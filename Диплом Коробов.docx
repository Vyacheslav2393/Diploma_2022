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08FDE" w14:textId="32471ED3" w:rsidR="00ED6EA4" w:rsidRPr="00ED6EA4" w:rsidRDefault="00ED6EA4" w:rsidP="00ED6EA4">
      <w:pPr>
        <w:suppressAutoHyphens/>
        <w:spacing w:line="240" w:lineRule="auto"/>
        <w:ind w:firstLine="0"/>
        <w:jc w:val="center"/>
        <w:rPr>
          <w:rFonts w:eastAsia="Times New Roman"/>
        </w:rPr>
      </w:pPr>
      <w:bookmarkStart w:id="0" w:name="_Hlk94155843"/>
      <w:r w:rsidRPr="00ED6EA4">
        <w:rPr>
          <w:rFonts w:eastAsia="Times New Roman"/>
          <w:noProof/>
        </w:rPr>
        <w:drawing>
          <wp:inline distT="0" distB="0" distL="0" distR="0" wp14:anchorId="7D812FB8" wp14:editId="6E8653BB">
            <wp:extent cx="590550" cy="590550"/>
            <wp:effectExtent l="0" t="0" r="0"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766C1262" w14:textId="77777777" w:rsidR="00ED6EA4" w:rsidRPr="00ED6EA4" w:rsidRDefault="00ED6EA4" w:rsidP="00ED6EA4">
      <w:pPr>
        <w:spacing w:before="120" w:line="240" w:lineRule="auto"/>
        <w:ind w:right="-6" w:firstLine="0"/>
        <w:jc w:val="center"/>
        <w:rPr>
          <w:rFonts w:eastAsia="Times New Roman"/>
          <w:b/>
          <w:bCs/>
        </w:rPr>
      </w:pPr>
      <w:r w:rsidRPr="00ED6EA4">
        <w:rPr>
          <w:rFonts w:eastAsia="Times New Roman"/>
          <w:sz w:val="24"/>
        </w:rPr>
        <w:t>МИНИСТЕРСТВО НАУКИ И ВЫСШЕГО ОБРАЗОВАНИЯ РОССИЙСКОЙ ФЕДЕРАЦИИ</w:t>
      </w:r>
      <w:r w:rsidRPr="00ED6EA4">
        <w:rPr>
          <w:rFonts w:eastAsia="Times New Roman"/>
          <w:b/>
          <w:bCs/>
        </w:rPr>
        <w:t xml:space="preserve"> </w:t>
      </w:r>
    </w:p>
    <w:p w14:paraId="2B0A3888" w14:textId="77777777" w:rsidR="00ED6EA4" w:rsidRPr="00ED6EA4" w:rsidRDefault="00ED6EA4" w:rsidP="00ED6EA4">
      <w:pPr>
        <w:spacing w:before="60" w:line="240" w:lineRule="auto"/>
        <w:ind w:right="-6" w:firstLine="0"/>
        <w:jc w:val="center"/>
        <w:rPr>
          <w:rFonts w:eastAsia="Times New Roman"/>
          <w:b/>
          <w:bCs/>
        </w:rPr>
      </w:pPr>
      <w:r w:rsidRPr="00ED6EA4">
        <w:rPr>
          <w:rFonts w:eastAsia="Times New Roman"/>
          <w:b/>
          <w:bCs/>
        </w:rPr>
        <w:t>ФЕДЕРАЛЬНОЕ ГОСУДАРСТВЕННОЕ БЮДЖЕТНОЕ</w:t>
      </w:r>
    </w:p>
    <w:p w14:paraId="422787DB" w14:textId="77777777" w:rsidR="00ED6EA4" w:rsidRPr="00ED6EA4" w:rsidRDefault="00ED6EA4" w:rsidP="00ED6EA4">
      <w:pPr>
        <w:spacing w:line="240" w:lineRule="auto"/>
        <w:ind w:right="-6" w:firstLine="0"/>
        <w:jc w:val="center"/>
        <w:rPr>
          <w:rFonts w:eastAsia="Times New Roman"/>
          <w:b/>
          <w:bCs/>
        </w:rPr>
      </w:pPr>
      <w:r w:rsidRPr="00ED6EA4">
        <w:rPr>
          <w:rFonts w:eastAsia="Times New Roman"/>
          <w:b/>
          <w:bCs/>
        </w:rPr>
        <w:t>ОБРАЗОВАТЕЛЬНОЕ УЧРЕЖДЕНИЕ ВЫСШЕГО ОБРАЗОВАНИЯ</w:t>
      </w:r>
      <w:r w:rsidRPr="00ED6EA4">
        <w:rPr>
          <w:rFonts w:eastAsia="Times New Roman"/>
          <w:b/>
          <w:bCs/>
        </w:rPr>
        <w:br/>
        <w:t>«ДОНСКОЙ ГОСУДАРСТВЕННЫЙ ТЕХНИЧЕСКИЙ УНИВЕРСИТЕТ»</w:t>
      </w:r>
    </w:p>
    <w:p w14:paraId="0193BD38" w14:textId="77777777" w:rsidR="00ED6EA4" w:rsidRPr="00ED6EA4" w:rsidRDefault="00ED6EA4" w:rsidP="00ED6EA4">
      <w:pPr>
        <w:spacing w:before="60" w:line="240" w:lineRule="auto"/>
        <w:ind w:firstLine="0"/>
        <w:jc w:val="center"/>
        <w:rPr>
          <w:rFonts w:eastAsia="Times New Roman"/>
          <w:b/>
          <w:bCs/>
        </w:rPr>
      </w:pPr>
      <w:r w:rsidRPr="00ED6EA4">
        <w:rPr>
          <w:rFonts w:eastAsia="Times New Roman"/>
          <w:b/>
          <w:bCs/>
        </w:rPr>
        <w:t>(ДГТУ)</w:t>
      </w:r>
    </w:p>
    <w:p w14:paraId="1BCECCF6" w14:textId="77777777" w:rsidR="00ED6EA4" w:rsidRPr="00ED6EA4" w:rsidRDefault="00ED6EA4" w:rsidP="00ED6EA4">
      <w:pPr>
        <w:spacing w:line="200" w:lineRule="atLeast"/>
        <w:ind w:firstLine="0"/>
        <w:jc w:val="left"/>
        <w:rPr>
          <w:rFonts w:eastAsia="Times New Roman"/>
          <w:sz w:val="24"/>
          <w:szCs w:val="24"/>
        </w:rPr>
      </w:pPr>
    </w:p>
    <w:p w14:paraId="0EC2098D" w14:textId="1B06EF39" w:rsidR="00ED6EA4" w:rsidRPr="00ED6EA4" w:rsidRDefault="00ED6EA4" w:rsidP="00ED6EA4">
      <w:pPr>
        <w:spacing w:line="200" w:lineRule="atLeast"/>
        <w:ind w:firstLine="0"/>
        <w:jc w:val="left"/>
        <w:rPr>
          <w:rFonts w:eastAsia="Times New Roman"/>
          <w:sz w:val="24"/>
          <w:szCs w:val="24"/>
        </w:rPr>
      </w:pPr>
      <w:r w:rsidRPr="00ED6EA4">
        <w:rPr>
          <w:rFonts w:eastAsia="Times New Roman"/>
          <w:sz w:val="24"/>
          <w:szCs w:val="24"/>
        </w:rPr>
        <w:t>Факультет «Информатика и вычислительная техника»</w:t>
      </w:r>
    </w:p>
    <w:p w14:paraId="44F50CBC" w14:textId="77777777" w:rsidR="00ED6EA4" w:rsidRPr="00ED6EA4" w:rsidRDefault="00ED6EA4" w:rsidP="00ED6EA4">
      <w:pPr>
        <w:spacing w:line="200" w:lineRule="atLeast"/>
        <w:ind w:firstLine="0"/>
        <w:jc w:val="left"/>
        <w:rPr>
          <w:rFonts w:eastAsia="Times New Roman"/>
          <w:sz w:val="18"/>
          <w:szCs w:val="18"/>
        </w:rPr>
      </w:pPr>
      <w:r w:rsidRPr="00ED6EA4">
        <w:rPr>
          <w:rFonts w:eastAsia="Times New Roman"/>
          <w:sz w:val="24"/>
          <w:szCs w:val="24"/>
        </w:rPr>
        <w:t>Кафедра «Кибербезопасность информационных систем»</w:t>
      </w:r>
    </w:p>
    <w:p w14:paraId="07F67014" w14:textId="77777777" w:rsidR="00ED6EA4" w:rsidRPr="00ED6EA4" w:rsidRDefault="00ED6EA4" w:rsidP="00ED6EA4">
      <w:pPr>
        <w:spacing w:line="240" w:lineRule="auto"/>
        <w:ind w:firstLine="0"/>
        <w:jc w:val="left"/>
        <w:rPr>
          <w:rFonts w:eastAsia="Times New Roman"/>
          <w:sz w:val="24"/>
          <w:szCs w:val="24"/>
        </w:rPr>
      </w:pPr>
    </w:p>
    <w:tbl>
      <w:tblPr>
        <w:tblW w:w="4300" w:type="dxa"/>
        <w:tblInd w:w="6062" w:type="dxa"/>
        <w:tblLook w:val="01E0" w:firstRow="1" w:lastRow="1" w:firstColumn="1" w:lastColumn="1" w:noHBand="0" w:noVBand="0"/>
      </w:tblPr>
      <w:tblGrid>
        <w:gridCol w:w="1172"/>
        <w:gridCol w:w="995"/>
        <w:gridCol w:w="2133"/>
      </w:tblGrid>
      <w:tr w:rsidR="00ED6EA4" w:rsidRPr="00ED6EA4" w14:paraId="03016106" w14:textId="77777777" w:rsidTr="00EA460D">
        <w:tc>
          <w:tcPr>
            <w:tcW w:w="4300" w:type="dxa"/>
            <w:gridSpan w:val="3"/>
            <w:shd w:val="clear" w:color="auto" w:fill="auto"/>
          </w:tcPr>
          <w:p w14:paraId="14365256" w14:textId="77777777" w:rsidR="00ED6EA4" w:rsidRPr="00ED6EA4" w:rsidRDefault="00ED6EA4" w:rsidP="00ED6EA4">
            <w:pPr>
              <w:spacing w:line="300" w:lineRule="auto"/>
              <w:ind w:right="-61" w:firstLine="0"/>
              <w:jc w:val="left"/>
              <w:rPr>
                <w:rFonts w:eastAsia="Times New Roman"/>
                <w:sz w:val="20"/>
                <w:szCs w:val="24"/>
              </w:rPr>
            </w:pPr>
          </w:p>
        </w:tc>
      </w:tr>
      <w:tr w:rsidR="00ED6EA4" w:rsidRPr="00ED6EA4" w14:paraId="5D9D3702" w14:textId="77777777" w:rsidTr="00EA460D">
        <w:tc>
          <w:tcPr>
            <w:tcW w:w="2167" w:type="dxa"/>
            <w:gridSpan w:val="2"/>
            <w:shd w:val="clear" w:color="auto" w:fill="auto"/>
          </w:tcPr>
          <w:p w14:paraId="66F3C3FF" w14:textId="77777777" w:rsidR="00ED6EA4" w:rsidRPr="00ED6EA4" w:rsidRDefault="00ED6EA4" w:rsidP="00ED6EA4">
            <w:pPr>
              <w:spacing w:line="300" w:lineRule="auto"/>
              <w:ind w:right="-61" w:firstLine="0"/>
              <w:jc w:val="left"/>
              <w:rPr>
                <w:rFonts w:eastAsia="Times New Roman"/>
                <w:sz w:val="24"/>
                <w:szCs w:val="24"/>
              </w:rPr>
            </w:pPr>
            <w:r w:rsidRPr="00ED6EA4">
              <w:rPr>
                <w:rFonts w:eastAsia="Times New Roman"/>
                <w:sz w:val="24"/>
                <w:szCs w:val="24"/>
              </w:rPr>
              <w:t>И.о. зав. кафедрой</w:t>
            </w:r>
          </w:p>
        </w:tc>
        <w:tc>
          <w:tcPr>
            <w:tcW w:w="2133" w:type="dxa"/>
            <w:shd w:val="clear" w:color="auto" w:fill="auto"/>
          </w:tcPr>
          <w:p w14:paraId="30B2FCE9" w14:textId="77777777" w:rsidR="00ED6EA4" w:rsidRPr="00ED6EA4" w:rsidRDefault="00ED6EA4" w:rsidP="00ED6EA4">
            <w:pPr>
              <w:spacing w:line="300" w:lineRule="auto"/>
              <w:ind w:right="-61" w:firstLine="0"/>
              <w:jc w:val="left"/>
              <w:rPr>
                <w:rFonts w:eastAsia="Times New Roman"/>
                <w:sz w:val="24"/>
                <w:szCs w:val="24"/>
              </w:rPr>
            </w:pPr>
            <w:r w:rsidRPr="00ED6EA4">
              <w:rPr>
                <w:rFonts w:eastAsia="Times New Roman"/>
                <w:sz w:val="24"/>
                <w:szCs w:val="24"/>
              </w:rPr>
              <w:t>«КБИС»</w:t>
            </w:r>
          </w:p>
        </w:tc>
      </w:tr>
      <w:tr w:rsidR="00ED6EA4" w:rsidRPr="00ED6EA4" w14:paraId="55FA2928" w14:textId="77777777" w:rsidTr="00EA460D">
        <w:trPr>
          <w:trHeight w:val="226"/>
        </w:trPr>
        <w:tc>
          <w:tcPr>
            <w:tcW w:w="2167" w:type="dxa"/>
            <w:gridSpan w:val="2"/>
            <w:shd w:val="clear" w:color="auto" w:fill="auto"/>
          </w:tcPr>
          <w:p w14:paraId="735422B0" w14:textId="77777777" w:rsidR="00ED6EA4" w:rsidRPr="00ED6EA4" w:rsidRDefault="00ED6EA4" w:rsidP="00ED6EA4">
            <w:pPr>
              <w:spacing w:line="240" w:lineRule="auto"/>
              <w:ind w:right="-62" w:firstLine="0"/>
              <w:jc w:val="left"/>
              <w:rPr>
                <w:rFonts w:eastAsia="Times New Roman"/>
                <w:sz w:val="24"/>
                <w:szCs w:val="24"/>
              </w:rPr>
            </w:pPr>
            <w:r w:rsidRPr="00ED6EA4">
              <w:rPr>
                <w:rFonts w:eastAsia="Times New Roman"/>
                <w:sz w:val="24"/>
                <w:szCs w:val="24"/>
              </w:rPr>
              <w:t>____________</w:t>
            </w:r>
          </w:p>
        </w:tc>
        <w:tc>
          <w:tcPr>
            <w:tcW w:w="2133" w:type="dxa"/>
            <w:shd w:val="clear" w:color="auto" w:fill="auto"/>
          </w:tcPr>
          <w:p w14:paraId="7DC3A767" w14:textId="77777777" w:rsidR="00ED6EA4" w:rsidRPr="00ED6EA4" w:rsidRDefault="00ED6EA4" w:rsidP="00ED6EA4">
            <w:pPr>
              <w:spacing w:line="240" w:lineRule="auto"/>
              <w:ind w:right="-62" w:firstLine="0"/>
              <w:jc w:val="left"/>
              <w:rPr>
                <w:rFonts w:eastAsia="Times New Roman"/>
                <w:sz w:val="24"/>
                <w:szCs w:val="24"/>
              </w:rPr>
            </w:pPr>
            <w:r w:rsidRPr="00ED6EA4">
              <w:rPr>
                <w:rFonts w:eastAsia="Times New Roman"/>
                <w:sz w:val="24"/>
                <w:szCs w:val="24"/>
              </w:rPr>
              <w:t>Д.А. Короченцев</w:t>
            </w:r>
          </w:p>
        </w:tc>
      </w:tr>
      <w:tr w:rsidR="00ED6EA4" w:rsidRPr="00ED6EA4" w14:paraId="3C0429EF" w14:textId="77777777" w:rsidTr="00EA460D">
        <w:trPr>
          <w:trHeight w:val="216"/>
        </w:trPr>
        <w:tc>
          <w:tcPr>
            <w:tcW w:w="2167" w:type="dxa"/>
            <w:gridSpan w:val="2"/>
            <w:shd w:val="clear" w:color="auto" w:fill="auto"/>
          </w:tcPr>
          <w:p w14:paraId="7909BE6B" w14:textId="77777777" w:rsidR="00ED6EA4" w:rsidRPr="00ED6EA4" w:rsidRDefault="00ED6EA4" w:rsidP="00ED6EA4">
            <w:pPr>
              <w:spacing w:line="240" w:lineRule="auto"/>
              <w:ind w:right="-61" w:firstLine="0"/>
              <w:jc w:val="center"/>
              <w:rPr>
                <w:rFonts w:eastAsia="Times New Roman"/>
                <w:sz w:val="18"/>
                <w:szCs w:val="18"/>
                <w:vertAlign w:val="superscript"/>
              </w:rPr>
            </w:pPr>
            <w:r w:rsidRPr="00ED6EA4">
              <w:rPr>
                <w:rFonts w:eastAsia="Times New Roman"/>
                <w:sz w:val="18"/>
                <w:szCs w:val="18"/>
                <w:vertAlign w:val="superscript"/>
              </w:rPr>
              <w:t>подпись</w:t>
            </w:r>
          </w:p>
        </w:tc>
        <w:tc>
          <w:tcPr>
            <w:tcW w:w="2133" w:type="dxa"/>
            <w:shd w:val="clear" w:color="auto" w:fill="auto"/>
          </w:tcPr>
          <w:p w14:paraId="05DAF560" w14:textId="77777777" w:rsidR="00ED6EA4" w:rsidRPr="00ED6EA4" w:rsidRDefault="00ED6EA4" w:rsidP="00ED6EA4">
            <w:pPr>
              <w:spacing w:line="240" w:lineRule="auto"/>
              <w:ind w:right="-62" w:firstLine="0"/>
              <w:jc w:val="center"/>
              <w:rPr>
                <w:rFonts w:eastAsia="Times New Roman"/>
                <w:sz w:val="18"/>
                <w:szCs w:val="18"/>
                <w:vertAlign w:val="superscript"/>
              </w:rPr>
            </w:pPr>
          </w:p>
        </w:tc>
      </w:tr>
      <w:tr w:rsidR="00ED6EA4" w:rsidRPr="00ED6EA4" w14:paraId="5D9BB2A4" w14:textId="77777777" w:rsidTr="00EA460D">
        <w:tc>
          <w:tcPr>
            <w:tcW w:w="1172" w:type="dxa"/>
            <w:shd w:val="clear" w:color="auto" w:fill="auto"/>
          </w:tcPr>
          <w:p w14:paraId="06C9894C" w14:textId="77777777" w:rsidR="00ED6EA4" w:rsidRPr="00ED6EA4" w:rsidRDefault="00ED6EA4" w:rsidP="00ED6EA4">
            <w:pPr>
              <w:spacing w:line="300" w:lineRule="auto"/>
              <w:ind w:right="-61" w:firstLine="0"/>
              <w:jc w:val="left"/>
              <w:rPr>
                <w:rFonts w:eastAsia="Times New Roman"/>
                <w:sz w:val="24"/>
                <w:szCs w:val="24"/>
              </w:rPr>
            </w:pPr>
            <w:r w:rsidRPr="00ED6EA4">
              <w:rPr>
                <w:rFonts w:eastAsia="Times New Roman"/>
                <w:sz w:val="24"/>
                <w:szCs w:val="24"/>
              </w:rPr>
              <w:t>«___»</w:t>
            </w:r>
          </w:p>
        </w:tc>
        <w:tc>
          <w:tcPr>
            <w:tcW w:w="3128" w:type="dxa"/>
            <w:gridSpan w:val="2"/>
            <w:shd w:val="clear" w:color="auto" w:fill="auto"/>
          </w:tcPr>
          <w:p w14:paraId="7CA4E96B" w14:textId="68E21EA1" w:rsidR="00ED6EA4" w:rsidRPr="00ED6EA4" w:rsidRDefault="00ED6EA4" w:rsidP="00ED6EA4">
            <w:pPr>
              <w:spacing w:line="300" w:lineRule="auto"/>
              <w:ind w:right="-61" w:firstLine="0"/>
              <w:jc w:val="left"/>
              <w:rPr>
                <w:rFonts w:eastAsia="Times New Roman"/>
                <w:sz w:val="24"/>
                <w:szCs w:val="24"/>
              </w:rPr>
            </w:pPr>
            <w:r w:rsidRPr="00ED6EA4">
              <w:rPr>
                <w:rFonts w:eastAsia="Times New Roman"/>
                <w:sz w:val="24"/>
                <w:szCs w:val="24"/>
              </w:rPr>
              <w:t>_____________   202</w:t>
            </w:r>
            <w:r w:rsidR="000D00B5">
              <w:rPr>
                <w:rFonts w:eastAsia="Times New Roman"/>
                <w:sz w:val="24"/>
                <w:szCs w:val="24"/>
              </w:rPr>
              <w:t>2</w:t>
            </w:r>
            <w:r w:rsidRPr="00ED6EA4">
              <w:rPr>
                <w:rFonts w:eastAsia="Times New Roman"/>
                <w:sz w:val="24"/>
                <w:szCs w:val="24"/>
              </w:rPr>
              <w:t xml:space="preserve"> г.</w:t>
            </w:r>
          </w:p>
        </w:tc>
      </w:tr>
    </w:tbl>
    <w:p w14:paraId="392138B0" w14:textId="77777777" w:rsidR="00ED6EA4" w:rsidRPr="00ED6EA4" w:rsidRDefault="00ED6EA4" w:rsidP="00ED6EA4">
      <w:pPr>
        <w:keepNext/>
        <w:autoSpaceDE w:val="0"/>
        <w:autoSpaceDN w:val="0"/>
        <w:spacing w:line="240" w:lineRule="auto"/>
        <w:ind w:left="5664" w:firstLine="708"/>
        <w:jc w:val="left"/>
        <w:outlineLvl w:val="3"/>
        <w:rPr>
          <w:rFonts w:eastAsia="Times New Roman"/>
          <w:sz w:val="24"/>
          <w:szCs w:val="24"/>
        </w:rPr>
      </w:pPr>
    </w:p>
    <w:p w14:paraId="4A887C1F" w14:textId="77777777" w:rsidR="00ED6EA4" w:rsidRPr="00ED6EA4" w:rsidRDefault="00ED6EA4" w:rsidP="00ED6EA4">
      <w:pPr>
        <w:spacing w:line="240" w:lineRule="auto"/>
        <w:ind w:firstLine="0"/>
        <w:jc w:val="left"/>
        <w:rPr>
          <w:rFonts w:eastAsia="Times New Roman"/>
          <w:sz w:val="20"/>
          <w:szCs w:val="20"/>
        </w:rPr>
      </w:pPr>
    </w:p>
    <w:p w14:paraId="710E9656" w14:textId="77777777" w:rsidR="00ED6EA4" w:rsidRPr="00ED6EA4" w:rsidRDefault="00ED6EA4" w:rsidP="00ED6EA4">
      <w:pPr>
        <w:spacing w:line="240" w:lineRule="auto"/>
        <w:ind w:firstLine="0"/>
        <w:jc w:val="left"/>
        <w:rPr>
          <w:rFonts w:eastAsia="Times New Roman"/>
          <w:sz w:val="10"/>
          <w:szCs w:val="20"/>
        </w:rPr>
      </w:pPr>
    </w:p>
    <w:p w14:paraId="57AA62B8" w14:textId="77777777" w:rsidR="00ED6EA4" w:rsidRPr="00ED6EA4" w:rsidRDefault="00ED6EA4" w:rsidP="00ED6EA4">
      <w:pPr>
        <w:spacing w:after="120" w:line="240" w:lineRule="auto"/>
        <w:ind w:left="282" w:firstLine="0"/>
        <w:jc w:val="center"/>
        <w:rPr>
          <w:rFonts w:eastAsia="Times New Roman"/>
          <w:b/>
        </w:rPr>
      </w:pPr>
      <w:r w:rsidRPr="00ED6EA4">
        <w:rPr>
          <w:rFonts w:eastAsia="Times New Roman"/>
          <w:b/>
        </w:rPr>
        <w:t>ВЫПУСКНАЯ</w:t>
      </w:r>
      <w:r w:rsidRPr="00ED6EA4">
        <w:rPr>
          <w:rFonts w:eastAsia="Times New Roman"/>
        </w:rPr>
        <w:t xml:space="preserve"> </w:t>
      </w:r>
      <w:r w:rsidRPr="00ED6EA4">
        <w:rPr>
          <w:rFonts w:eastAsia="Times New Roman"/>
          <w:b/>
        </w:rPr>
        <w:t>КВАЛИФИКАЦИОННАЯ РАБОТА</w:t>
      </w:r>
    </w:p>
    <w:p w14:paraId="3E9A01E3" w14:textId="77777777" w:rsidR="00ED6EA4" w:rsidRPr="00ED6EA4" w:rsidRDefault="00ED6EA4" w:rsidP="00ED6EA4">
      <w:pPr>
        <w:spacing w:line="200" w:lineRule="atLeast"/>
        <w:ind w:left="282" w:firstLine="0"/>
        <w:jc w:val="center"/>
        <w:rPr>
          <w:rFonts w:eastAsia="Times New Roman"/>
          <w:sz w:val="24"/>
          <w:szCs w:val="24"/>
        </w:rPr>
      </w:pPr>
    </w:p>
    <w:p w14:paraId="35474186" w14:textId="77777777" w:rsidR="00ED6EA4" w:rsidRPr="00ED6EA4" w:rsidRDefault="00ED6EA4" w:rsidP="00ED6EA4">
      <w:pPr>
        <w:suppressAutoHyphens/>
        <w:spacing w:line="240" w:lineRule="auto"/>
        <w:ind w:left="709" w:hanging="709"/>
        <w:jc w:val="center"/>
        <w:rPr>
          <w:rFonts w:eastAsia="Times New Roman"/>
        </w:rPr>
      </w:pPr>
      <w:r w:rsidRPr="00ED6EA4">
        <w:rPr>
          <w:rFonts w:eastAsia="Times New Roman"/>
          <w:sz w:val="24"/>
          <w:szCs w:val="24"/>
        </w:rPr>
        <w:t xml:space="preserve">Тема: </w:t>
      </w:r>
      <w:r w:rsidRPr="00ED6EA4">
        <w:rPr>
          <w:rFonts w:eastAsia="Times New Roman"/>
        </w:rPr>
        <w:t>«</w:t>
      </w:r>
      <w:r w:rsidRPr="00ED6EA4">
        <w:rPr>
          <w:rFonts w:eastAsia="Times New Roman"/>
          <w:sz w:val="24"/>
        </w:rPr>
        <w:t>РЕАЛИЗАЦИЯ ПРОГРАММНОГО СРЕДСТВА ОБРАБОТКИ ВИДЕОПОТОКА СТЕГАНОГРАФИЧЕСКИМ МЕТОДОМ</w:t>
      </w:r>
      <w:r w:rsidRPr="00ED6EA4">
        <w:rPr>
          <w:rFonts w:eastAsia="Times New Roman"/>
        </w:rPr>
        <w:t>»</w:t>
      </w:r>
    </w:p>
    <w:p w14:paraId="09A98647" w14:textId="77777777" w:rsidR="00ED6EA4" w:rsidRPr="00ED6EA4" w:rsidRDefault="00ED6EA4" w:rsidP="00ED6EA4">
      <w:pPr>
        <w:spacing w:line="200" w:lineRule="atLeast"/>
        <w:ind w:firstLine="0"/>
        <w:rPr>
          <w:rFonts w:eastAsia="Times New Roman"/>
          <w:sz w:val="24"/>
          <w:szCs w:val="24"/>
        </w:rPr>
      </w:pPr>
    </w:p>
    <w:p w14:paraId="4791080A" w14:textId="77777777" w:rsidR="00ED6EA4" w:rsidRPr="00ED6EA4" w:rsidRDefault="00ED6EA4" w:rsidP="00ED6EA4">
      <w:pPr>
        <w:spacing w:line="200" w:lineRule="atLeast"/>
        <w:ind w:firstLine="0"/>
        <w:jc w:val="left"/>
        <w:rPr>
          <w:rFonts w:eastAsia="Times New Roman"/>
          <w:sz w:val="24"/>
          <w:szCs w:val="24"/>
        </w:rPr>
      </w:pPr>
      <w:r w:rsidRPr="00ED6EA4">
        <w:rPr>
          <w:rFonts w:eastAsia="Times New Roman"/>
          <w:sz w:val="24"/>
          <w:szCs w:val="24"/>
        </w:rPr>
        <w:t>Специальность</w:t>
      </w:r>
      <w:r w:rsidRPr="00ED6EA4">
        <w:rPr>
          <w:rFonts w:eastAsia="Times New Roman"/>
          <w:sz w:val="24"/>
          <w:szCs w:val="24"/>
        </w:rPr>
        <w:tab/>
        <w:t xml:space="preserve"> 10.05.01 Компьютерная безопасность</w:t>
      </w:r>
    </w:p>
    <w:p w14:paraId="21EE54F5" w14:textId="77777777" w:rsidR="00ED6EA4" w:rsidRPr="00ED6EA4" w:rsidRDefault="00ED6EA4" w:rsidP="00ED6EA4">
      <w:pPr>
        <w:spacing w:line="200" w:lineRule="atLeast"/>
        <w:ind w:firstLine="0"/>
        <w:jc w:val="left"/>
        <w:rPr>
          <w:rFonts w:eastAsia="Times New Roman"/>
          <w:sz w:val="24"/>
          <w:szCs w:val="24"/>
        </w:rPr>
      </w:pPr>
    </w:p>
    <w:p w14:paraId="4F3DEF01" w14:textId="77777777" w:rsidR="00ED6EA4" w:rsidRPr="00ED6EA4" w:rsidRDefault="00ED6EA4" w:rsidP="00ED6EA4">
      <w:pPr>
        <w:spacing w:line="200" w:lineRule="atLeast"/>
        <w:ind w:firstLine="0"/>
        <w:jc w:val="left"/>
        <w:rPr>
          <w:rFonts w:eastAsia="Times New Roman"/>
          <w:sz w:val="24"/>
          <w:szCs w:val="24"/>
        </w:rPr>
      </w:pPr>
      <w:r w:rsidRPr="00ED6EA4">
        <w:rPr>
          <w:rFonts w:eastAsia="Times New Roman"/>
          <w:sz w:val="24"/>
          <w:szCs w:val="24"/>
        </w:rPr>
        <w:t>Специализация Математические методы защиты информации</w:t>
      </w:r>
    </w:p>
    <w:p w14:paraId="1606D574" w14:textId="77777777" w:rsidR="00ED6EA4" w:rsidRPr="00ED6EA4" w:rsidRDefault="00ED6EA4" w:rsidP="00ED6EA4">
      <w:pPr>
        <w:spacing w:line="200" w:lineRule="atLeast"/>
        <w:ind w:firstLine="0"/>
        <w:jc w:val="left"/>
        <w:rPr>
          <w:rFonts w:eastAsia="Times New Roman"/>
          <w:sz w:val="14"/>
          <w:szCs w:val="24"/>
        </w:rPr>
      </w:pPr>
    </w:p>
    <w:p w14:paraId="1F377FAF" w14:textId="77777777" w:rsidR="00ED6EA4" w:rsidRPr="00ED6EA4" w:rsidRDefault="00ED6EA4" w:rsidP="00ED6EA4">
      <w:pPr>
        <w:spacing w:line="200" w:lineRule="atLeast"/>
        <w:ind w:firstLine="0"/>
        <w:jc w:val="left"/>
        <w:rPr>
          <w:rFonts w:eastAsia="Times New Roman"/>
          <w:sz w:val="24"/>
          <w:szCs w:val="24"/>
        </w:rPr>
      </w:pPr>
      <w:r w:rsidRPr="00ED6EA4">
        <w:rPr>
          <w:rFonts w:eastAsia="Times New Roman"/>
          <w:sz w:val="24"/>
          <w:szCs w:val="24"/>
        </w:rPr>
        <w:t>Обозначение ВКР</w:t>
      </w:r>
      <w:r w:rsidRPr="00ED6EA4">
        <w:rPr>
          <w:rFonts w:eastAsia="Times New Roman"/>
          <w:sz w:val="24"/>
          <w:szCs w:val="24"/>
        </w:rPr>
        <w:tab/>
      </w:r>
      <w:r w:rsidRPr="00ED6EA4">
        <w:rPr>
          <w:rFonts w:eastAsia="Times New Roman"/>
          <w:sz w:val="24"/>
        </w:rPr>
        <w:t>10.05.01.220000.000</w:t>
      </w:r>
      <w:r w:rsidRPr="00ED6EA4">
        <w:rPr>
          <w:rFonts w:eastAsia="Times New Roman"/>
        </w:rPr>
        <w:t xml:space="preserve"> </w:t>
      </w:r>
      <w:r w:rsidRPr="00ED6EA4">
        <w:rPr>
          <w:rFonts w:eastAsia="Times New Roman"/>
          <w:sz w:val="24"/>
          <w:szCs w:val="24"/>
        </w:rPr>
        <w:t xml:space="preserve">                     Группа  ВКБ62</w:t>
      </w:r>
    </w:p>
    <w:p w14:paraId="2F2A2D6C" w14:textId="77777777" w:rsidR="00ED6EA4" w:rsidRPr="00ED6EA4" w:rsidRDefault="00ED6EA4" w:rsidP="00ED6EA4">
      <w:pPr>
        <w:spacing w:line="200" w:lineRule="atLeast"/>
        <w:ind w:firstLine="0"/>
        <w:jc w:val="center"/>
        <w:rPr>
          <w:rFonts w:eastAsia="Times New Roman"/>
          <w:sz w:val="24"/>
          <w:szCs w:val="24"/>
        </w:rPr>
      </w:pPr>
    </w:p>
    <w:p w14:paraId="001D61B4" w14:textId="77777777" w:rsidR="00ED6EA4" w:rsidRPr="00ED6EA4" w:rsidRDefault="00ED6EA4" w:rsidP="00ED6EA4">
      <w:pPr>
        <w:spacing w:line="200" w:lineRule="atLeast"/>
        <w:ind w:firstLine="0"/>
        <w:jc w:val="left"/>
        <w:rPr>
          <w:rFonts w:eastAsia="Times New Roman"/>
          <w:sz w:val="24"/>
          <w:szCs w:val="24"/>
        </w:rPr>
      </w:pPr>
    </w:p>
    <w:p w14:paraId="0239E53A" w14:textId="69F39186" w:rsidR="00ED6EA4" w:rsidRPr="00ED6EA4" w:rsidRDefault="00ED6EA4" w:rsidP="00ED6EA4">
      <w:pPr>
        <w:spacing w:line="200" w:lineRule="atLeast"/>
        <w:ind w:firstLine="0"/>
        <w:jc w:val="left"/>
        <w:rPr>
          <w:rFonts w:eastAsia="Times New Roman"/>
          <w:sz w:val="24"/>
          <w:szCs w:val="24"/>
        </w:rPr>
      </w:pPr>
      <w:r w:rsidRPr="00ED6EA4">
        <w:rPr>
          <w:rFonts w:eastAsia="Times New Roman"/>
          <w:sz w:val="24"/>
          <w:szCs w:val="24"/>
        </w:rPr>
        <w:t xml:space="preserve">Обучающийся   </w:t>
      </w:r>
      <w:r w:rsidRPr="00ED6EA4">
        <w:rPr>
          <w:rFonts w:eastAsia="Times New Roman"/>
          <w:sz w:val="24"/>
          <w:szCs w:val="24"/>
        </w:rPr>
        <w:tab/>
      </w:r>
      <w:r w:rsidRPr="00ED6EA4">
        <w:rPr>
          <w:rFonts w:eastAsia="Times New Roman"/>
          <w:sz w:val="24"/>
          <w:szCs w:val="24"/>
        </w:rPr>
        <w:tab/>
      </w:r>
      <w:r w:rsidRPr="00ED6EA4">
        <w:rPr>
          <w:rFonts w:eastAsia="Times New Roman"/>
          <w:sz w:val="24"/>
          <w:szCs w:val="24"/>
        </w:rPr>
        <w:tab/>
      </w:r>
      <w:r w:rsidRPr="00ED6EA4">
        <w:rPr>
          <w:rFonts w:eastAsia="Times New Roman"/>
          <w:sz w:val="24"/>
          <w:szCs w:val="24"/>
        </w:rPr>
        <w:tab/>
        <w:t xml:space="preserve">          ______________            В.С. Коробов</w:t>
      </w:r>
    </w:p>
    <w:p w14:paraId="021B8358" w14:textId="77777777" w:rsidR="00ED6EA4" w:rsidRPr="00ED6EA4" w:rsidRDefault="00ED6EA4" w:rsidP="00ED6EA4">
      <w:pPr>
        <w:spacing w:line="200" w:lineRule="atLeast"/>
        <w:ind w:firstLine="5103"/>
        <w:jc w:val="left"/>
        <w:rPr>
          <w:rFonts w:eastAsia="Times New Roman"/>
          <w:sz w:val="17"/>
          <w:szCs w:val="17"/>
        </w:rPr>
      </w:pPr>
      <w:r w:rsidRPr="00ED6EA4">
        <w:rPr>
          <w:rFonts w:eastAsia="Times New Roman"/>
          <w:sz w:val="17"/>
          <w:szCs w:val="17"/>
        </w:rPr>
        <w:t xml:space="preserve">    подпись, дата</w:t>
      </w:r>
      <w:r w:rsidRPr="00ED6EA4">
        <w:rPr>
          <w:rFonts w:eastAsia="Times New Roman"/>
          <w:sz w:val="18"/>
          <w:szCs w:val="18"/>
          <w:vertAlign w:val="superscript"/>
        </w:rPr>
        <w:tab/>
      </w:r>
      <w:r w:rsidRPr="00ED6EA4">
        <w:rPr>
          <w:rFonts w:eastAsia="Times New Roman"/>
          <w:sz w:val="18"/>
          <w:szCs w:val="18"/>
          <w:vertAlign w:val="superscript"/>
        </w:rPr>
        <w:tab/>
      </w:r>
    </w:p>
    <w:p w14:paraId="748A7B54" w14:textId="77777777" w:rsidR="00ED6EA4" w:rsidRPr="00ED6EA4" w:rsidRDefault="00ED6EA4" w:rsidP="00ED6EA4">
      <w:pPr>
        <w:spacing w:line="200" w:lineRule="atLeast"/>
        <w:ind w:firstLine="0"/>
        <w:jc w:val="left"/>
        <w:rPr>
          <w:rFonts w:eastAsia="Times New Roman"/>
          <w:sz w:val="24"/>
          <w:szCs w:val="24"/>
        </w:rPr>
      </w:pPr>
    </w:p>
    <w:p w14:paraId="7FAA448E" w14:textId="77777777" w:rsidR="00ED6EA4" w:rsidRPr="00ED6EA4" w:rsidRDefault="00ED6EA4" w:rsidP="00ED6EA4">
      <w:pPr>
        <w:spacing w:line="200" w:lineRule="atLeast"/>
        <w:ind w:firstLine="0"/>
        <w:jc w:val="left"/>
        <w:rPr>
          <w:rFonts w:eastAsia="Times New Roman"/>
          <w:sz w:val="24"/>
          <w:szCs w:val="24"/>
        </w:rPr>
      </w:pPr>
    </w:p>
    <w:p w14:paraId="4214E78F" w14:textId="626E7F42" w:rsidR="00ED6EA4" w:rsidRPr="00ED6EA4" w:rsidRDefault="00ED6EA4" w:rsidP="000D00B5">
      <w:pPr>
        <w:spacing w:line="200" w:lineRule="atLeast"/>
        <w:ind w:right="-143" w:firstLine="0"/>
        <w:jc w:val="left"/>
        <w:rPr>
          <w:rFonts w:eastAsia="Times New Roman"/>
          <w:sz w:val="24"/>
          <w:szCs w:val="24"/>
        </w:rPr>
      </w:pPr>
      <w:r w:rsidRPr="00ED6EA4">
        <w:rPr>
          <w:rFonts w:eastAsia="Times New Roman"/>
          <w:sz w:val="24"/>
          <w:szCs w:val="24"/>
        </w:rPr>
        <w:t>Руководитель ВКР</w:t>
      </w:r>
      <w:r w:rsidRPr="00ED6EA4">
        <w:rPr>
          <w:rFonts w:eastAsia="Times New Roman"/>
          <w:sz w:val="24"/>
          <w:szCs w:val="24"/>
        </w:rPr>
        <w:tab/>
      </w:r>
      <w:r w:rsidRPr="00ED6EA4">
        <w:rPr>
          <w:rFonts w:eastAsia="Times New Roman"/>
          <w:sz w:val="24"/>
          <w:szCs w:val="24"/>
        </w:rPr>
        <w:tab/>
      </w:r>
      <w:r w:rsidRPr="00ED6EA4">
        <w:rPr>
          <w:rFonts w:eastAsia="Times New Roman"/>
          <w:sz w:val="24"/>
          <w:szCs w:val="24"/>
        </w:rPr>
        <w:tab/>
      </w:r>
      <w:r w:rsidRPr="00ED6EA4">
        <w:rPr>
          <w:rFonts w:eastAsia="Times New Roman"/>
          <w:sz w:val="24"/>
          <w:szCs w:val="24"/>
        </w:rPr>
        <w:tab/>
        <w:t xml:space="preserve">          ______________      доцент О.В.</w:t>
      </w:r>
      <w:r w:rsidR="000D00B5">
        <w:rPr>
          <w:rFonts w:eastAsia="Times New Roman"/>
          <w:sz w:val="24"/>
          <w:szCs w:val="24"/>
        </w:rPr>
        <w:t xml:space="preserve"> </w:t>
      </w:r>
      <w:r w:rsidRPr="00ED6EA4">
        <w:rPr>
          <w:rFonts w:eastAsia="Times New Roman"/>
          <w:sz w:val="24"/>
          <w:szCs w:val="24"/>
        </w:rPr>
        <w:t>Куликова</w:t>
      </w:r>
    </w:p>
    <w:p w14:paraId="3704290C" w14:textId="77777777" w:rsidR="00ED6EA4" w:rsidRPr="00ED6EA4" w:rsidRDefault="00ED6EA4" w:rsidP="00ED6EA4">
      <w:pPr>
        <w:spacing w:line="200" w:lineRule="atLeast"/>
        <w:ind w:firstLine="4536"/>
        <w:rPr>
          <w:rFonts w:eastAsia="Times New Roman"/>
          <w:sz w:val="18"/>
          <w:szCs w:val="18"/>
          <w:vertAlign w:val="superscript"/>
        </w:rPr>
      </w:pPr>
      <w:r w:rsidRPr="00ED6EA4">
        <w:rPr>
          <w:rFonts w:eastAsia="Times New Roman"/>
          <w:sz w:val="17"/>
          <w:szCs w:val="17"/>
        </w:rPr>
        <w:t xml:space="preserve">                 подпись, дата</w:t>
      </w:r>
      <w:r w:rsidRPr="00ED6EA4">
        <w:rPr>
          <w:rFonts w:eastAsia="Times New Roman"/>
          <w:sz w:val="18"/>
          <w:szCs w:val="18"/>
          <w:vertAlign w:val="superscript"/>
        </w:rPr>
        <w:tab/>
      </w:r>
    </w:p>
    <w:p w14:paraId="35A791DE" w14:textId="77777777" w:rsidR="00ED6EA4" w:rsidRPr="00ED6EA4" w:rsidRDefault="00ED6EA4" w:rsidP="00ED6EA4">
      <w:pPr>
        <w:tabs>
          <w:tab w:val="left" w:pos="2835"/>
          <w:tab w:val="left" w:pos="2977"/>
          <w:tab w:val="left" w:pos="4962"/>
          <w:tab w:val="left" w:pos="9639"/>
        </w:tabs>
        <w:spacing w:line="200" w:lineRule="atLeast"/>
        <w:ind w:firstLine="5103"/>
        <w:jc w:val="left"/>
        <w:rPr>
          <w:rFonts w:eastAsia="Times New Roman"/>
          <w:sz w:val="24"/>
          <w:szCs w:val="24"/>
        </w:rPr>
      </w:pPr>
      <w:r w:rsidRPr="00ED6EA4">
        <w:rPr>
          <w:rFonts w:eastAsia="Times New Roman"/>
          <w:sz w:val="17"/>
          <w:szCs w:val="17"/>
        </w:rPr>
        <w:tab/>
      </w:r>
    </w:p>
    <w:p w14:paraId="7893C9B0" w14:textId="0541DEA4" w:rsidR="00ED6EA4" w:rsidRPr="00ED6EA4" w:rsidRDefault="00ED6EA4" w:rsidP="00ED6EA4">
      <w:pPr>
        <w:tabs>
          <w:tab w:val="left" w:pos="2835"/>
          <w:tab w:val="left" w:pos="2977"/>
          <w:tab w:val="left" w:pos="4962"/>
          <w:tab w:val="left" w:pos="9639"/>
        </w:tabs>
        <w:spacing w:line="200" w:lineRule="atLeast"/>
        <w:ind w:firstLine="0"/>
        <w:jc w:val="left"/>
        <w:rPr>
          <w:rFonts w:eastAsia="Times New Roman"/>
          <w:sz w:val="24"/>
          <w:szCs w:val="24"/>
        </w:rPr>
      </w:pPr>
      <w:r w:rsidRPr="00ED6EA4">
        <w:rPr>
          <w:rFonts w:eastAsia="Times New Roman"/>
          <w:sz w:val="24"/>
          <w:szCs w:val="24"/>
        </w:rPr>
        <w:t xml:space="preserve">Нормоконтроль </w:t>
      </w:r>
      <w:r w:rsidRPr="00ED6EA4">
        <w:rPr>
          <w:rFonts w:eastAsia="Times New Roman"/>
          <w:sz w:val="24"/>
          <w:szCs w:val="24"/>
        </w:rPr>
        <w:tab/>
      </w:r>
      <w:r w:rsidRPr="00ED6EA4">
        <w:rPr>
          <w:rFonts w:eastAsia="Times New Roman"/>
          <w:sz w:val="24"/>
          <w:szCs w:val="24"/>
        </w:rPr>
        <w:tab/>
        <w:t xml:space="preserve">                               ______________      доцент Р.В. Егорова</w:t>
      </w:r>
    </w:p>
    <w:p w14:paraId="58AD4F2F" w14:textId="77777777" w:rsidR="00ED6EA4" w:rsidRPr="00ED6EA4" w:rsidRDefault="00ED6EA4" w:rsidP="00ED6EA4">
      <w:pPr>
        <w:tabs>
          <w:tab w:val="left" w:pos="4962"/>
        </w:tabs>
        <w:spacing w:line="200" w:lineRule="atLeast"/>
        <w:ind w:firstLine="2410"/>
        <w:jc w:val="left"/>
        <w:rPr>
          <w:rFonts w:eastAsia="Times New Roman"/>
          <w:sz w:val="17"/>
          <w:szCs w:val="17"/>
        </w:rPr>
      </w:pPr>
      <w:r w:rsidRPr="00ED6EA4">
        <w:rPr>
          <w:rFonts w:eastAsia="Times New Roman"/>
          <w:sz w:val="18"/>
          <w:szCs w:val="18"/>
          <w:vertAlign w:val="superscript"/>
        </w:rPr>
        <w:t xml:space="preserve">                    </w:t>
      </w:r>
      <w:r w:rsidRPr="00ED6EA4">
        <w:rPr>
          <w:rFonts w:eastAsia="Times New Roman"/>
          <w:sz w:val="18"/>
          <w:szCs w:val="18"/>
          <w:vertAlign w:val="superscript"/>
        </w:rPr>
        <w:tab/>
        <w:t xml:space="preserve">        </w:t>
      </w:r>
      <w:r w:rsidRPr="00ED6EA4">
        <w:rPr>
          <w:rFonts w:eastAsia="Times New Roman"/>
          <w:sz w:val="17"/>
          <w:szCs w:val="17"/>
        </w:rPr>
        <w:t xml:space="preserve"> подпись, дата </w:t>
      </w:r>
      <w:r w:rsidRPr="00ED6EA4">
        <w:rPr>
          <w:rFonts w:eastAsia="Times New Roman"/>
          <w:sz w:val="17"/>
          <w:szCs w:val="17"/>
        </w:rPr>
        <w:tab/>
      </w:r>
    </w:p>
    <w:p w14:paraId="0BC3ADCC" w14:textId="77777777" w:rsidR="00ED6EA4" w:rsidRPr="00ED6EA4" w:rsidRDefault="00ED6EA4" w:rsidP="00ED6EA4">
      <w:pPr>
        <w:spacing w:line="300" w:lineRule="auto"/>
        <w:ind w:left="282" w:firstLine="0"/>
        <w:jc w:val="center"/>
        <w:rPr>
          <w:rFonts w:eastAsia="Times New Roman"/>
          <w:sz w:val="24"/>
          <w:szCs w:val="24"/>
        </w:rPr>
      </w:pPr>
    </w:p>
    <w:p w14:paraId="6CEF17EA" w14:textId="77777777" w:rsidR="00ED6EA4" w:rsidRPr="00ED6EA4" w:rsidRDefault="00ED6EA4" w:rsidP="00ED6EA4">
      <w:pPr>
        <w:spacing w:line="300" w:lineRule="auto"/>
        <w:ind w:left="282" w:firstLine="0"/>
        <w:jc w:val="center"/>
        <w:rPr>
          <w:rFonts w:eastAsia="Times New Roman"/>
          <w:sz w:val="24"/>
          <w:szCs w:val="24"/>
        </w:rPr>
      </w:pPr>
    </w:p>
    <w:p w14:paraId="2B755DAD" w14:textId="77777777" w:rsidR="00ED6EA4" w:rsidRPr="00ED6EA4" w:rsidRDefault="00ED6EA4" w:rsidP="00ED6EA4">
      <w:pPr>
        <w:spacing w:line="300" w:lineRule="auto"/>
        <w:ind w:left="282" w:firstLine="0"/>
        <w:jc w:val="center"/>
        <w:rPr>
          <w:rFonts w:eastAsia="Times New Roman"/>
          <w:sz w:val="24"/>
          <w:szCs w:val="24"/>
        </w:rPr>
      </w:pPr>
    </w:p>
    <w:p w14:paraId="50977E74" w14:textId="77777777" w:rsidR="00ED6EA4" w:rsidRPr="00ED6EA4" w:rsidRDefault="00ED6EA4" w:rsidP="00ED6EA4">
      <w:pPr>
        <w:spacing w:line="300" w:lineRule="auto"/>
        <w:ind w:left="282" w:firstLine="0"/>
        <w:jc w:val="center"/>
        <w:rPr>
          <w:rFonts w:eastAsia="Times New Roman"/>
          <w:sz w:val="24"/>
          <w:szCs w:val="24"/>
        </w:rPr>
      </w:pPr>
    </w:p>
    <w:p w14:paraId="5EDB025A" w14:textId="77777777" w:rsidR="00ED6EA4" w:rsidRPr="00ED6EA4" w:rsidRDefault="00ED6EA4" w:rsidP="00ED6EA4">
      <w:pPr>
        <w:spacing w:line="300" w:lineRule="auto"/>
        <w:ind w:firstLine="0"/>
        <w:jc w:val="left"/>
        <w:rPr>
          <w:rFonts w:eastAsia="Times New Roman"/>
          <w:sz w:val="24"/>
          <w:szCs w:val="24"/>
        </w:rPr>
      </w:pPr>
    </w:p>
    <w:p w14:paraId="12F62B36" w14:textId="77777777" w:rsidR="00ED6EA4" w:rsidRPr="00ED6EA4" w:rsidRDefault="00ED6EA4" w:rsidP="00ED6EA4">
      <w:pPr>
        <w:spacing w:line="300" w:lineRule="auto"/>
        <w:ind w:left="282" w:firstLine="0"/>
        <w:jc w:val="center"/>
        <w:rPr>
          <w:rFonts w:eastAsia="Times New Roman"/>
          <w:sz w:val="24"/>
          <w:szCs w:val="24"/>
        </w:rPr>
      </w:pPr>
      <w:r w:rsidRPr="00ED6EA4">
        <w:rPr>
          <w:rFonts w:eastAsia="Times New Roman"/>
          <w:sz w:val="24"/>
          <w:szCs w:val="24"/>
        </w:rPr>
        <w:t>Ростов-на-Дону</w:t>
      </w:r>
    </w:p>
    <w:p w14:paraId="5ADF2BFA" w14:textId="71A63033" w:rsidR="00ED6EA4" w:rsidRPr="00ED6EA4" w:rsidRDefault="00ED6EA4" w:rsidP="00ED6EA4">
      <w:pPr>
        <w:spacing w:line="300" w:lineRule="auto"/>
        <w:ind w:left="282" w:firstLine="0"/>
        <w:jc w:val="center"/>
        <w:rPr>
          <w:rFonts w:eastAsia="Times New Roman"/>
          <w:color w:val="171717"/>
          <w:sz w:val="18"/>
          <w:szCs w:val="18"/>
        </w:rPr>
      </w:pPr>
      <w:r w:rsidRPr="00ED6EA4">
        <w:rPr>
          <w:rFonts w:eastAsia="Times New Roman"/>
          <w:sz w:val="24"/>
          <w:szCs w:val="24"/>
        </w:rPr>
        <w:t>202</w:t>
      </w:r>
      <w:r>
        <w:rPr>
          <w:rFonts w:eastAsia="Times New Roman"/>
          <w:sz w:val="24"/>
          <w:szCs w:val="24"/>
        </w:rPr>
        <w:t>2</w:t>
      </w:r>
      <w:r w:rsidRPr="00ED6EA4">
        <w:rPr>
          <w:rFonts w:eastAsia="Times New Roman"/>
          <w:sz w:val="24"/>
          <w:szCs w:val="24"/>
        </w:rPr>
        <w:t xml:space="preserve"> </w:t>
      </w:r>
    </w:p>
    <w:p w14:paraId="14B170CB" w14:textId="2E7F0B3F" w:rsidR="00FF543E" w:rsidRPr="00FF543E" w:rsidRDefault="00FF543E" w:rsidP="00FF543E">
      <w:pPr>
        <w:spacing w:line="240" w:lineRule="auto"/>
        <w:ind w:firstLine="0"/>
        <w:jc w:val="center"/>
        <w:rPr>
          <w:rFonts w:eastAsia="Times New Roman"/>
        </w:rPr>
      </w:pPr>
      <w:r w:rsidRPr="00FF543E">
        <w:rPr>
          <w:rFonts w:eastAsia="Times New Roman"/>
          <w:noProof/>
        </w:rPr>
        <w:lastRenderedPageBreak/>
        <w:drawing>
          <wp:inline distT="0" distB="0" distL="0" distR="0" wp14:anchorId="5D2CA48C" wp14:editId="0D99B933">
            <wp:extent cx="592455" cy="592455"/>
            <wp:effectExtent l="0" t="0" r="0" b="0"/>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 cy="592455"/>
                    </a:xfrm>
                    <a:prstGeom prst="rect">
                      <a:avLst/>
                    </a:prstGeom>
                    <a:noFill/>
                    <a:ln>
                      <a:noFill/>
                    </a:ln>
                  </pic:spPr>
                </pic:pic>
              </a:graphicData>
            </a:graphic>
          </wp:inline>
        </w:drawing>
      </w:r>
    </w:p>
    <w:p w14:paraId="7640DEBB" w14:textId="77777777" w:rsidR="00FF543E" w:rsidRPr="00FF543E" w:rsidRDefault="00FF543E" w:rsidP="00FF543E">
      <w:pPr>
        <w:spacing w:before="120" w:line="240" w:lineRule="auto"/>
        <w:ind w:right="-6" w:firstLine="0"/>
        <w:jc w:val="center"/>
        <w:rPr>
          <w:rFonts w:eastAsia="Times New Roman"/>
          <w:b/>
          <w:bCs/>
        </w:rPr>
      </w:pPr>
      <w:r w:rsidRPr="00FF543E">
        <w:rPr>
          <w:rFonts w:eastAsia="Times New Roman"/>
          <w:sz w:val="24"/>
        </w:rPr>
        <w:t>МИНИСТЕРСТВО НАУКИ И ВЫСШЕГО ОБРАЗОВАНИЯ РОССИЙСКОЙ ФЕДЕРАЦИИ</w:t>
      </w:r>
      <w:r w:rsidRPr="00FF543E">
        <w:rPr>
          <w:rFonts w:eastAsia="Times New Roman"/>
          <w:b/>
          <w:bCs/>
        </w:rPr>
        <w:t xml:space="preserve"> </w:t>
      </w:r>
    </w:p>
    <w:p w14:paraId="31AD949C" w14:textId="77777777" w:rsidR="00FF543E" w:rsidRPr="00FF543E" w:rsidRDefault="00FF543E" w:rsidP="00FF543E">
      <w:pPr>
        <w:spacing w:line="240" w:lineRule="auto"/>
        <w:ind w:right="-6" w:firstLine="0"/>
        <w:jc w:val="center"/>
        <w:rPr>
          <w:rFonts w:eastAsia="Times New Roman"/>
          <w:bCs/>
          <w:sz w:val="14"/>
        </w:rPr>
      </w:pPr>
    </w:p>
    <w:p w14:paraId="6B2AF511" w14:textId="77777777" w:rsidR="00FF543E" w:rsidRPr="00FF543E" w:rsidRDefault="00FF543E" w:rsidP="00FF543E">
      <w:pPr>
        <w:spacing w:line="240" w:lineRule="auto"/>
        <w:ind w:right="-6" w:firstLine="0"/>
        <w:jc w:val="center"/>
        <w:rPr>
          <w:rFonts w:eastAsia="Times New Roman"/>
          <w:b/>
          <w:bCs/>
        </w:rPr>
      </w:pPr>
      <w:r w:rsidRPr="00FF543E">
        <w:rPr>
          <w:rFonts w:eastAsia="Times New Roman"/>
          <w:b/>
          <w:bCs/>
        </w:rPr>
        <w:t>ФЕДЕРАЛЬНОЕ ГОСУДАРСТВЕННОЕ БЮДЖЕТНОЕ</w:t>
      </w:r>
    </w:p>
    <w:p w14:paraId="6A08898E" w14:textId="77777777" w:rsidR="00FF543E" w:rsidRPr="00FF543E" w:rsidRDefault="00FF543E" w:rsidP="00FF543E">
      <w:pPr>
        <w:spacing w:line="240" w:lineRule="auto"/>
        <w:ind w:right="-6" w:firstLine="0"/>
        <w:jc w:val="center"/>
        <w:rPr>
          <w:rFonts w:eastAsia="Times New Roman"/>
          <w:b/>
          <w:bCs/>
        </w:rPr>
      </w:pPr>
      <w:r w:rsidRPr="00FF543E">
        <w:rPr>
          <w:rFonts w:eastAsia="Times New Roman"/>
          <w:b/>
          <w:bCs/>
        </w:rPr>
        <w:t>ОБРАЗОВАТЕЛЬНОЕ УЧРЕЖДЕНИЕ ВЫСШЕГО ОБРАЗОВАНИЯ</w:t>
      </w:r>
      <w:r w:rsidRPr="00FF543E">
        <w:rPr>
          <w:rFonts w:eastAsia="Times New Roman"/>
          <w:b/>
          <w:bCs/>
        </w:rPr>
        <w:br/>
        <w:t xml:space="preserve"> «ДОНСКОЙ ГОСУДАРСТВЕННЫЙ ТЕХНИЧЕСКИЙ УНИВЕРСИТЕТ»</w:t>
      </w:r>
    </w:p>
    <w:p w14:paraId="6491FA81" w14:textId="77777777" w:rsidR="00FF543E" w:rsidRPr="00FF543E" w:rsidRDefault="00FF543E" w:rsidP="00FF543E">
      <w:pPr>
        <w:spacing w:after="120" w:line="240" w:lineRule="auto"/>
        <w:ind w:firstLine="0"/>
        <w:jc w:val="center"/>
        <w:rPr>
          <w:rFonts w:eastAsia="Times New Roman"/>
          <w:b/>
          <w:bCs/>
        </w:rPr>
      </w:pPr>
      <w:r w:rsidRPr="00FF543E">
        <w:rPr>
          <w:rFonts w:eastAsia="Times New Roman"/>
          <w:b/>
          <w:bCs/>
        </w:rPr>
        <w:t>(ДГТУ)</w:t>
      </w:r>
    </w:p>
    <w:p w14:paraId="4F44129C" w14:textId="77777777" w:rsidR="00FF543E" w:rsidRPr="00FF543E" w:rsidRDefault="00FF543E" w:rsidP="00FF543E">
      <w:pPr>
        <w:spacing w:line="200" w:lineRule="atLeast"/>
        <w:ind w:firstLine="0"/>
        <w:jc w:val="left"/>
        <w:rPr>
          <w:rFonts w:eastAsia="Times New Roman"/>
          <w:sz w:val="24"/>
          <w:szCs w:val="24"/>
        </w:rPr>
      </w:pPr>
    </w:p>
    <w:p w14:paraId="018ACC28" w14:textId="77777777" w:rsidR="00FF543E" w:rsidRPr="00FF543E" w:rsidRDefault="00FF543E" w:rsidP="00FF543E">
      <w:pPr>
        <w:spacing w:line="200" w:lineRule="atLeast"/>
        <w:ind w:firstLine="0"/>
        <w:jc w:val="left"/>
        <w:rPr>
          <w:rFonts w:eastAsia="Times New Roman"/>
          <w:sz w:val="24"/>
          <w:szCs w:val="24"/>
        </w:rPr>
      </w:pPr>
      <w:r w:rsidRPr="00FF543E">
        <w:rPr>
          <w:rFonts w:eastAsia="Times New Roman"/>
          <w:sz w:val="24"/>
          <w:szCs w:val="24"/>
        </w:rPr>
        <w:t>Факультет «Информатика и вычислительная техника»</w:t>
      </w:r>
    </w:p>
    <w:p w14:paraId="44C6DA12" w14:textId="77777777" w:rsidR="00FF543E" w:rsidRPr="00FF543E" w:rsidRDefault="00FF543E" w:rsidP="00FF543E">
      <w:pPr>
        <w:spacing w:line="200" w:lineRule="atLeast"/>
        <w:ind w:firstLine="0"/>
        <w:jc w:val="left"/>
        <w:rPr>
          <w:rFonts w:eastAsia="Times New Roman"/>
          <w:sz w:val="24"/>
          <w:szCs w:val="24"/>
          <w:u w:val="single"/>
        </w:rPr>
      </w:pPr>
      <w:r w:rsidRPr="00FF543E">
        <w:rPr>
          <w:rFonts w:eastAsia="Times New Roman"/>
          <w:sz w:val="24"/>
          <w:szCs w:val="24"/>
        </w:rPr>
        <w:t>Кафедра «Кибербезопасность информационных систем»</w:t>
      </w:r>
    </w:p>
    <w:p w14:paraId="1BA8BF95" w14:textId="77777777" w:rsidR="00FF543E" w:rsidRPr="00FF543E" w:rsidRDefault="00FF543E" w:rsidP="00FF543E">
      <w:pPr>
        <w:spacing w:line="200" w:lineRule="atLeast"/>
        <w:ind w:firstLine="0"/>
        <w:jc w:val="left"/>
        <w:rPr>
          <w:rFonts w:eastAsia="Times New Roman"/>
          <w:sz w:val="18"/>
          <w:szCs w:val="18"/>
        </w:rPr>
      </w:pPr>
      <w:r w:rsidRPr="00FF543E">
        <w:rPr>
          <w:rFonts w:eastAsia="Times New Roman"/>
          <w:sz w:val="24"/>
          <w:szCs w:val="24"/>
        </w:rPr>
        <w:tab/>
      </w:r>
      <w:r w:rsidRPr="00FF543E">
        <w:rPr>
          <w:rFonts w:eastAsia="Times New Roman"/>
          <w:sz w:val="24"/>
          <w:szCs w:val="24"/>
        </w:rPr>
        <w:tab/>
      </w:r>
      <w:r w:rsidRPr="00FF543E">
        <w:rPr>
          <w:rFonts w:eastAsia="Times New Roman"/>
          <w:sz w:val="24"/>
          <w:szCs w:val="24"/>
        </w:rPr>
        <w:tab/>
      </w:r>
      <w:r w:rsidRPr="00FF543E">
        <w:rPr>
          <w:rFonts w:eastAsia="Times New Roman"/>
          <w:sz w:val="24"/>
          <w:szCs w:val="24"/>
        </w:rPr>
        <w:tab/>
      </w:r>
      <w:r w:rsidRPr="00FF543E">
        <w:rPr>
          <w:rFonts w:eastAsia="Times New Roman"/>
          <w:sz w:val="24"/>
          <w:szCs w:val="24"/>
        </w:rPr>
        <w:tab/>
      </w:r>
    </w:p>
    <w:p w14:paraId="33CA6A4E" w14:textId="77777777" w:rsidR="00FF543E" w:rsidRPr="00FF543E" w:rsidRDefault="00FF543E" w:rsidP="00FF543E">
      <w:pPr>
        <w:spacing w:line="240" w:lineRule="auto"/>
        <w:ind w:firstLine="0"/>
        <w:jc w:val="left"/>
        <w:rPr>
          <w:rFonts w:eastAsia="Times New Roman"/>
          <w:sz w:val="24"/>
          <w:szCs w:val="24"/>
        </w:rPr>
      </w:pPr>
    </w:p>
    <w:tbl>
      <w:tblPr>
        <w:tblW w:w="4220" w:type="dxa"/>
        <w:tblInd w:w="5920" w:type="dxa"/>
        <w:tblLook w:val="01E0" w:firstRow="1" w:lastRow="1" w:firstColumn="1" w:lastColumn="1" w:noHBand="0" w:noVBand="0"/>
      </w:tblPr>
      <w:tblGrid>
        <w:gridCol w:w="1092"/>
        <w:gridCol w:w="995"/>
        <w:gridCol w:w="2133"/>
      </w:tblGrid>
      <w:tr w:rsidR="00FF543E" w:rsidRPr="00FF543E" w14:paraId="48020803" w14:textId="77777777" w:rsidTr="00EA460D">
        <w:tc>
          <w:tcPr>
            <w:tcW w:w="4220" w:type="dxa"/>
            <w:gridSpan w:val="3"/>
            <w:shd w:val="clear" w:color="auto" w:fill="auto"/>
          </w:tcPr>
          <w:p w14:paraId="775D0E7F" w14:textId="77777777" w:rsidR="00FF543E" w:rsidRPr="00FF543E" w:rsidRDefault="00FF543E" w:rsidP="00FF543E">
            <w:pPr>
              <w:spacing w:line="300" w:lineRule="auto"/>
              <w:ind w:right="-61" w:firstLine="0"/>
              <w:jc w:val="left"/>
              <w:rPr>
                <w:rFonts w:eastAsia="Times New Roman"/>
                <w:sz w:val="24"/>
                <w:szCs w:val="24"/>
              </w:rPr>
            </w:pPr>
          </w:p>
        </w:tc>
      </w:tr>
      <w:tr w:rsidR="00FF543E" w:rsidRPr="00FF543E" w14:paraId="1311D8C5" w14:textId="77777777" w:rsidTr="00EA460D">
        <w:tc>
          <w:tcPr>
            <w:tcW w:w="2087" w:type="dxa"/>
            <w:gridSpan w:val="2"/>
            <w:shd w:val="clear" w:color="auto" w:fill="auto"/>
          </w:tcPr>
          <w:p w14:paraId="10FA27E5" w14:textId="77777777" w:rsidR="00FF543E" w:rsidRPr="00FF543E" w:rsidRDefault="00FF543E" w:rsidP="00FF543E">
            <w:pPr>
              <w:spacing w:line="300" w:lineRule="auto"/>
              <w:ind w:right="-61" w:firstLine="0"/>
              <w:jc w:val="left"/>
              <w:rPr>
                <w:rFonts w:eastAsia="Times New Roman"/>
                <w:sz w:val="24"/>
                <w:szCs w:val="24"/>
              </w:rPr>
            </w:pPr>
            <w:r w:rsidRPr="00FF543E">
              <w:rPr>
                <w:rFonts w:eastAsia="Times New Roman"/>
                <w:sz w:val="24"/>
                <w:szCs w:val="24"/>
              </w:rPr>
              <w:t>И.о. зав. кафедрой</w:t>
            </w:r>
          </w:p>
        </w:tc>
        <w:tc>
          <w:tcPr>
            <w:tcW w:w="2133" w:type="dxa"/>
            <w:shd w:val="clear" w:color="auto" w:fill="auto"/>
          </w:tcPr>
          <w:p w14:paraId="67D936A2" w14:textId="77777777" w:rsidR="00FF543E" w:rsidRPr="00FF543E" w:rsidRDefault="00FF543E" w:rsidP="00FF543E">
            <w:pPr>
              <w:spacing w:line="300" w:lineRule="auto"/>
              <w:ind w:right="-61" w:firstLine="0"/>
              <w:jc w:val="left"/>
              <w:rPr>
                <w:rFonts w:eastAsia="Times New Roman"/>
                <w:sz w:val="24"/>
                <w:szCs w:val="24"/>
              </w:rPr>
            </w:pPr>
            <w:r w:rsidRPr="00FF543E">
              <w:rPr>
                <w:rFonts w:eastAsia="Times New Roman"/>
                <w:sz w:val="24"/>
                <w:szCs w:val="24"/>
              </w:rPr>
              <w:t>«КБИС»</w:t>
            </w:r>
          </w:p>
        </w:tc>
      </w:tr>
      <w:tr w:rsidR="00FF543E" w:rsidRPr="00FF543E" w14:paraId="062043A0" w14:textId="77777777" w:rsidTr="00EA460D">
        <w:trPr>
          <w:trHeight w:val="226"/>
        </w:trPr>
        <w:tc>
          <w:tcPr>
            <w:tcW w:w="2087" w:type="dxa"/>
            <w:gridSpan w:val="2"/>
            <w:shd w:val="clear" w:color="auto" w:fill="auto"/>
          </w:tcPr>
          <w:p w14:paraId="2EB5B0F8" w14:textId="77777777" w:rsidR="00FF543E" w:rsidRPr="00FF543E" w:rsidRDefault="00FF543E" w:rsidP="00FF543E">
            <w:pPr>
              <w:spacing w:line="240" w:lineRule="auto"/>
              <w:ind w:right="-62" w:firstLine="0"/>
              <w:jc w:val="left"/>
              <w:rPr>
                <w:rFonts w:eastAsia="Times New Roman"/>
                <w:sz w:val="24"/>
                <w:szCs w:val="24"/>
              </w:rPr>
            </w:pPr>
            <w:r w:rsidRPr="00FF543E">
              <w:rPr>
                <w:rFonts w:eastAsia="Times New Roman"/>
                <w:sz w:val="24"/>
                <w:szCs w:val="24"/>
              </w:rPr>
              <w:t>____________</w:t>
            </w:r>
          </w:p>
        </w:tc>
        <w:tc>
          <w:tcPr>
            <w:tcW w:w="2133" w:type="dxa"/>
            <w:shd w:val="clear" w:color="auto" w:fill="auto"/>
          </w:tcPr>
          <w:p w14:paraId="0B52E4CD" w14:textId="77777777" w:rsidR="00FF543E" w:rsidRPr="00FF543E" w:rsidRDefault="00FF543E" w:rsidP="00FF543E">
            <w:pPr>
              <w:spacing w:line="240" w:lineRule="auto"/>
              <w:ind w:right="-62" w:firstLine="0"/>
              <w:jc w:val="left"/>
              <w:rPr>
                <w:rFonts w:eastAsia="Times New Roman"/>
                <w:sz w:val="24"/>
                <w:szCs w:val="24"/>
              </w:rPr>
            </w:pPr>
            <w:r w:rsidRPr="00FF543E">
              <w:rPr>
                <w:rFonts w:eastAsia="Times New Roman"/>
                <w:sz w:val="24"/>
                <w:szCs w:val="24"/>
              </w:rPr>
              <w:t>Д.А. Короченцев</w:t>
            </w:r>
          </w:p>
        </w:tc>
      </w:tr>
      <w:tr w:rsidR="00FF543E" w:rsidRPr="00FF543E" w14:paraId="61A8AD48" w14:textId="77777777" w:rsidTr="00EA460D">
        <w:trPr>
          <w:trHeight w:val="216"/>
        </w:trPr>
        <w:tc>
          <w:tcPr>
            <w:tcW w:w="2087" w:type="dxa"/>
            <w:gridSpan w:val="2"/>
            <w:shd w:val="clear" w:color="auto" w:fill="auto"/>
          </w:tcPr>
          <w:p w14:paraId="1ECEF89D" w14:textId="77777777" w:rsidR="00FF543E" w:rsidRPr="00FF543E" w:rsidRDefault="00FF543E" w:rsidP="00FF543E">
            <w:pPr>
              <w:spacing w:line="240" w:lineRule="auto"/>
              <w:ind w:right="-61" w:firstLine="0"/>
              <w:jc w:val="center"/>
              <w:rPr>
                <w:rFonts w:eastAsia="Times New Roman"/>
                <w:sz w:val="18"/>
                <w:szCs w:val="18"/>
                <w:vertAlign w:val="superscript"/>
              </w:rPr>
            </w:pPr>
            <w:r w:rsidRPr="00FF543E">
              <w:rPr>
                <w:rFonts w:eastAsia="Times New Roman"/>
                <w:sz w:val="18"/>
                <w:szCs w:val="18"/>
                <w:vertAlign w:val="superscript"/>
              </w:rPr>
              <w:t>подпись</w:t>
            </w:r>
          </w:p>
        </w:tc>
        <w:tc>
          <w:tcPr>
            <w:tcW w:w="2133" w:type="dxa"/>
            <w:shd w:val="clear" w:color="auto" w:fill="auto"/>
          </w:tcPr>
          <w:p w14:paraId="05246E50" w14:textId="77777777" w:rsidR="00FF543E" w:rsidRPr="00FF543E" w:rsidRDefault="00FF543E" w:rsidP="00FF543E">
            <w:pPr>
              <w:spacing w:line="240" w:lineRule="auto"/>
              <w:ind w:right="-62" w:firstLine="0"/>
              <w:jc w:val="left"/>
              <w:rPr>
                <w:rFonts w:eastAsia="Times New Roman"/>
                <w:sz w:val="24"/>
                <w:szCs w:val="24"/>
              </w:rPr>
            </w:pPr>
          </w:p>
        </w:tc>
      </w:tr>
      <w:tr w:rsidR="00FF543E" w:rsidRPr="00FF543E" w14:paraId="65267E8B" w14:textId="77777777" w:rsidTr="00EA460D">
        <w:tc>
          <w:tcPr>
            <w:tcW w:w="1092" w:type="dxa"/>
            <w:shd w:val="clear" w:color="auto" w:fill="auto"/>
          </w:tcPr>
          <w:p w14:paraId="1F0C822B" w14:textId="77777777" w:rsidR="00FF543E" w:rsidRPr="00FF543E" w:rsidRDefault="00FF543E" w:rsidP="00FF543E">
            <w:pPr>
              <w:spacing w:line="300" w:lineRule="auto"/>
              <w:ind w:right="-61" w:firstLine="0"/>
              <w:jc w:val="left"/>
              <w:rPr>
                <w:rFonts w:eastAsia="Times New Roman"/>
                <w:sz w:val="24"/>
                <w:szCs w:val="24"/>
              </w:rPr>
            </w:pPr>
            <w:r w:rsidRPr="00FF543E">
              <w:rPr>
                <w:rFonts w:eastAsia="Times New Roman"/>
                <w:sz w:val="24"/>
                <w:szCs w:val="24"/>
              </w:rPr>
              <w:t>«___»</w:t>
            </w:r>
          </w:p>
        </w:tc>
        <w:tc>
          <w:tcPr>
            <w:tcW w:w="3128" w:type="dxa"/>
            <w:gridSpan w:val="2"/>
            <w:shd w:val="clear" w:color="auto" w:fill="auto"/>
          </w:tcPr>
          <w:p w14:paraId="3DEA6B63" w14:textId="77777777" w:rsidR="00FF543E" w:rsidRPr="00FF543E" w:rsidRDefault="00FF543E" w:rsidP="00FF543E">
            <w:pPr>
              <w:spacing w:line="300" w:lineRule="auto"/>
              <w:ind w:right="-61" w:firstLine="0"/>
              <w:jc w:val="left"/>
              <w:rPr>
                <w:rFonts w:eastAsia="Times New Roman"/>
                <w:sz w:val="24"/>
                <w:szCs w:val="24"/>
              </w:rPr>
            </w:pPr>
            <w:r w:rsidRPr="00FF543E">
              <w:rPr>
                <w:rFonts w:eastAsia="Times New Roman"/>
                <w:sz w:val="24"/>
                <w:szCs w:val="24"/>
              </w:rPr>
              <w:t>_____________   20__г.</w:t>
            </w:r>
          </w:p>
        </w:tc>
      </w:tr>
    </w:tbl>
    <w:p w14:paraId="10D18293" w14:textId="77777777" w:rsidR="00FF543E" w:rsidRPr="00FF543E" w:rsidRDefault="00FF543E" w:rsidP="00FF543E">
      <w:pPr>
        <w:spacing w:line="240" w:lineRule="auto"/>
        <w:ind w:firstLine="0"/>
        <w:jc w:val="left"/>
        <w:rPr>
          <w:rFonts w:eastAsia="Times New Roman"/>
          <w:sz w:val="24"/>
          <w:szCs w:val="24"/>
        </w:rPr>
      </w:pPr>
    </w:p>
    <w:p w14:paraId="508B0057" w14:textId="77777777" w:rsidR="00FF543E" w:rsidRPr="00FF543E" w:rsidRDefault="00FF543E" w:rsidP="00FF543E">
      <w:pPr>
        <w:spacing w:line="240" w:lineRule="auto"/>
        <w:ind w:firstLine="0"/>
        <w:jc w:val="left"/>
        <w:rPr>
          <w:rFonts w:eastAsia="Times New Roman"/>
          <w:sz w:val="20"/>
          <w:szCs w:val="20"/>
        </w:rPr>
      </w:pPr>
    </w:p>
    <w:p w14:paraId="7F98F99F" w14:textId="77777777" w:rsidR="00FF543E" w:rsidRPr="00FF543E" w:rsidRDefault="00FF543E" w:rsidP="00FF543E">
      <w:pPr>
        <w:spacing w:line="240" w:lineRule="auto"/>
        <w:ind w:firstLine="0"/>
        <w:jc w:val="left"/>
        <w:rPr>
          <w:rFonts w:eastAsia="Times New Roman"/>
          <w:sz w:val="20"/>
          <w:szCs w:val="20"/>
        </w:rPr>
      </w:pPr>
    </w:p>
    <w:p w14:paraId="2AAD37CF" w14:textId="77777777" w:rsidR="00FF543E" w:rsidRPr="00FF543E" w:rsidRDefault="00FF543E" w:rsidP="00FF543E">
      <w:pPr>
        <w:spacing w:line="240" w:lineRule="auto"/>
        <w:ind w:left="294" w:firstLine="0"/>
        <w:jc w:val="center"/>
        <w:rPr>
          <w:rFonts w:eastAsia="Times New Roman"/>
          <w:b/>
        </w:rPr>
      </w:pPr>
      <w:r w:rsidRPr="00FF543E">
        <w:rPr>
          <w:rFonts w:eastAsia="Times New Roman"/>
          <w:b/>
        </w:rPr>
        <w:t>ЗАДАНИЕ</w:t>
      </w:r>
    </w:p>
    <w:p w14:paraId="5242BB2B" w14:textId="77777777" w:rsidR="00FF543E" w:rsidRPr="00FF543E" w:rsidRDefault="00FF543E" w:rsidP="00FF543E">
      <w:pPr>
        <w:spacing w:line="200" w:lineRule="atLeast"/>
        <w:ind w:left="294" w:firstLine="0"/>
        <w:jc w:val="center"/>
        <w:rPr>
          <w:rFonts w:eastAsia="Times New Roman"/>
          <w:sz w:val="24"/>
          <w:szCs w:val="24"/>
        </w:rPr>
      </w:pPr>
      <w:r w:rsidRPr="00FF543E">
        <w:rPr>
          <w:rFonts w:eastAsia="Times New Roman"/>
          <w:sz w:val="24"/>
          <w:szCs w:val="24"/>
        </w:rPr>
        <w:t xml:space="preserve">на выполнение выпускной квалификационной работы </w:t>
      </w:r>
    </w:p>
    <w:p w14:paraId="65133896" w14:textId="77777777" w:rsidR="00FF543E" w:rsidRPr="00FF543E" w:rsidRDefault="00FF543E" w:rsidP="00FF543E">
      <w:pPr>
        <w:spacing w:line="200" w:lineRule="atLeast"/>
        <w:ind w:left="294" w:firstLine="0"/>
        <w:jc w:val="center"/>
        <w:rPr>
          <w:rFonts w:eastAsia="Times New Roman"/>
          <w:sz w:val="24"/>
          <w:szCs w:val="24"/>
        </w:rPr>
      </w:pPr>
    </w:p>
    <w:p w14:paraId="2D6EB5C6" w14:textId="1C55AED4" w:rsidR="00FF543E" w:rsidRPr="00FF543E" w:rsidRDefault="00FF543E" w:rsidP="00E35087">
      <w:pPr>
        <w:spacing w:line="240" w:lineRule="auto"/>
        <w:ind w:left="294" w:right="-2" w:hanging="294"/>
        <w:jc w:val="center"/>
        <w:rPr>
          <w:rFonts w:eastAsia="Times New Roman"/>
          <w:sz w:val="24"/>
          <w:szCs w:val="24"/>
        </w:rPr>
      </w:pPr>
      <w:r w:rsidRPr="00FF543E">
        <w:rPr>
          <w:rFonts w:eastAsia="Times New Roman"/>
          <w:sz w:val="24"/>
          <w:szCs w:val="24"/>
        </w:rPr>
        <w:t>Тема: «</w:t>
      </w:r>
      <w:r w:rsidR="00826C3B" w:rsidRPr="00FF543E">
        <w:rPr>
          <w:rFonts w:eastAsia="Times New Roman"/>
          <w:sz w:val="24"/>
          <w:szCs w:val="24"/>
        </w:rPr>
        <w:t>РЕАЛИЗАЦИЯ ПРОГРАММНОГО СРЕДСТВА ОБРАБОТКИ ВИДЕОПОТОКА СТЕГАНОГРАФИЧЕСКИМ МЕТОДОМ</w:t>
      </w:r>
      <w:r w:rsidRPr="00FF543E">
        <w:rPr>
          <w:rFonts w:eastAsia="Times New Roman"/>
          <w:sz w:val="24"/>
          <w:szCs w:val="24"/>
        </w:rPr>
        <w:t>»</w:t>
      </w:r>
    </w:p>
    <w:p w14:paraId="0B403A42" w14:textId="77777777" w:rsidR="00FF543E" w:rsidRPr="00FF543E" w:rsidRDefault="00FF543E" w:rsidP="00FF543E">
      <w:pPr>
        <w:spacing w:line="200" w:lineRule="atLeast"/>
        <w:ind w:firstLine="0"/>
        <w:jc w:val="center"/>
        <w:rPr>
          <w:rFonts w:eastAsia="Times New Roman"/>
          <w:sz w:val="24"/>
          <w:szCs w:val="24"/>
        </w:rPr>
      </w:pPr>
    </w:p>
    <w:p w14:paraId="3A07BAD6" w14:textId="77777777" w:rsidR="00FF543E" w:rsidRPr="00FF543E" w:rsidRDefault="00FF543E" w:rsidP="00FF543E">
      <w:pPr>
        <w:spacing w:line="240" w:lineRule="auto"/>
        <w:ind w:left="294" w:hanging="294"/>
        <w:jc w:val="left"/>
        <w:rPr>
          <w:rFonts w:eastAsia="Times New Roman"/>
          <w:color w:val="FF0000"/>
          <w:sz w:val="24"/>
          <w:szCs w:val="24"/>
        </w:rPr>
      </w:pPr>
      <w:r w:rsidRPr="00FF543E">
        <w:rPr>
          <w:rFonts w:eastAsia="Times New Roman"/>
          <w:sz w:val="24"/>
          <w:szCs w:val="24"/>
        </w:rPr>
        <w:t>Обучающийся Коробов Вячеслав Сергеевич</w:t>
      </w:r>
    </w:p>
    <w:p w14:paraId="55977ACF" w14:textId="77777777" w:rsidR="00FF543E" w:rsidRPr="00FF543E" w:rsidRDefault="00FF543E" w:rsidP="00FF543E">
      <w:pPr>
        <w:spacing w:line="240" w:lineRule="auto"/>
        <w:ind w:firstLine="0"/>
        <w:jc w:val="left"/>
        <w:rPr>
          <w:rFonts w:eastAsia="Times New Roman"/>
          <w:sz w:val="24"/>
          <w:szCs w:val="24"/>
        </w:rPr>
      </w:pPr>
    </w:p>
    <w:p w14:paraId="2F4F3396" w14:textId="77777777" w:rsidR="00FF543E" w:rsidRPr="00FF543E" w:rsidRDefault="00FF543E" w:rsidP="00FF543E">
      <w:pPr>
        <w:spacing w:line="200" w:lineRule="atLeast"/>
        <w:ind w:firstLine="0"/>
        <w:jc w:val="left"/>
        <w:rPr>
          <w:rFonts w:eastAsia="Times New Roman"/>
          <w:sz w:val="24"/>
          <w:szCs w:val="24"/>
        </w:rPr>
      </w:pPr>
      <w:r w:rsidRPr="00FF543E">
        <w:rPr>
          <w:rFonts w:eastAsia="Times New Roman"/>
          <w:sz w:val="24"/>
          <w:szCs w:val="24"/>
        </w:rPr>
        <w:t xml:space="preserve">Обозначение ВКР </w:t>
      </w:r>
      <w:r w:rsidRPr="00FF543E">
        <w:rPr>
          <w:rFonts w:eastAsia="Times New Roman"/>
          <w:sz w:val="24"/>
        </w:rPr>
        <w:t>10.05.01.220000.000</w:t>
      </w:r>
      <w:r w:rsidRPr="00FF543E">
        <w:rPr>
          <w:rFonts w:eastAsia="Times New Roman"/>
        </w:rPr>
        <w:t xml:space="preserve"> </w:t>
      </w:r>
      <w:r w:rsidRPr="00FF543E">
        <w:rPr>
          <w:rFonts w:eastAsia="Times New Roman"/>
          <w:sz w:val="24"/>
          <w:szCs w:val="24"/>
        </w:rPr>
        <w:t xml:space="preserve">                     Группа  ВКБ62</w:t>
      </w:r>
    </w:p>
    <w:p w14:paraId="0C7AD9E9" w14:textId="77777777" w:rsidR="00FF543E" w:rsidRPr="00FF543E" w:rsidRDefault="00FF543E" w:rsidP="00FF543E">
      <w:pPr>
        <w:spacing w:line="200" w:lineRule="atLeast"/>
        <w:ind w:firstLine="0"/>
        <w:jc w:val="left"/>
        <w:rPr>
          <w:rFonts w:eastAsia="Times New Roman"/>
          <w:sz w:val="24"/>
          <w:szCs w:val="24"/>
        </w:rPr>
      </w:pPr>
    </w:p>
    <w:p w14:paraId="60068002" w14:textId="77777777" w:rsidR="00FF543E" w:rsidRPr="00FF543E" w:rsidRDefault="00FF543E" w:rsidP="00FF543E">
      <w:pPr>
        <w:spacing w:line="160" w:lineRule="exact"/>
        <w:ind w:left="666" w:firstLine="18"/>
        <w:jc w:val="right"/>
        <w:rPr>
          <w:rFonts w:eastAsia="Times New Roman"/>
          <w:sz w:val="24"/>
          <w:szCs w:val="24"/>
        </w:rPr>
      </w:pPr>
    </w:p>
    <w:p w14:paraId="7469A7B0" w14:textId="77777777" w:rsidR="00FF543E" w:rsidRPr="00FF543E" w:rsidRDefault="00FF543E" w:rsidP="00FF543E">
      <w:pPr>
        <w:ind w:left="294" w:hanging="294"/>
        <w:jc w:val="left"/>
        <w:rPr>
          <w:rFonts w:eastAsia="Times New Roman"/>
          <w:sz w:val="24"/>
          <w:szCs w:val="24"/>
        </w:rPr>
      </w:pPr>
      <w:r w:rsidRPr="00FF543E">
        <w:rPr>
          <w:rFonts w:eastAsia="Times New Roman"/>
          <w:sz w:val="24"/>
          <w:szCs w:val="24"/>
        </w:rPr>
        <w:t xml:space="preserve">Тема утверждена приказом по ДГТУ   от «10» января 2022 г. №10-ЛС-О </w:t>
      </w:r>
    </w:p>
    <w:p w14:paraId="1452F869" w14:textId="77777777" w:rsidR="00FF543E" w:rsidRPr="00FF543E" w:rsidRDefault="00FF543E" w:rsidP="00FF543E">
      <w:pPr>
        <w:tabs>
          <w:tab w:val="left" w:pos="5812"/>
        </w:tabs>
        <w:ind w:left="294" w:hanging="294"/>
        <w:jc w:val="left"/>
        <w:rPr>
          <w:rFonts w:eastAsia="Times New Roman"/>
          <w:sz w:val="24"/>
          <w:szCs w:val="24"/>
        </w:rPr>
      </w:pPr>
      <w:r w:rsidRPr="00FF543E">
        <w:rPr>
          <w:rFonts w:eastAsia="Times New Roman"/>
          <w:sz w:val="24"/>
          <w:szCs w:val="24"/>
        </w:rPr>
        <w:t>Срок представления ВКР к защите «__» _______ 2022 г.</w:t>
      </w:r>
    </w:p>
    <w:p w14:paraId="4E109628" w14:textId="77777777" w:rsidR="00FF543E" w:rsidRPr="00FF543E" w:rsidRDefault="00FF543E" w:rsidP="00FF543E">
      <w:pPr>
        <w:ind w:left="294" w:hanging="294"/>
        <w:rPr>
          <w:rFonts w:eastAsia="Times New Roman"/>
          <w:sz w:val="24"/>
          <w:szCs w:val="24"/>
        </w:rPr>
      </w:pPr>
      <w:r w:rsidRPr="00FF543E">
        <w:rPr>
          <w:rFonts w:eastAsia="Times New Roman"/>
          <w:sz w:val="24"/>
          <w:szCs w:val="24"/>
        </w:rPr>
        <w:t>Исходные данные для выполнения выпускной квалификационной работы:</w:t>
      </w:r>
    </w:p>
    <w:p w14:paraId="6D5D5758" w14:textId="62512FE1" w:rsidR="00FF543E" w:rsidRDefault="00FF543E" w:rsidP="00FF543E">
      <w:pPr>
        <w:spacing w:line="240" w:lineRule="auto"/>
        <w:ind w:left="294" w:right="-427" w:hanging="294"/>
        <w:rPr>
          <w:rFonts w:eastAsia="Times New Roman"/>
          <w:sz w:val="24"/>
          <w:szCs w:val="24"/>
        </w:rPr>
      </w:pPr>
      <w:r w:rsidRPr="00FF543E">
        <w:rPr>
          <w:rFonts w:eastAsia="Times New Roman"/>
          <w:sz w:val="24"/>
          <w:szCs w:val="24"/>
        </w:rPr>
        <w:t>Научные статьи и литература по стеганографии, стеганографическим алгоритмам и методам.</w:t>
      </w:r>
    </w:p>
    <w:p w14:paraId="5FA6B403" w14:textId="50298712" w:rsidR="00EA24F4" w:rsidRPr="00EA24F4" w:rsidRDefault="00EA24F4" w:rsidP="00FF543E">
      <w:pPr>
        <w:spacing w:line="240" w:lineRule="auto"/>
        <w:ind w:left="294" w:right="-427" w:hanging="294"/>
        <w:rPr>
          <w:rFonts w:eastAsia="Times New Roman"/>
          <w:sz w:val="24"/>
          <w:szCs w:val="24"/>
        </w:rPr>
      </w:pPr>
      <w:r>
        <w:rPr>
          <w:rFonts w:eastAsia="Times New Roman"/>
          <w:sz w:val="24"/>
          <w:szCs w:val="24"/>
        </w:rPr>
        <w:t>Материалы исследований, проводимых в ходе преддипломной практики.</w:t>
      </w:r>
    </w:p>
    <w:p w14:paraId="12BB0876" w14:textId="77777777" w:rsidR="00FF543E" w:rsidRDefault="00FF543E" w:rsidP="000131CB">
      <w:pPr>
        <w:ind w:firstLine="0"/>
        <w:jc w:val="center"/>
        <w:rPr>
          <w:b/>
          <w:sz w:val="32"/>
        </w:rPr>
      </w:pPr>
    </w:p>
    <w:p w14:paraId="439279AD" w14:textId="77777777" w:rsidR="00FF543E" w:rsidRPr="00FF543E" w:rsidRDefault="00FF543E">
      <w:pPr>
        <w:spacing w:line="240" w:lineRule="auto"/>
        <w:ind w:firstLine="0"/>
        <w:jc w:val="left"/>
        <w:rPr>
          <w:b/>
          <w:sz w:val="24"/>
          <w:szCs w:val="24"/>
        </w:rPr>
      </w:pPr>
    </w:p>
    <w:p w14:paraId="047D2C64" w14:textId="52EF5B68" w:rsidR="00FF543E" w:rsidRDefault="00FF543E">
      <w:pPr>
        <w:spacing w:line="240" w:lineRule="auto"/>
        <w:ind w:firstLine="0"/>
        <w:jc w:val="left"/>
        <w:rPr>
          <w:b/>
          <w:sz w:val="32"/>
        </w:rPr>
        <w:sectPr w:rsidR="00FF543E" w:rsidSect="00E35087">
          <w:pgSz w:w="11906" w:h="16838"/>
          <w:pgMar w:top="1134" w:right="567" w:bottom="1134" w:left="1134" w:header="709" w:footer="709" w:gutter="0"/>
          <w:cols w:space="708"/>
          <w:titlePg/>
          <w:docGrid w:linePitch="360"/>
        </w:sectPr>
      </w:pPr>
    </w:p>
    <w:tbl>
      <w:tblPr>
        <w:tblW w:w="9756" w:type="dxa"/>
        <w:tblInd w:w="-1039" w:type="dxa"/>
        <w:tblLook w:val="01E0" w:firstRow="1" w:lastRow="1" w:firstColumn="1" w:lastColumn="1" w:noHBand="0" w:noVBand="0"/>
      </w:tblPr>
      <w:tblGrid>
        <w:gridCol w:w="9756"/>
      </w:tblGrid>
      <w:tr w:rsidR="00E35087" w:rsidRPr="00E35087" w14:paraId="3EABA5A9" w14:textId="77777777" w:rsidTr="0068486E">
        <w:tc>
          <w:tcPr>
            <w:tcW w:w="9756" w:type="dxa"/>
            <w:shd w:val="clear" w:color="auto" w:fill="auto"/>
          </w:tcPr>
          <w:p w14:paraId="340F0125" w14:textId="77777777" w:rsidR="00E35087" w:rsidRPr="00E35087" w:rsidRDefault="00E35087" w:rsidP="00E35087">
            <w:pPr>
              <w:spacing w:line="240" w:lineRule="auto"/>
              <w:ind w:firstLine="0"/>
              <w:rPr>
                <w:rFonts w:eastAsia="Times New Roman"/>
                <w:sz w:val="24"/>
                <w:szCs w:val="24"/>
              </w:rPr>
            </w:pPr>
            <w:r w:rsidRPr="00E35087">
              <w:rPr>
                <w:rFonts w:eastAsia="Times New Roman"/>
                <w:sz w:val="24"/>
                <w:szCs w:val="24"/>
              </w:rPr>
              <w:lastRenderedPageBreak/>
              <w:t xml:space="preserve">Содержание выпускной квалификационной работы </w:t>
            </w:r>
          </w:p>
        </w:tc>
      </w:tr>
      <w:tr w:rsidR="00E35087" w:rsidRPr="00E35087" w14:paraId="2EB78486" w14:textId="77777777" w:rsidTr="0068486E">
        <w:tc>
          <w:tcPr>
            <w:tcW w:w="9756" w:type="dxa"/>
            <w:shd w:val="clear" w:color="auto" w:fill="auto"/>
          </w:tcPr>
          <w:p w14:paraId="59FF073B" w14:textId="77777777" w:rsidR="00E35087" w:rsidRPr="00E35087" w:rsidRDefault="00E35087" w:rsidP="00E35087">
            <w:pPr>
              <w:spacing w:line="240" w:lineRule="auto"/>
              <w:ind w:firstLine="8"/>
              <w:jc w:val="left"/>
              <w:rPr>
                <w:rFonts w:eastAsia="Times New Roman"/>
                <w:sz w:val="24"/>
                <w:szCs w:val="24"/>
              </w:rPr>
            </w:pPr>
          </w:p>
          <w:p w14:paraId="27C53D2C" w14:textId="77777777" w:rsidR="00E35087" w:rsidRPr="00E35087" w:rsidRDefault="00E35087" w:rsidP="00E35087">
            <w:pPr>
              <w:spacing w:line="240" w:lineRule="auto"/>
              <w:ind w:firstLine="8"/>
              <w:jc w:val="left"/>
              <w:rPr>
                <w:rFonts w:eastAsia="Times New Roman"/>
                <w:sz w:val="24"/>
                <w:szCs w:val="24"/>
              </w:rPr>
            </w:pPr>
            <w:r w:rsidRPr="00E35087">
              <w:rPr>
                <w:rFonts w:eastAsia="Times New Roman"/>
                <w:sz w:val="24"/>
                <w:szCs w:val="24"/>
              </w:rPr>
              <w:t>Введение:</w:t>
            </w:r>
          </w:p>
          <w:p w14:paraId="54C8998C" w14:textId="77777777" w:rsidR="00E35087" w:rsidRPr="00E35087" w:rsidRDefault="00E35087" w:rsidP="00E35087">
            <w:pPr>
              <w:spacing w:line="240" w:lineRule="auto"/>
              <w:ind w:firstLine="8"/>
              <w:jc w:val="left"/>
              <w:rPr>
                <w:rFonts w:eastAsia="Times New Roman"/>
                <w:sz w:val="24"/>
                <w:szCs w:val="24"/>
              </w:rPr>
            </w:pPr>
          </w:p>
        </w:tc>
      </w:tr>
      <w:tr w:rsidR="00E35087" w:rsidRPr="00E35087" w14:paraId="7EE4C645" w14:textId="77777777" w:rsidTr="0068486E">
        <w:tc>
          <w:tcPr>
            <w:tcW w:w="9756" w:type="dxa"/>
            <w:shd w:val="clear" w:color="auto" w:fill="auto"/>
          </w:tcPr>
          <w:p w14:paraId="31FC0FF1" w14:textId="77777777" w:rsidR="00E35087" w:rsidRDefault="00E35087" w:rsidP="0068486E">
            <w:pPr>
              <w:spacing w:line="240" w:lineRule="auto"/>
              <w:ind w:firstLine="0"/>
              <w:rPr>
                <w:rFonts w:eastAsia="Times New Roman"/>
                <w:sz w:val="24"/>
                <w:szCs w:val="24"/>
              </w:rPr>
            </w:pPr>
            <w:r w:rsidRPr="00E35087">
              <w:rPr>
                <w:rFonts w:eastAsia="Times New Roman"/>
                <w:sz w:val="24"/>
                <w:szCs w:val="24"/>
              </w:rPr>
              <w:t>Во введении необходимо: изложить актуальность выбранной темы, обозначить объект и предмет исследования, цель и задачи выпускной квалификационной работы, теоретическую и практическую значимость работы, структуру работы.</w:t>
            </w:r>
          </w:p>
          <w:p w14:paraId="5163DB66" w14:textId="30366637" w:rsidR="00CF1A5C" w:rsidRPr="00E35087" w:rsidRDefault="00CF1A5C" w:rsidP="0068486E">
            <w:pPr>
              <w:spacing w:line="240" w:lineRule="auto"/>
              <w:ind w:firstLine="0"/>
              <w:rPr>
                <w:rFonts w:eastAsia="Times New Roman"/>
                <w:sz w:val="20"/>
                <w:szCs w:val="20"/>
              </w:rPr>
            </w:pPr>
          </w:p>
        </w:tc>
      </w:tr>
      <w:tr w:rsidR="00E35087" w:rsidRPr="00E35087" w14:paraId="2C65CD16" w14:textId="77777777" w:rsidTr="0068486E">
        <w:tc>
          <w:tcPr>
            <w:tcW w:w="9756" w:type="dxa"/>
            <w:shd w:val="clear" w:color="auto" w:fill="auto"/>
          </w:tcPr>
          <w:p w14:paraId="29974CB0" w14:textId="77777777" w:rsidR="00E35087" w:rsidRPr="00E35087" w:rsidRDefault="00E35087" w:rsidP="0068486E">
            <w:pPr>
              <w:spacing w:before="120" w:line="240" w:lineRule="auto"/>
              <w:ind w:firstLine="0"/>
              <w:rPr>
                <w:rFonts w:eastAsia="Times New Roman"/>
                <w:sz w:val="20"/>
                <w:szCs w:val="20"/>
              </w:rPr>
            </w:pPr>
            <w:r w:rsidRPr="00E35087">
              <w:rPr>
                <w:rFonts w:eastAsia="Times New Roman"/>
                <w:sz w:val="24"/>
                <w:szCs w:val="24"/>
              </w:rPr>
              <w:t>Наименование и краткое содержание разделов:</w:t>
            </w:r>
          </w:p>
        </w:tc>
      </w:tr>
      <w:tr w:rsidR="00E35087" w:rsidRPr="00E35087" w14:paraId="1BF9505D" w14:textId="77777777" w:rsidTr="0068486E">
        <w:tc>
          <w:tcPr>
            <w:tcW w:w="9756" w:type="dxa"/>
            <w:shd w:val="clear" w:color="auto" w:fill="auto"/>
          </w:tcPr>
          <w:p w14:paraId="640A8559" w14:textId="18B567E6" w:rsidR="000D00B5" w:rsidRPr="00E35087" w:rsidRDefault="00E35087" w:rsidP="0068486E">
            <w:pPr>
              <w:spacing w:line="240" w:lineRule="auto"/>
              <w:ind w:firstLine="0"/>
              <w:rPr>
                <w:rFonts w:eastAsia="Times New Roman"/>
                <w:sz w:val="24"/>
                <w:szCs w:val="24"/>
              </w:rPr>
            </w:pPr>
            <w:r w:rsidRPr="00E35087">
              <w:rPr>
                <w:rFonts w:eastAsia="Times New Roman"/>
                <w:sz w:val="24"/>
                <w:szCs w:val="24"/>
              </w:rPr>
              <w:t>1 Теоретические сведения.</w:t>
            </w:r>
          </w:p>
          <w:p w14:paraId="4B9E88F7" w14:textId="025F925D" w:rsidR="00E35087" w:rsidRPr="00CF1A5C" w:rsidRDefault="00E35087" w:rsidP="0068486E">
            <w:pPr>
              <w:spacing w:line="240" w:lineRule="auto"/>
              <w:ind w:firstLine="0"/>
              <w:rPr>
                <w:rFonts w:eastAsia="Times New Roman"/>
                <w:sz w:val="24"/>
                <w:szCs w:val="24"/>
              </w:rPr>
            </w:pPr>
            <w:r w:rsidRPr="00E35087">
              <w:rPr>
                <w:rFonts w:eastAsia="Times New Roman"/>
                <w:sz w:val="24"/>
                <w:szCs w:val="24"/>
              </w:rPr>
              <w:t>Основные термины и определения. Методы стеганографии. Анализ аналогов разрабатываемого программного средства.</w:t>
            </w:r>
          </w:p>
        </w:tc>
      </w:tr>
      <w:tr w:rsidR="00E35087" w:rsidRPr="00E35087" w14:paraId="278CFE08" w14:textId="77777777" w:rsidTr="0068486E">
        <w:tc>
          <w:tcPr>
            <w:tcW w:w="9756" w:type="dxa"/>
            <w:shd w:val="clear" w:color="auto" w:fill="auto"/>
          </w:tcPr>
          <w:p w14:paraId="649A2198" w14:textId="20EAB452" w:rsidR="000D00B5" w:rsidRPr="00E35087" w:rsidRDefault="00E35087" w:rsidP="0068486E">
            <w:pPr>
              <w:spacing w:line="240" w:lineRule="auto"/>
              <w:ind w:firstLine="0"/>
              <w:rPr>
                <w:rFonts w:eastAsia="Times New Roman"/>
                <w:sz w:val="24"/>
                <w:szCs w:val="24"/>
              </w:rPr>
            </w:pPr>
            <w:r w:rsidRPr="00E35087">
              <w:rPr>
                <w:rFonts w:eastAsia="Times New Roman"/>
                <w:sz w:val="24"/>
                <w:szCs w:val="24"/>
              </w:rPr>
              <w:t>2 Алгоритмическая реализация программного средства</w:t>
            </w:r>
          </w:p>
          <w:p w14:paraId="2AA8C4A7" w14:textId="1C4BBEFD" w:rsidR="00E35087" w:rsidRPr="00E35087" w:rsidRDefault="00E35087" w:rsidP="0068486E">
            <w:pPr>
              <w:spacing w:line="240" w:lineRule="auto"/>
              <w:ind w:firstLine="0"/>
              <w:rPr>
                <w:rFonts w:eastAsia="Times New Roman"/>
                <w:sz w:val="24"/>
                <w:szCs w:val="24"/>
              </w:rPr>
            </w:pPr>
            <w:r w:rsidRPr="00E35087">
              <w:rPr>
                <w:rFonts w:eastAsia="Times New Roman"/>
                <w:sz w:val="24"/>
                <w:szCs w:val="24"/>
              </w:rPr>
              <w:t>Общая концепция программного средства. Алгоритмы встраивания и извлечения информации. Метод внедрения информации в видеопоток и использование ключа.</w:t>
            </w:r>
          </w:p>
        </w:tc>
      </w:tr>
      <w:tr w:rsidR="00E35087" w:rsidRPr="00E35087" w14:paraId="283789BF" w14:textId="77777777" w:rsidTr="0068486E">
        <w:tc>
          <w:tcPr>
            <w:tcW w:w="9756" w:type="dxa"/>
            <w:shd w:val="clear" w:color="auto" w:fill="auto"/>
          </w:tcPr>
          <w:p w14:paraId="66FA37B2" w14:textId="65698622" w:rsidR="000D00B5" w:rsidRPr="00CF1A5C" w:rsidRDefault="00E35087" w:rsidP="0068486E">
            <w:pPr>
              <w:spacing w:line="240" w:lineRule="auto"/>
              <w:ind w:firstLine="0"/>
              <w:rPr>
                <w:rFonts w:eastAsia="Times New Roman"/>
                <w:sz w:val="24"/>
                <w:szCs w:val="24"/>
              </w:rPr>
            </w:pPr>
            <w:r w:rsidRPr="00E35087">
              <w:rPr>
                <w:rFonts w:eastAsia="Times New Roman"/>
                <w:sz w:val="24"/>
                <w:szCs w:val="24"/>
              </w:rPr>
              <w:t>3 Программная реализация программного средства</w:t>
            </w:r>
          </w:p>
        </w:tc>
      </w:tr>
      <w:tr w:rsidR="00E35087" w:rsidRPr="00E35087" w14:paraId="308D0180" w14:textId="77777777" w:rsidTr="0068486E">
        <w:tc>
          <w:tcPr>
            <w:tcW w:w="9756" w:type="dxa"/>
            <w:shd w:val="clear" w:color="auto" w:fill="auto"/>
          </w:tcPr>
          <w:p w14:paraId="75AC354E" w14:textId="77777777" w:rsidR="00E35087" w:rsidRPr="00E35087" w:rsidRDefault="00E35087" w:rsidP="0068486E">
            <w:pPr>
              <w:spacing w:line="240" w:lineRule="auto"/>
              <w:ind w:firstLine="0"/>
              <w:rPr>
                <w:rFonts w:eastAsia="Times New Roman"/>
                <w:sz w:val="24"/>
                <w:szCs w:val="24"/>
              </w:rPr>
            </w:pPr>
            <w:r w:rsidRPr="00E35087">
              <w:rPr>
                <w:rFonts w:eastAsia="Times New Roman"/>
                <w:sz w:val="24"/>
                <w:szCs w:val="24"/>
              </w:rPr>
              <w:t>Описание средств разработки. Структура программного средства. Демонстрация работы программного средства.</w:t>
            </w:r>
          </w:p>
          <w:p w14:paraId="6A85F821" w14:textId="77777777" w:rsidR="00E35087" w:rsidRPr="00E35087" w:rsidRDefault="00E35087" w:rsidP="0068486E">
            <w:pPr>
              <w:spacing w:line="240" w:lineRule="auto"/>
              <w:ind w:firstLine="0"/>
              <w:rPr>
                <w:rFonts w:eastAsia="Times New Roman"/>
                <w:sz w:val="24"/>
                <w:szCs w:val="24"/>
              </w:rPr>
            </w:pPr>
          </w:p>
        </w:tc>
      </w:tr>
      <w:tr w:rsidR="00E35087" w:rsidRPr="00E35087" w14:paraId="2CBEBF08" w14:textId="77777777" w:rsidTr="0068486E">
        <w:tc>
          <w:tcPr>
            <w:tcW w:w="9756" w:type="dxa"/>
            <w:shd w:val="clear" w:color="auto" w:fill="auto"/>
          </w:tcPr>
          <w:p w14:paraId="2C7F5A7A" w14:textId="77777777" w:rsidR="00E35087" w:rsidRPr="00E35087" w:rsidRDefault="00E35087" w:rsidP="0068486E">
            <w:pPr>
              <w:spacing w:line="240" w:lineRule="auto"/>
              <w:ind w:firstLine="8"/>
              <w:rPr>
                <w:rFonts w:eastAsia="Times New Roman"/>
                <w:sz w:val="24"/>
                <w:szCs w:val="24"/>
                <w:lang w:val="en-US"/>
              </w:rPr>
            </w:pPr>
            <w:r w:rsidRPr="00E35087">
              <w:rPr>
                <w:rFonts w:eastAsia="Times New Roman"/>
                <w:sz w:val="24"/>
                <w:szCs w:val="24"/>
              </w:rPr>
              <w:t>Заключение:</w:t>
            </w:r>
          </w:p>
        </w:tc>
      </w:tr>
      <w:tr w:rsidR="00E35087" w:rsidRPr="00E35087" w14:paraId="13EEC544" w14:textId="77777777" w:rsidTr="0068486E">
        <w:tc>
          <w:tcPr>
            <w:tcW w:w="9756" w:type="dxa"/>
            <w:shd w:val="clear" w:color="auto" w:fill="auto"/>
          </w:tcPr>
          <w:p w14:paraId="7851C0E5" w14:textId="3E016B9C" w:rsidR="00E35087" w:rsidRDefault="00E35087" w:rsidP="0068486E">
            <w:pPr>
              <w:spacing w:line="240" w:lineRule="auto"/>
              <w:ind w:firstLine="0"/>
              <w:rPr>
                <w:rFonts w:eastAsia="Times New Roman"/>
                <w:sz w:val="24"/>
                <w:szCs w:val="24"/>
              </w:rPr>
            </w:pPr>
            <w:r w:rsidRPr="00E35087">
              <w:rPr>
                <w:rFonts w:eastAsia="Times New Roman"/>
                <w:sz w:val="24"/>
                <w:szCs w:val="24"/>
              </w:rPr>
              <w:t>Основные выводы о проделанной работе, оценка достижения цели.</w:t>
            </w:r>
          </w:p>
          <w:p w14:paraId="578A0834" w14:textId="77777777" w:rsidR="00CF1A5C" w:rsidRPr="00E35087" w:rsidRDefault="00CF1A5C" w:rsidP="0068486E">
            <w:pPr>
              <w:spacing w:line="240" w:lineRule="auto"/>
              <w:ind w:firstLine="0"/>
              <w:rPr>
                <w:rFonts w:eastAsia="Times New Roman"/>
                <w:sz w:val="24"/>
                <w:szCs w:val="24"/>
              </w:rPr>
            </w:pPr>
          </w:p>
          <w:p w14:paraId="73620F38" w14:textId="77777777" w:rsidR="00E35087" w:rsidRPr="00E35087" w:rsidRDefault="00E35087" w:rsidP="0068486E">
            <w:pPr>
              <w:spacing w:line="240" w:lineRule="auto"/>
              <w:ind w:firstLine="0"/>
              <w:rPr>
                <w:rFonts w:eastAsia="Times New Roman"/>
                <w:sz w:val="24"/>
                <w:szCs w:val="24"/>
              </w:rPr>
            </w:pPr>
            <w:r w:rsidRPr="00E35087">
              <w:rPr>
                <w:rFonts w:eastAsia="Times New Roman"/>
                <w:sz w:val="24"/>
                <w:szCs w:val="24"/>
              </w:rPr>
              <w:t>Перечень графического и иллюстративного материалов:</w:t>
            </w:r>
          </w:p>
        </w:tc>
      </w:tr>
      <w:tr w:rsidR="00E35087" w:rsidRPr="00E35087" w14:paraId="43D81858" w14:textId="77777777" w:rsidTr="0068486E">
        <w:tc>
          <w:tcPr>
            <w:tcW w:w="9756" w:type="dxa"/>
            <w:shd w:val="clear" w:color="auto" w:fill="auto"/>
          </w:tcPr>
          <w:p w14:paraId="4A128729" w14:textId="77777777" w:rsidR="00E35087" w:rsidRPr="00E35087" w:rsidRDefault="00E35087" w:rsidP="0068486E">
            <w:pPr>
              <w:spacing w:line="240" w:lineRule="auto"/>
              <w:ind w:firstLine="0"/>
              <w:rPr>
                <w:rFonts w:eastAsia="Times New Roman"/>
                <w:sz w:val="24"/>
                <w:szCs w:val="24"/>
              </w:rPr>
            </w:pPr>
            <w:r w:rsidRPr="00E35087">
              <w:rPr>
                <w:rFonts w:eastAsia="Times New Roman"/>
                <w:sz w:val="24"/>
                <w:szCs w:val="24"/>
              </w:rPr>
              <w:t>Презентация выпускной квалификационной работы на тему «Реализация программного средства обработки видеопотока стеганографическим методом».</w:t>
            </w:r>
          </w:p>
        </w:tc>
      </w:tr>
    </w:tbl>
    <w:p w14:paraId="542AC9C0" w14:textId="77777777" w:rsidR="00E35087" w:rsidRPr="00E35087" w:rsidRDefault="00E35087" w:rsidP="00E35087">
      <w:pPr>
        <w:spacing w:line="240" w:lineRule="auto"/>
        <w:ind w:firstLine="0"/>
        <w:jc w:val="center"/>
        <w:rPr>
          <w:rFonts w:eastAsia="Times New Roman"/>
          <w:color w:val="171717"/>
          <w:sz w:val="18"/>
          <w:szCs w:val="18"/>
        </w:rPr>
      </w:pPr>
    </w:p>
    <w:p w14:paraId="088AA62B" w14:textId="37E53335" w:rsidR="00E35087" w:rsidRDefault="00E35087" w:rsidP="00E35087">
      <w:pPr>
        <w:spacing w:line="240" w:lineRule="auto"/>
        <w:ind w:firstLine="0"/>
        <w:jc w:val="center"/>
        <w:rPr>
          <w:rFonts w:eastAsia="Times New Roman"/>
          <w:color w:val="171717"/>
          <w:sz w:val="18"/>
          <w:szCs w:val="18"/>
        </w:rPr>
      </w:pPr>
    </w:p>
    <w:p w14:paraId="6EEA4820" w14:textId="2CDDE598" w:rsidR="000F5B59" w:rsidRDefault="000F5B59" w:rsidP="00E35087">
      <w:pPr>
        <w:spacing w:line="240" w:lineRule="auto"/>
        <w:ind w:firstLine="0"/>
        <w:jc w:val="center"/>
        <w:rPr>
          <w:rFonts w:eastAsia="Times New Roman"/>
          <w:color w:val="171717"/>
          <w:sz w:val="18"/>
          <w:szCs w:val="18"/>
        </w:rPr>
      </w:pPr>
    </w:p>
    <w:p w14:paraId="57BDB655" w14:textId="2408CAF9" w:rsidR="000F5B59" w:rsidRDefault="000F5B59" w:rsidP="00E35087">
      <w:pPr>
        <w:spacing w:line="240" w:lineRule="auto"/>
        <w:ind w:firstLine="0"/>
        <w:jc w:val="center"/>
        <w:rPr>
          <w:rFonts w:eastAsia="Times New Roman"/>
          <w:color w:val="171717"/>
          <w:sz w:val="18"/>
          <w:szCs w:val="18"/>
        </w:rPr>
      </w:pPr>
    </w:p>
    <w:p w14:paraId="005F821C" w14:textId="6B0F22DE" w:rsidR="000F5B59" w:rsidRDefault="000F5B59" w:rsidP="00E35087">
      <w:pPr>
        <w:spacing w:line="240" w:lineRule="auto"/>
        <w:ind w:firstLine="0"/>
        <w:jc w:val="center"/>
        <w:rPr>
          <w:rFonts w:eastAsia="Times New Roman"/>
          <w:color w:val="171717"/>
          <w:sz w:val="18"/>
          <w:szCs w:val="18"/>
        </w:rPr>
      </w:pPr>
    </w:p>
    <w:p w14:paraId="3EB98F6B" w14:textId="6FBFCBF8" w:rsidR="000F5B59" w:rsidRDefault="000F5B59" w:rsidP="00E35087">
      <w:pPr>
        <w:spacing w:line="240" w:lineRule="auto"/>
        <w:ind w:firstLine="0"/>
        <w:jc w:val="center"/>
        <w:rPr>
          <w:rFonts w:eastAsia="Times New Roman"/>
          <w:color w:val="171717"/>
          <w:sz w:val="18"/>
          <w:szCs w:val="18"/>
        </w:rPr>
      </w:pPr>
    </w:p>
    <w:p w14:paraId="2C00C99A" w14:textId="3542F0FD" w:rsidR="000F5B59" w:rsidRDefault="000F5B59" w:rsidP="00E35087">
      <w:pPr>
        <w:spacing w:line="240" w:lineRule="auto"/>
        <w:ind w:firstLine="0"/>
        <w:jc w:val="center"/>
        <w:rPr>
          <w:rFonts w:eastAsia="Times New Roman"/>
          <w:color w:val="171717"/>
          <w:sz w:val="18"/>
          <w:szCs w:val="18"/>
        </w:rPr>
      </w:pPr>
    </w:p>
    <w:p w14:paraId="6423DDCB" w14:textId="4F00A450" w:rsidR="000F5B59" w:rsidRDefault="000F5B59" w:rsidP="00E35087">
      <w:pPr>
        <w:spacing w:line="240" w:lineRule="auto"/>
        <w:ind w:firstLine="0"/>
        <w:jc w:val="center"/>
        <w:rPr>
          <w:rFonts w:eastAsia="Times New Roman"/>
          <w:color w:val="171717"/>
          <w:sz w:val="18"/>
          <w:szCs w:val="18"/>
        </w:rPr>
      </w:pPr>
    </w:p>
    <w:p w14:paraId="66AC7CA8" w14:textId="023732F2" w:rsidR="000F5B59" w:rsidRDefault="000F5B59" w:rsidP="00E35087">
      <w:pPr>
        <w:spacing w:line="240" w:lineRule="auto"/>
        <w:ind w:firstLine="0"/>
        <w:jc w:val="center"/>
        <w:rPr>
          <w:rFonts w:eastAsia="Times New Roman"/>
          <w:color w:val="171717"/>
          <w:sz w:val="18"/>
          <w:szCs w:val="18"/>
        </w:rPr>
      </w:pPr>
    </w:p>
    <w:p w14:paraId="1AAA0F56" w14:textId="091B0A2C" w:rsidR="000F5B59" w:rsidRDefault="000F5B59" w:rsidP="00E35087">
      <w:pPr>
        <w:spacing w:line="240" w:lineRule="auto"/>
        <w:ind w:firstLine="0"/>
        <w:jc w:val="center"/>
        <w:rPr>
          <w:rFonts w:eastAsia="Times New Roman"/>
          <w:color w:val="171717"/>
          <w:sz w:val="18"/>
          <w:szCs w:val="18"/>
        </w:rPr>
      </w:pPr>
    </w:p>
    <w:p w14:paraId="6D61FFBD" w14:textId="639CF9FB" w:rsidR="000F5B59" w:rsidRDefault="000F5B59" w:rsidP="00E35087">
      <w:pPr>
        <w:spacing w:line="240" w:lineRule="auto"/>
        <w:ind w:firstLine="0"/>
        <w:jc w:val="center"/>
        <w:rPr>
          <w:rFonts w:eastAsia="Times New Roman"/>
          <w:color w:val="171717"/>
          <w:sz w:val="18"/>
          <w:szCs w:val="18"/>
        </w:rPr>
      </w:pPr>
    </w:p>
    <w:p w14:paraId="182F09FF" w14:textId="5F9F401F" w:rsidR="000F5B59" w:rsidRDefault="000F5B59" w:rsidP="00E35087">
      <w:pPr>
        <w:spacing w:line="240" w:lineRule="auto"/>
        <w:ind w:firstLine="0"/>
        <w:jc w:val="center"/>
        <w:rPr>
          <w:rFonts w:eastAsia="Times New Roman"/>
          <w:color w:val="171717"/>
          <w:sz w:val="18"/>
          <w:szCs w:val="18"/>
        </w:rPr>
      </w:pPr>
    </w:p>
    <w:p w14:paraId="7B6BBFD9" w14:textId="6FABD8D2" w:rsidR="000F5B59" w:rsidRDefault="000F5B59" w:rsidP="00E35087">
      <w:pPr>
        <w:spacing w:line="240" w:lineRule="auto"/>
        <w:ind w:firstLine="0"/>
        <w:jc w:val="center"/>
        <w:rPr>
          <w:rFonts w:eastAsia="Times New Roman"/>
          <w:color w:val="171717"/>
          <w:sz w:val="18"/>
          <w:szCs w:val="18"/>
        </w:rPr>
      </w:pPr>
    </w:p>
    <w:p w14:paraId="2EA9ED32" w14:textId="47FD6936" w:rsidR="000F5B59" w:rsidRDefault="000F5B59" w:rsidP="00E35087">
      <w:pPr>
        <w:spacing w:line="240" w:lineRule="auto"/>
        <w:ind w:firstLine="0"/>
        <w:jc w:val="center"/>
        <w:rPr>
          <w:rFonts w:eastAsia="Times New Roman"/>
          <w:color w:val="171717"/>
          <w:sz w:val="18"/>
          <w:szCs w:val="18"/>
        </w:rPr>
      </w:pPr>
    </w:p>
    <w:p w14:paraId="5FBA127C" w14:textId="0063FF09" w:rsidR="000F5B59" w:rsidRDefault="000F5B59" w:rsidP="00E35087">
      <w:pPr>
        <w:spacing w:line="240" w:lineRule="auto"/>
        <w:ind w:firstLine="0"/>
        <w:jc w:val="center"/>
        <w:rPr>
          <w:rFonts w:eastAsia="Times New Roman"/>
          <w:color w:val="171717"/>
          <w:sz w:val="18"/>
          <w:szCs w:val="18"/>
        </w:rPr>
      </w:pPr>
    </w:p>
    <w:p w14:paraId="173BA389" w14:textId="2DFC60BA" w:rsidR="000F5B59" w:rsidRDefault="000F5B59" w:rsidP="00E35087">
      <w:pPr>
        <w:spacing w:line="240" w:lineRule="auto"/>
        <w:ind w:firstLine="0"/>
        <w:jc w:val="center"/>
        <w:rPr>
          <w:rFonts w:eastAsia="Times New Roman"/>
          <w:color w:val="171717"/>
          <w:sz w:val="18"/>
          <w:szCs w:val="18"/>
        </w:rPr>
      </w:pPr>
    </w:p>
    <w:p w14:paraId="461780AF" w14:textId="0EB08D7F" w:rsidR="00CF1A5C" w:rsidRDefault="00CF1A5C" w:rsidP="00E35087">
      <w:pPr>
        <w:spacing w:line="240" w:lineRule="auto"/>
        <w:ind w:firstLine="0"/>
        <w:jc w:val="center"/>
        <w:rPr>
          <w:rFonts w:eastAsia="Times New Roman"/>
          <w:color w:val="171717"/>
          <w:sz w:val="18"/>
          <w:szCs w:val="18"/>
        </w:rPr>
      </w:pPr>
    </w:p>
    <w:p w14:paraId="26310566" w14:textId="41A8DFBD" w:rsidR="00CF1A5C" w:rsidRDefault="00CF1A5C" w:rsidP="00E35087">
      <w:pPr>
        <w:spacing w:line="240" w:lineRule="auto"/>
        <w:ind w:firstLine="0"/>
        <w:jc w:val="center"/>
        <w:rPr>
          <w:rFonts w:eastAsia="Times New Roman"/>
          <w:color w:val="171717"/>
          <w:sz w:val="18"/>
          <w:szCs w:val="18"/>
        </w:rPr>
      </w:pPr>
    </w:p>
    <w:p w14:paraId="069C2CA8" w14:textId="3069D816" w:rsidR="00CF1A5C" w:rsidRDefault="00CF1A5C" w:rsidP="00E35087">
      <w:pPr>
        <w:spacing w:line="240" w:lineRule="auto"/>
        <w:ind w:firstLine="0"/>
        <w:jc w:val="center"/>
        <w:rPr>
          <w:rFonts w:eastAsia="Times New Roman"/>
          <w:color w:val="171717"/>
          <w:sz w:val="18"/>
          <w:szCs w:val="18"/>
        </w:rPr>
      </w:pPr>
    </w:p>
    <w:p w14:paraId="6793A087" w14:textId="25824166" w:rsidR="00CF1A5C" w:rsidRDefault="00CF1A5C" w:rsidP="00E35087">
      <w:pPr>
        <w:spacing w:line="240" w:lineRule="auto"/>
        <w:ind w:firstLine="0"/>
        <w:jc w:val="center"/>
        <w:rPr>
          <w:rFonts w:eastAsia="Times New Roman"/>
          <w:color w:val="171717"/>
          <w:sz w:val="18"/>
          <w:szCs w:val="18"/>
        </w:rPr>
      </w:pPr>
    </w:p>
    <w:p w14:paraId="11139E2E" w14:textId="38A80010" w:rsidR="00CF1A5C" w:rsidRDefault="00CF1A5C" w:rsidP="00E35087">
      <w:pPr>
        <w:spacing w:line="240" w:lineRule="auto"/>
        <w:ind w:firstLine="0"/>
        <w:jc w:val="center"/>
        <w:rPr>
          <w:rFonts w:eastAsia="Times New Roman"/>
          <w:color w:val="171717"/>
          <w:sz w:val="18"/>
          <w:szCs w:val="18"/>
        </w:rPr>
      </w:pPr>
    </w:p>
    <w:p w14:paraId="440E879B" w14:textId="77777777" w:rsidR="00CF1A5C" w:rsidRDefault="00CF1A5C" w:rsidP="00E35087">
      <w:pPr>
        <w:spacing w:line="240" w:lineRule="auto"/>
        <w:ind w:firstLine="0"/>
        <w:jc w:val="center"/>
        <w:rPr>
          <w:rFonts w:eastAsia="Times New Roman"/>
          <w:color w:val="171717"/>
          <w:sz w:val="18"/>
          <w:szCs w:val="18"/>
        </w:rPr>
      </w:pPr>
    </w:p>
    <w:p w14:paraId="36FD42F5" w14:textId="77777777" w:rsidR="000F5B59" w:rsidRPr="00E35087" w:rsidRDefault="000F5B59" w:rsidP="00E35087">
      <w:pPr>
        <w:spacing w:line="240" w:lineRule="auto"/>
        <w:ind w:firstLine="0"/>
        <w:jc w:val="center"/>
        <w:rPr>
          <w:rFonts w:eastAsia="Times New Roman"/>
          <w:color w:val="171717"/>
          <w:sz w:val="18"/>
          <w:szCs w:val="18"/>
        </w:rPr>
      </w:pPr>
    </w:p>
    <w:p w14:paraId="31A2F223" w14:textId="77777777" w:rsidR="00E35087" w:rsidRPr="00E35087" w:rsidRDefault="00E35087" w:rsidP="00E35087">
      <w:pPr>
        <w:spacing w:line="240" w:lineRule="auto"/>
        <w:ind w:firstLine="0"/>
        <w:jc w:val="center"/>
        <w:rPr>
          <w:rFonts w:eastAsia="Times New Roman"/>
          <w:color w:val="171717"/>
          <w:sz w:val="18"/>
          <w:szCs w:val="18"/>
        </w:rPr>
      </w:pPr>
    </w:p>
    <w:tbl>
      <w:tblPr>
        <w:tblW w:w="10181" w:type="dxa"/>
        <w:tblInd w:w="-816" w:type="dxa"/>
        <w:tblLook w:val="01E0" w:firstRow="1" w:lastRow="1" w:firstColumn="1" w:lastColumn="1" w:noHBand="0" w:noVBand="0"/>
      </w:tblPr>
      <w:tblGrid>
        <w:gridCol w:w="3944"/>
        <w:gridCol w:w="2742"/>
        <w:gridCol w:w="3495"/>
      </w:tblGrid>
      <w:tr w:rsidR="00E35087" w:rsidRPr="00E35087" w14:paraId="429B70AB" w14:textId="77777777" w:rsidTr="001D6475">
        <w:tc>
          <w:tcPr>
            <w:tcW w:w="3944" w:type="dxa"/>
            <w:shd w:val="clear" w:color="auto" w:fill="auto"/>
          </w:tcPr>
          <w:p w14:paraId="532FFECE" w14:textId="77777777" w:rsidR="00E35087" w:rsidRPr="00E35087" w:rsidRDefault="00E35087" w:rsidP="00E35087">
            <w:pPr>
              <w:spacing w:line="240" w:lineRule="auto"/>
              <w:ind w:firstLine="0"/>
              <w:jc w:val="left"/>
              <w:rPr>
                <w:rFonts w:eastAsia="Times New Roman"/>
                <w:sz w:val="24"/>
                <w:szCs w:val="24"/>
              </w:rPr>
            </w:pPr>
            <w:r w:rsidRPr="00E35087">
              <w:rPr>
                <w:rFonts w:eastAsia="Times New Roman"/>
                <w:sz w:val="24"/>
                <w:szCs w:val="24"/>
              </w:rPr>
              <w:t>Руководитель ВКР</w:t>
            </w:r>
          </w:p>
          <w:p w14:paraId="734F19B9" w14:textId="77777777" w:rsidR="00E35087" w:rsidRPr="00E35087" w:rsidRDefault="00E35087" w:rsidP="00E35087">
            <w:pPr>
              <w:spacing w:line="240" w:lineRule="auto"/>
              <w:ind w:firstLine="0"/>
              <w:jc w:val="left"/>
              <w:rPr>
                <w:rFonts w:eastAsia="Times New Roman"/>
                <w:sz w:val="24"/>
                <w:szCs w:val="24"/>
              </w:rPr>
            </w:pPr>
          </w:p>
          <w:p w14:paraId="3C9AB5D5" w14:textId="77777777" w:rsidR="00E35087" w:rsidRPr="00E35087" w:rsidRDefault="00E35087" w:rsidP="00E35087">
            <w:pPr>
              <w:spacing w:line="240" w:lineRule="auto"/>
              <w:ind w:firstLine="0"/>
              <w:jc w:val="left"/>
              <w:rPr>
                <w:rFonts w:eastAsia="Times New Roman"/>
                <w:sz w:val="24"/>
                <w:szCs w:val="24"/>
              </w:rPr>
            </w:pPr>
          </w:p>
        </w:tc>
        <w:tc>
          <w:tcPr>
            <w:tcW w:w="2742" w:type="dxa"/>
            <w:shd w:val="clear" w:color="auto" w:fill="auto"/>
          </w:tcPr>
          <w:p w14:paraId="163E8E50" w14:textId="77777777" w:rsidR="00E35087" w:rsidRPr="00E35087" w:rsidRDefault="00E35087" w:rsidP="00E35087">
            <w:pPr>
              <w:spacing w:line="240" w:lineRule="auto"/>
              <w:ind w:firstLine="0"/>
              <w:jc w:val="left"/>
              <w:rPr>
                <w:rFonts w:eastAsia="Times New Roman"/>
                <w:sz w:val="24"/>
                <w:szCs w:val="24"/>
              </w:rPr>
            </w:pPr>
            <w:r w:rsidRPr="00E35087">
              <w:rPr>
                <w:rFonts w:eastAsia="Times New Roman"/>
                <w:sz w:val="24"/>
                <w:szCs w:val="24"/>
              </w:rPr>
              <w:t>___________________</w:t>
            </w:r>
          </w:p>
          <w:p w14:paraId="78E6560C" w14:textId="77777777" w:rsidR="00E35087" w:rsidRPr="00E35087" w:rsidRDefault="00E35087" w:rsidP="00E35087">
            <w:pPr>
              <w:spacing w:line="200" w:lineRule="atLeast"/>
              <w:ind w:left="-87" w:firstLine="4"/>
              <w:jc w:val="center"/>
              <w:rPr>
                <w:rFonts w:eastAsia="Times New Roman"/>
                <w:sz w:val="20"/>
                <w:szCs w:val="20"/>
                <w:vertAlign w:val="superscript"/>
              </w:rPr>
            </w:pPr>
            <w:r w:rsidRPr="00E35087">
              <w:rPr>
                <w:rFonts w:eastAsia="Times New Roman"/>
                <w:sz w:val="20"/>
                <w:szCs w:val="20"/>
                <w:vertAlign w:val="superscript"/>
              </w:rPr>
              <w:t xml:space="preserve">подпись, дата                                               </w:t>
            </w:r>
          </w:p>
        </w:tc>
        <w:tc>
          <w:tcPr>
            <w:tcW w:w="3495" w:type="dxa"/>
            <w:shd w:val="clear" w:color="auto" w:fill="auto"/>
          </w:tcPr>
          <w:p w14:paraId="377FF309" w14:textId="7F85F65C" w:rsidR="00E35087" w:rsidRPr="0068486E" w:rsidRDefault="00E35087" w:rsidP="0068486E">
            <w:pPr>
              <w:spacing w:line="240" w:lineRule="auto"/>
              <w:ind w:right="-143" w:firstLine="0"/>
              <w:jc w:val="center"/>
              <w:rPr>
                <w:rFonts w:eastAsia="Times New Roman"/>
                <w:sz w:val="24"/>
                <w:szCs w:val="24"/>
              </w:rPr>
            </w:pPr>
            <w:r w:rsidRPr="00E35087">
              <w:rPr>
                <w:rFonts w:eastAsia="Times New Roman"/>
                <w:sz w:val="24"/>
                <w:szCs w:val="24"/>
              </w:rPr>
              <w:t>доц</w:t>
            </w:r>
            <w:r w:rsidR="000D00B5">
              <w:rPr>
                <w:rFonts w:eastAsia="Times New Roman"/>
                <w:sz w:val="24"/>
                <w:szCs w:val="24"/>
              </w:rPr>
              <w:t>ент</w:t>
            </w:r>
            <w:r w:rsidRPr="00E35087">
              <w:rPr>
                <w:rFonts w:eastAsia="Times New Roman"/>
                <w:sz w:val="24"/>
                <w:szCs w:val="24"/>
              </w:rPr>
              <w:t xml:space="preserve"> О. В. Куликова</w:t>
            </w:r>
          </w:p>
        </w:tc>
      </w:tr>
      <w:tr w:rsidR="00E35087" w:rsidRPr="00E35087" w14:paraId="3DBA4310" w14:textId="77777777" w:rsidTr="001D6475">
        <w:tc>
          <w:tcPr>
            <w:tcW w:w="3944" w:type="dxa"/>
            <w:shd w:val="clear" w:color="auto" w:fill="auto"/>
          </w:tcPr>
          <w:p w14:paraId="603E2623" w14:textId="77777777" w:rsidR="00E35087" w:rsidRPr="00E35087" w:rsidRDefault="00E35087" w:rsidP="00E35087">
            <w:pPr>
              <w:spacing w:line="240" w:lineRule="auto"/>
              <w:ind w:firstLine="0"/>
              <w:jc w:val="left"/>
              <w:rPr>
                <w:rFonts w:eastAsia="Times New Roman"/>
                <w:sz w:val="24"/>
                <w:szCs w:val="24"/>
              </w:rPr>
            </w:pPr>
          </w:p>
        </w:tc>
        <w:tc>
          <w:tcPr>
            <w:tcW w:w="2742" w:type="dxa"/>
            <w:shd w:val="clear" w:color="auto" w:fill="auto"/>
          </w:tcPr>
          <w:p w14:paraId="4B49FAA2" w14:textId="77777777" w:rsidR="00E35087" w:rsidRPr="00E35087" w:rsidRDefault="00E35087" w:rsidP="00E35087">
            <w:pPr>
              <w:spacing w:line="240" w:lineRule="auto"/>
              <w:ind w:firstLine="0"/>
              <w:jc w:val="left"/>
              <w:rPr>
                <w:rFonts w:eastAsia="Times New Roman"/>
                <w:sz w:val="24"/>
                <w:szCs w:val="24"/>
              </w:rPr>
            </w:pPr>
          </w:p>
        </w:tc>
        <w:tc>
          <w:tcPr>
            <w:tcW w:w="3495" w:type="dxa"/>
            <w:shd w:val="clear" w:color="auto" w:fill="auto"/>
          </w:tcPr>
          <w:p w14:paraId="70210499" w14:textId="77777777" w:rsidR="00E35087" w:rsidRPr="00E35087" w:rsidRDefault="00E35087" w:rsidP="00E35087">
            <w:pPr>
              <w:spacing w:line="240" w:lineRule="auto"/>
              <w:ind w:firstLine="0"/>
              <w:jc w:val="left"/>
              <w:rPr>
                <w:rFonts w:eastAsia="Times New Roman"/>
                <w:sz w:val="24"/>
                <w:szCs w:val="24"/>
              </w:rPr>
            </w:pPr>
          </w:p>
        </w:tc>
      </w:tr>
      <w:tr w:rsidR="00E35087" w:rsidRPr="00E35087" w14:paraId="752FC7D0" w14:textId="77777777" w:rsidTr="001D6475">
        <w:tc>
          <w:tcPr>
            <w:tcW w:w="3944" w:type="dxa"/>
            <w:shd w:val="clear" w:color="auto" w:fill="auto"/>
          </w:tcPr>
          <w:p w14:paraId="2DABA2CB" w14:textId="77777777" w:rsidR="00E35087" w:rsidRPr="00E35087" w:rsidRDefault="00E35087" w:rsidP="00E35087">
            <w:pPr>
              <w:spacing w:line="240" w:lineRule="auto"/>
              <w:ind w:firstLine="0"/>
              <w:rPr>
                <w:rFonts w:eastAsia="Times New Roman"/>
                <w:sz w:val="24"/>
                <w:szCs w:val="24"/>
              </w:rPr>
            </w:pPr>
            <w:r w:rsidRPr="00E35087">
              <w:rPr>
                <w:rFonts w:eastAsia="Times New Roman"/>
                <w:sz w:val="24"/>
                <w:szCs w:val="24"/>
                <w:lang w:val="en-US"/>
              </w:rPr>
              <w:t>Задание принял к исполнению</w:t>
            </w:r>
          </w:p>
        </w:tc>
        <w:tc>
          <w:tcPr>
            <w:tcW w:w="2742" w:type="dxa"/>
            <w:shd w:val="clear" w:color="auto" w:fill="auto"/>
          </w:tcPr>
          <w:p w14:paraId="2C910164" w14:textId="77777777" w:rsidR="00E35087" w:rsidRPr="00E35087" w:rsidRDefault="00E35087" w:rsidP="00E35087">
            <w:pPr>
              <w:spacing w:line="240" w:lineRule="auto"/>
              <w:ind w:firstLine="0"/>
              <w:jc w:val="left"/>
              <w:rPr>
                <w:rFonts w:eastAsia="Times New Roman"/>
                <w:sz w:val="24"/>
                <w:szCs w:val="24"/>
              </w:rPr>
            </w:pPr>
            <w:r w:rsidRPr="00E35087">
              <w:rPr>
                <w:rFonts w:eastAsia="Times New Roman"/>
                <w:sz w:val="24"/>
                <w:szCs w:val="24"/>
              </w:rPr>
              <w:t>__________________</w:t>
            </w:r>
          </w:p>
          <w:p w14:paraId="51EF2348" w14:textId="77777777" w:rsidR="00E35087" w:rsidRPr="00E35087" w:rsidRDefault="00E35087" w:rsidP="00E35087">
            <w:pPr>
              <w:spacing w:line="200" w:lineRule="atLeast"/>
              <w:ind w:left="-87" w:firstLine="4"/>
              <w:jc w:val="center"/>
              <w:rPr>
                <w:rFonts w:eastAsia="Times New Roman"/>
                <w:sz w:val="20"/>
                <w:szCs w:val="20"/>
                <w:vertAlign w:val="superscript"/>
              </w:rPr>
            </w:pPr>
            <w:r w:rsidRPr="00E35087">
              <w:rPr>
                <w:rFonts w:eastAsia="Times New Roman"/>
                <w:sz w:val="20"/>
                <w:szCs w:val="20"/>
                <w:vertAlign w:val="superscript"/>
              </w:rPr>
              <w:t>подпись, дата</w:t>
            </w:r>
          </w:p>
        </w:tc>
        <w:tc>
          <w:tcPr>
            <w:tcW w:w="3495" w:type="dxa"/>
            <w:shd w:val="clear" w:color="auto" w:fill="auto"/>
          </w:tcPr>
          <w:p w14:paraId="5E2965B5" w14:textId="6A4E44FD" w:rsidR="00E35087" w:rsidRPr="00E35087" w:rsidRDefault="007B1E88" w:rsidP="007B1E88">
            <w:pPr>
              <w:spacing w:line="240" w:lineRule="auto"/>
              <w:ind w:firstLine="656"/>
              <w:rPr>
                <w:rFonts w:eastAsia="Times New Roman"/>
                <w:sz w:val="24"/>
                <w:szCs w:val="24"/>
                <w:u w:val="single"/>
              </w:rPr>
            </w:pPr>
            <w:r>
              <w:rPr>
                <w:rFonts w:eastAsia="Times New Roman"/>
                <w:sz w:val="24"/>
                <w:szCs w:val="24"/>
              </w:rPr>
              <w:t xml:space="preserve">       </w:t>
            </w:r>
            <w:r w:rsidR="00E35087" w:rsidRPr="00E35087">
              <w:rPr>
                <w:rFonts w:eastAsia="Times New Roman"/>
                <w:sz w:val="24"/>
                <w:szCs w:val="24"/>
              </w:rPr>
              <w:t>В. С. Коробов</w:t>
            </w:r>
          </w:p>
        </w:tc>
      </w:tr>
    </w:tbl>
    <w:p w14:paraId="015DD54A" w14:textId="3E2B4233" w:rsidR="000131CB" w:rsidRDefault="000131CB" w:rsidP="000131CB">
      <w:pPr>
        <w:ind w:firstLine="0"/>
        <w:jc w:val="center"/>
        <w:rPr>
          <w:b/>
          <w:sz w:val="32"/>
        </w:rPr>
      </w:pPr>
      <w:r>
        <w:rPr>
          <w:b/>
          <w:sz w:val="32"/>
        </w:rPr>
        <w:lastRenderedPageBreak/>
        <w:t>Аннотация</w:t>
      </w:r>
    </w:p>
    <w:p w14:paraId="07CC19AE" w14:textId="77777777" w:rsidR="000131CB" w:rsidRPr="00B25256" w:rsidRDefault="000131CB" w:rsidP="000131CB">
      <w:pPr>
        <w:rPr>
          <w:b/>
          <w:sz w:val="32"/>
        </w:rPr>
      </w:pPr>
    </w:p>
    <w:p w14:paraId="0B9E0D6E" w14:textId="37A29391" w:rsidR="00A7556D" w:rsidRDefault="00A7556D" w:rsidP="00A7556D">
      <w:r>
        <w:t>Данная работа направлена на разработку программного средства, которое позволяет скрывать информация в видеопотоке. В выпускной квалификационной работе приводятся примеры уже существующих на рынке аналогов программных продуктов, способных обрабатывать видеофайлы стеганографическим методом. В виде блок-схем представлены детали разрабатываемого программного средства. Приведена демонстрация работы программы, в результате которой можно сделать вывод о применимости программного средства.</w:t>
      </w:r>
    </w:p>
    <w:p w14:paraId="25F4491F" w14:textId="3F63075F" w:rsidR="000131CB" w:rsidRDefault="00A7556D" w:rsidP="00A7556D">
      <w:pPr>
        <w:rPr>
          <w:b/>
          <w:sz w:val="32"/>
        </w:rPr>
      </w:pPr>
      <w:r>
        <w:t xml:space="preserve">Объем работы – </w:t>
      </w:r>
      <w:r w:rsidR="0096745A">
        <w:t>50</w:t>
      </w:r>
      <w:r>
        <w:t xml:space="preserve">, количество иллюстраций – </w:t>
      </w:r>
      <w:r w:rsidR="0096745A">
        <w:t>15</w:t>
      </w:r>
      <w:r>
        <w:t xml:space="preserve">, таблиц – 1, приложений – 2, использовано источников – </w:t>
      </w:r>
      <w:r w:rsidR="0096745A">
        <w:t>7</w:t>
      </w:r>
      <w:r>
        <w:t>.</w:t>
      </w:r>
    </w:p>
    <w:p w14:paraId="6B7CA30C" w14:textId="77777777" w:rsidR="00A7556D" w:rsidRPr="000131CB" w:rsidRDefault="00A7556D" w:rsidP="00A7556D"/>
    <w:p w14:paraId="27A5EBD3" w14:textId="77777777" w:rsidR="000131CB" w:rsidRPr="007F22AE" w:rsidRDefault="000131CB" w:rsidP="000131CB">
      <w:pPr>
        <w:ind w:firstLine="0"/>
        <w:jc w:val="center"/>
        <w:rPr>
          <w:b/>
          <w:sz w:val="32"/>
          <w:lang w:val="en-US"/>
        </w:rPr>
      </w:pPr>
      <w:r>
        <w:rPr>
          <w:b/>
          <w:sz w:val="32"/>
          <w:lang w:val="en-US"/>
        </w:rPr>
        <w:t>Annotation</w:t>
      </w:r>
    </w:p>
    <w:p w14:paraId="2354D505" w14:textId="77777777" w:rsidR="000131CB" w:rsidRPr="007F22AE" w:rsidRDefault="000131CB" w:rsidP="000131CB">
      <w:pPr>
        <w:rPr>
          <w:b/>
          <w:sz w:val="32"/>
          <w:lang w:val="en-US"/>
        </w:rPr>
      </w:pPr>
    </w:p>
    <w:p w14:paraId="26E9897A" w14:textId="0CAE7C55" w:rsidR="00A7556D" w:rsidRDefault="00A7556D" w:rsidP="00156554">
      <w:pPr>
        <w:rPr>
          <w:lang w:val="en"/>
        </w:rPr>
      </w:pPr>
      <w:r w:rsidRPr="00A7556D">
        <w:rPr>
          <w:lang w:val="en"/>
        </w:rPr>
        <w:t>This work is aimed at developing a software tool that allows you to hide information in the video stream. In the final qualifying work, examples of software products already existing on the market that are capable of processing video files by the steganographic method are given. The details of the software being developed are presented in the form of flowcharts. A demonstration of the program's operation is given, as a result of which it is possible to draw a conclusion about the applicability of the software tool.</w:t>
      </w:r>
    </w:p>
    <w:p w14:paraId="3C63A79F" w14:textId="7E4B445E" w:rsidR="0096745A" w:rsidRPr="0096745A" w:rsidRDefault="0096745A" w:rsidP="0096745A">
      <w:pPr>
        <w:rPr>
          <w:rFonts w:eastAsia="Calibri"/>
          <w:szCs w:val="32"/>
          <w:lang w:val="en-US" w:eastAsia="en-US"/>
        </w:rPr>
      </w:pPr>
      <w:r w:rsidRPr="0096745A">
        <w:rPr>
          <w:rFonts w:eastAsia="Calibri"/>
          <w:szCs w:val="32"/>
          <w:lang w:val="en-US" w:eastAsia="en-US"/>
        </w:rPr>
        <w:t>The volume of textual material - 50, the number of illustrations - 15, tables - 1, appendices - 2, sources used - 7.</w:t>
      </w:r>
    </w:p>
    <w:p w14:paraId="22668CAE" w14:textId="6726036F" w:rsidR="000C4E8E" w:rsidRPr="00DE4521" w:rsidRDefault="000C4E8E">
      <w:pPr>
        <w:spacing w:line="240" w:lineRule="auto"/>
        <w:ind w:firstLine="0"/>
        <w:jc w:val="left"/>
        <w:rPr>
          <w:rFonts w:eastAsia="Times New Roman"/>
          <w:b/>
          <w:sz w:val="32"/>
          <w:szCs w:val="20"/>
          <w:lang w:val="en-US"/>
        </w:rPr>
        <w:sectPr w:rsidR="000C4E8E" w:rsidRPr="00DE4521" w:rsidSect="004844F8">
          <w:pgSz w:w="11906" w:h="16838"/>
          <w:pgMar w:top="1134" w:right="709" w:bottom="2126" w:left="1701" w:header="709" w:footer="709" w:gutter="0"/>
          <w:cols w:space="708"/>
          <w:titlePg/>
          <w:docGrid w:linePitch="360"/>
        </w:sectPr>
      </w:pPr>
    </w:p>
    <w:p w14:paraId="48A915F7" w14:textId="3D9FB014" w:rsidR="00772DD2" w:rsidRPr="00772DD2" w:rsidRDefault="00772DD2" w:rsidP="00772DD2">
      <w:pPr>
        <w:spacing w:line="240" w:lineRule="auto"/>
        <w:ind w:firstLine="0"/>
        <w:jc w:val="center"/>
        <w:rPr>
          <w:rFonts w:eastAsia="Times New Roman"/>
          <w:b/>
          <w:sz w:val="32"/>
          <w:szCs w:val="20"/>
        </w:rPr>
      </w:pPr>
      <w:r w:rsidRPr="00772DD2">
        <w:rPr>
          <w:rFonts w:eastAsia="Times New Roman"/>
          <w:b/>
          <w:sz w:val="32"/>
          <w:szCs w:val="20"/>
        </w:rPr>
        <w:lastRenderedPageBreak/>
        <w:t>Содержание</w:t>
      </w:r>
    </w:p>
    <w:p w14:paraId="19BC7103" w14:textId="77777777" w:rsidR="00772DD2" w:rsidRPr="00772DD2" w:rsidRDefault="00772DD2" w:rsidP="00772DD2">
      <w:pPr>
        <w:ind w:firstLine="0"/>
        <w:rPr>
          <w:rFonts w:eastAsia="Times New Roman"/>
        </w:rPr>
      </w:pPr>
    </w:p>
    <w:p w14:paraId="6D48301E" w14:textId="77777777" w:rsidR="00772DD2" w:rsidRPr="00772DD2" w:rsidRDefault="00772DD2" w:rsidP="00772DD2">
      <w:pPr>
        <w:tabs>
          <w:tab w:val="right" w:leader="dot" w:pos="9638"/>
        </w:tabs>
        <w:spacing w:line="348" w:lineRule="auto"/>
        <w:ind w:firstLine="0"/>
        <w:rPr>
          <w:rFonts w:eastAsia="Times New Roman"/>
          <w:szCs w:val="20"/>
        </w:rPr>
      </w:pPr>
      <w:r w:rsidRPr="00772DD2">
        <w:rPr>
          <w:rFonts w:eastAsia="Times New Roman"/>
          <w:szCs w:val="24"/>
          <w:lang w:val="uk-UA"/>
        </w:rPr>
        <w:t xml:space="preserve">      Введение</w:t>
      </w:r>
      <w:r w:rsidRPr="00772DD2">
        <w:rPr>
          <w:rFonts w:eastAsia="Times New Roman"/>
          <w:szCs w:val="24"/>
          <w:lang w:val="uk-UA"/>
        </w:rPr>
        <w:tab/>
      </w:r>
      <w:r w:rsidRPr="00772DD2">
        <w:rPr>
          <w:rFonts w:eastAsia="Times New Roman"/>
          <w:szCs w:val="24"/>
        </w:rPr>
        <w:t>5</w:t>
      </w:r>
    </w:p>
    <w:p w14:paraId="056AD94D" w14:textId="77777777" w:rsidR="00772DD2" w:rsidRPr="00772DD2" w:rsidRDefault="00772DD2" w:rsidP="00772DD2">
      <w:pPr>
        <w:tabs>
          <w:tab w:val="right" w:leader="dot" w:pos="9638"/>
        </w:tabs>
        <w:spacing w:line="348" w:lineRule="auto"/>
        <w:ind w:firstLine="0"/>
        <w:rPr>
          <w:rFonts w:eastAsia="Times New Roman"/>
          <w:szCs w:val="20"/>
        </w:rPr>
      </w:pPr>
      <w:r w:rsidRPr="00772DD2">
        <w:rPr>
          <w:rFonts w:eastAsia="Times New Roman"/>
          <w:szCs w:val="24"/>
          <w:lang w:val="uk-UA"/>
        </w:rPr>
        <w:t xml:space="preserve">1    </w:t>
      </w:r>
      <w:r w:rsidRPr="00772DD2">
        <w:rPr>
          <w:rFonts w:eastAsia="Batang"/>
          <w:szCs w:val="24"/>
          <w:lang w:eastAsia="ko-KR"/>
        </w:rPr>
        <w:t>Теоретические сведения</w:t>
      </w:r>
      <w:r w:rsidRPr="00772DD2">
        <w:rPr>
          <w:rFonts w:eastAsia="Times New Roman"/>
          <w:szCs w:val="24"/>
          <w:lang w:val="uk-UA"/>
        </w:rPr>
        <w:tab/>
      </w:r>
      <w:r w:rsidRPr="00772DD2">
        <w:rPr>
          <w:rFonts w:eastAsia="Times New Roman"/>
          <w:szCs w:val="24"/>
        </w:rPr>
        <w:t>7</w:t>
      </w:r>
    </w:p>
    <w:p w14:paraId="6F1F0FC0" w14:textId="77777777" w:rsidR="00772DD2" w:rsidRPr="00772DD2" w:rsidRDefault="00772DD2" w:rsidP="00772DD2">
      <w:pPr>
        <w:tabs>
          <w:tab w:val="right" w:leader="dot" w:pos="9638"/>
        </w:tabs>
        <w:spacing w:line="348" w:lineRule="auto"/>
        <w:ind w:firstLine="142"/>
        <w:rPr>
          <w:rFonts w:eastAsia="Times New Roman"/>
          <w:szCs w:val="20"/>
        </w:rPr>
      </w:pPr>
      <w:r w:rsidRPr="00772DD2">
        <w:rPr>
          <w:rFonts w:eastAsia="Times New Roman"/>
          <w:szCs w:val="24"/>
          <w:lang w:val="uk-UA"/>
        </w:rPr>
        <w:t xml:space="preserve">    1.1    </w:t>
      </w:r>
      <w:r w:rsidRPr="00772DD2">
        <w:rPr>
          <w:rFonts w:eastAsia="Times New Roman"/>
          <w:szCs w:val="24"/>
        </w:rPr>
        <w:t>Основные термины и определения</w:t>
      </w:r>
      <w:r w:rsidRPr="00772DD2">
        <w:rPr>
          <w:rFonts w:eastAsia="Times New Roman"/>
          <w:szCs w:val="24"/>
          <w:lang w:val="uk-UA"/>
        </w:rPr>
        <w:tab/>
      </w:r>
      <w:r w:rsidRPr="00772DD2">
        <w:rPr>
          <w:rFonts w:eastAsia="Times New Roman"/>
          <w:szCs w:val="24"/>
        </w:rPr>
        <w:t>7</w:t>
      </w:r>
    </w:p>
    <w:p w14:paraId="15AC1C1C" w14:textId="77777777" w:rsidR="00772DD2" w:rsidRPr="00772DD2" w:rsidRDefault="00772DD2" w:rsidP="00772DD2">
      <w:pPr>
        <w:tabs>
          <w:tab w:val="right" w:leader="dot" w:pos="9638"/>
        </w:tabs>
        <w:spacing w:line="240" w:lineRule="auto"/>
        <w:ind w:firstLine="0"/>
        <w:rPr>
          <w:rFonts w:eastAsia="Times New Roman"/>
          <w:szCs w:val="20"/>
        </w:rPr>
      </w:pPr>
      <w:r w:rsidRPr="00772DD2">
        <w:rPr>
          <w:rFonts w:eastAsia="Times New Roman"/>
          <w:szCs w:val="24"/>
          <w:lang w:val="uk-UA"/>
        </w:rPr>
        <w:t xml:space="preserve">      1.2    </w:t>
      </w:r>
      <w:r w:rsidRPr="00772DD2">
        <w:rPr>
          <w:rFonts w:eastAsia="Times New Roman"/>
          <w:szCs w:val="24"/>
        </w:rPr>
        <w:t>Классификация стеганографии</w:t>
      </w:r>
      <w:r w:rsidRPr="00772DD2">
        <w:rPr>
          <w:rFonts w:eastAsia="Times New Roman"/>
          <w:szCs w:val="24"/>
          <w:lang w:val="uk-UA"/>
        </w:rPr>
        <w:tab/>
      </w:r>
      <w:r w:rsidRPr="00772DD2">
        <w:rPr>
          <w:rFonts w:eastAsia="Times New Roman"/>
          <w:szCs w:val="24"/>
        </w:rPr>
        <w:t>8</w:t>
      </w:r>
    </w:p>
    <w:p w14:paraId="06BF0C42" w14:textId="7835438B" w:rsidR="00772DD2" w:rsidRPr="00772DD2" w:rsidRDefault="00772DD2" w:rsidP="00772DD2">
      <w:pPr>
        <w:tabs>
          <w:tab w:val="right" w:leader="dot" w:pos="9638"/>
        </w:tabs>
        <w:spacing w:before="100" w:line="240" w:lineRule="auto"/>
        <w:ind w:firstLine="0"/>
        <w:rPr>
          <w:rFonts w:eastAsia="Times New Roman"/>
          <w:szCs w:val="24"/>
        </w:rPr>
      </w:pPr>
      <w:r w:rsidRPr="00772DD2">
        <w:rPr>
          <w:rFonts w:eastAsia="Times New Roman"/>
          <w:szCs w:val="24"/>
          <w:lang w:val="uk-UA"/>
        </w:rPr>
        <w:t xml:space="preserve">      1.3    </w:t>
      </w:r>
      <w:r w:rsidRPr="00772DD2">
        <w:rPr>
          <w:rFonts w:eastAsia="Times New Roman"/>
          <w:szCs w:val="24"/>
        </w:rPr>
        <w:t>Методы стеганографии</w:t>
      </w:r>
      <w:r w:rsidRPr="00772DD2">
        <w:rPr>
          <w:rFonts w:eastAsia="Times New Roman"/>
          <w:szCs w:val="24"/>
          <w:lang w:val="uk-UA"/>
        </w:rPr>
        <w:tab/>
      </w:r>
      <w:r w:rsidRPr="00772DD2">
        <w:rPr>
          <w:rFonts w:eastAsia="Times New Roman"/>
          <w:szCs w:val="24"/>
        </w:rPr>
        <w:t>1</w:t>
      </w:r>
      <w:r w:rsidR="00AE0F0D">
        <w:rPr>
          <w:rFonts w:eastAsia="Times New Roman"/>
          <w:szCs w:val="24"/>
        </w:rPr>
        <w:t>1</w:t>
      </w:r>
    </w:p>
    <w:p w14:paraId="6A45E849" w14:textId="2B7D576F" w:rsidR="00772DD2" w:rsidRPr="00772DD2" w:rsidRDefault="00772DD2" w:rsidP="00772DD2">
      <w:pPr>
        <w:tabs>
          <w:tab w:val="right" w:leader="dot" w:pos="9638"/>
        </w:tabs>
        <w:spacing w:before="100" w:line="348" w:lineRule="auto"/>
        <w:ind w:firstLine="0"/>
        <w:rPr>
          <w:rFonts w:eastAsia="Times New Roman"/>
          <w:szCs w:val="24"/>
        </w:rPr>
      </w:pPr>
      <w:r w:rsidRPr="00772DD2">
        <w:rPr>
          <w:rFonts w:eastAsia="Times New Roman"/>
          <w:szCs w:val="24"/>
          <w:lang w:val="uk-UA"/>
        </w:rPr>
        <w:t xml:space="preserve">      1.4    </w:t>
      </w:r>
      <w:r w:rsidRPr="00772DD2">
        <w:rPr>
          <w:rFonts w:eastAsia="Times New Roman"/>
          <w:szCs w:val="24"/>
        </w:rPr>
        <w:t>Атаки на стеганографические системы</w:t>
      </w:r>
      <w:r w:rsidRPr="00772DD2">
        <w:rPr>
          <w:rFonts w:eastAsia="Times New Roman"/>
          <w:szCs w:val="24"/>
          <w:lang w:val="uk-UA"/>
        </w:rPr>
        <w:tab/>
      </w:r>
      <w:r w:rsidRPr="00772DD2">
        <w:rPr>
          <w:rFonts w:eastAsia="Times New Roman"/>
          <w:szCs w:val="24"/>
        </w:rPr>
        <w:t>1</w:t>
      </w:r>
      <w:r w:rsidR="00AE0F0D">
        <w:rPr>
          <w:rFonts w:eastAsia="Times New Roman"/>
          <w:szCs w:val="24"/>
        </w:rPr>
        <w:t>3</w:t>
      </w:r>
    </w:p>
    <w:p w14:paraId="16ED2E16" w14:textId="6E0DB6E5" w:rsidR="00772DD2" w:rsidRPr="00772DD2" w:rsidRDefault="00772DD2" w:rsidP="00772DD2">
      <w:pPr>
        <w:tabs>
          <w:tab w:val="right" w:leader="dot" w:pos="9638"/>
        </w:tabs>
        <w:spacing w:line="348" w:lineRule="auto"/>
        <w:ind w:firstLine="0"/>
        <w:rPr>
          <w:rFonts w:eastAsia="Times New Roman"/>
          <w:szCs w:val="24"/>
        </w:rPr>
      </w:pPr>
      <w:r w:rsidRPr="00772DD2">
        <w:rPr>
          <w:rFonts w:eastAsia="Times New Roman"/>
          <w:szCs w:val="24"/>
          <w:lang w:val="uk-UA"/>
        </w:rPr>
        <w:t xml:space="preserve">      1.5    </w:t>
      </w:r>
      <w:r w:rsidRPr="00772DD2">
        <w:rPr>
          <w:rFonts w:eastAsia="Times New Roman"/>
          <w:szCs w:val="24"/>
        </w:rPr>
        <w:t>Анализ существующих программных средств</w:t>
      </w:r>
      <w:r w:rsidRPr="00772DD2">
        <w:rPr>
          <w:rFonts w:eastAsia="Times New Roman"/>
          <w:szCs w:val="24"/>
          <w:lang w:val="uk-UA"/>
        </w:rPr>
        <w:tab/>
      </w:r>
      <w:r w:rsidR="00AE0F0D">
        <w:rPr>
          <w:rFonts w:eastAsia="Times New Roman"/>
          <w:szCs w:val="24"/>
        </w:rPr>
        <w:t>15</w:t>
      </w:r>
    </w:p>
    <w:p w14:paraId="240DB53F" w14:textId="77777777" w:rsidR="00772DD2" w:rsidRPr="00772DD2" w:rsidRDefault="00772DD2" w:rsidP="00772DD2">
      <w:pPr>
        <w:tabs>
          <w:tab w:val="right" w:leader="dot" w:pos="9638"/>
        </w:tabs>
        <w:spacing w:line="240" w:lineRule="auto"/>
        <w:ind w:firstLine="0"/>
        <w:rPr>
          <w:rFonts w:eastAsia="Batang"/>
          <w:szCs w:val="24"/>
          <w:lang w:eastAsia="ko-KR"/>
        </w:rPr>
      </w:pPr>
      <w:r w:rsidRPr="00772DD2">
        <w:rPr>
          <w:rFonts w:eastAsia="Times New Roman"/>
          <w:szCs w:val="24"/>
          <w:lang w:val="uk-UA"/>
        </w:rPr>
        <w:t>2</w:t>
      </w:r>
      <w:r w:rsidRPr="00772DD2">
        <w:rPr>
          <w:rFonts w:eastAsia="Times New Roman"/>
          <w:spacing w:val="-40"/>
          <w:szCs w:val="24"/>
          <w:lang w:val="uk-UA"/>
        </w:rPr>
        <w:t xml:space="preserve">         </w:t>
      </w:r>
      <w:r w:rsidRPr="00772DD2">
        <w:rPr>
          <w:rFonts w:eastAsia="Batang"/>
          <w:szCs w:val="24"/>
          <w:lang w:eastAsia="ko-KR"/>
        </w:rPr>
        <w:t>Алгоритмическая реализация программного средства</w:t>
      </w:r>
      <w:r w:rsidRPr="00772DD2">
        <w:rPr>
          <w:rFonts w:eastAsia="Times New Roman"/>
          <w:szCs w:val="24"/>
          <w:lang w:val="uk-UA"/>
        </w:rPr>
        <w:tab/>
        <w:t>20</w:t>
      </w:r>
    </w:p>
    <w:p w14:paraId="3CEEEEA7" w14:textId="4501598D" w:rsidR="00772DD2" w:rsidRPr="00772DD2" w:rsidRDefault="00772DD2" w:rsidP="00772DD2">
      <w:pPr>
        <w:tabs>
          <w:tab w:val="right" w:leader="dot" w:pos="9638"/>
        </w:tabs>
        <w:spacing w:before="100" w:line="348" w:lineRule="auto"/>
        <w:ind w:firstLine="142"/>
        <w:rPr>
          <w:rFonts w:eastAsia="Times New Roman"/>
          <w:szCs w:val="20"/>
        </w:rPr>
      </w:pPr>
      <w:r w:rsidRPr="00772DD2">
        <w:rPr>
          <w:rFonts w:eastAsia="Times New Roman"/>
          <w:szCs w:val="24"/>
          <w:lang w:val="uk-UA"/>
        </w:rPr>
        <w:t xml:space="preserve">    2.1    Алгоритм </w:t>
      </w:r>
      <w:r w:rsidR="00E518B5" w:rsidRPr="00E518B5">
        <w:rPr>
          <w:rFonts w:eastAsia="Times New Roman"/>
          <w:szCs w:val="24"/>
        </w:rPr>
        <w:t>встраивания</w:t>
      </w:r>
      <w:r w:rsidRPr="00E518B5">
        <w:rPr>
          <w:rFonts w:eastAsia="Times New Roman"/>
          <w:szCs w:val="24"/>
        </w:rPr>
        <w:t xml:space="preserve"> </w:t>
      </w:r>
      <w:r w:rsidR="00E518B5" w:rsidRPr="00E518B5">
        <w:rPr>
          <w:rFonts w:eastAsia="Times New Roman"/>
          <w:szCs w:val="24"/>
        </w:rPr>
        <w:t xml:space="preserve">информации </w:t>
      </w:r>
      <w:r w:rsidRPr="00E518B5">
        <w:rPr>
          <w:rFonts w:eastAsia="Times New Roman"/>
          <w:szCs w:val="24"/>
        </w:rPr>
        <w:t>в видеопоток</w:t>
      </w:r>
      <w:r w:rsidRPr="00772DD2">
        <w:rPr>
          <w:rFonts w:eastAsia="Times New Roman"/>
          <w:szCs w:val="24"/>
          <w:lang w:val="uk-UA"/>
        </w:rPr>
        <w:tab/>
      </w:r>
      <w:r w:rsidRPr="00772DD2">
        <w:rPr>
          <w:rFonts w:eastAsia="Times New Roman"/>
          <w:szCs w:val="24"/>
        </w:rPr>
        <w:t>20</w:t>
      </w:r>
    </w:p>
    <w:p w14:paraId="3546626C" w14:textId="4B7AC677" w:rsidR="00772DD2" w:rsidRPr="00772DD2" w:rsidRDefault="00772DD2" w:rsidP="00772DD2">
      <w:pPr>
        <w:tabs>
          <w:tab w:val="right" w:leader="dot" w:pos="9638"/>
        </w:tabs>
        <w:spacing w:line="348" w:lineRule="auto"/>
        <w:ind w:firstLine="0"/>
        <w:rPr>
          <w:rFonts w:eastAsia="Times New Roman"/>
          <w:szCs w:val="24"/>
        </w:rPr>
      </w:pPr>
      <w:r w:rsidRPr="00772DD2">
        <w:rPr>
          <w:rFonts w:eastAsia="Times New Roman"/>
          <w:szCs w:val="24"/>
          <w:lang w:val="uk-UA"/>
        </w:rPr>
        <w:t xml:space="preserve">      2.2    </w:t>
      </w:r>
      <w:r w:rsidRPr="00772DD2">
        <w:rPr>
          <w:rFonts w:eastAsia="Times New Roman"/>
          <w:szCs w:val="24"/>
        </w:rPr>
        <w:t>Алгоритм извлечения информации из видеопотока</w:t>
      </w:r>
      <w:r w:rsidRPr="00772DD2">
        <w:rPr>
          <w:rFonts w:eastAsia="Times New Roman"/>
          <w:szCs w:val="24"/>
          <w:lang w:val="uk-UA"/>
        </w:rPr>
        <w:tab/>
      </w:r>
      <w:r w:rsidRPr="00772DD2">
        <w:rPr>
          <w:rFonts w:eastAsia="Times New Roman"/>
          <w:szCs w:val="24"/>
        </w:rPr>
        <w:t>2</w:t>
      </w:r>
      <w:r w:rsidR="00326D6F">
        <w:rPr>
          <w:rFonts w:eastAsia="Times New Roman"/>
          <w:szCs w:val="24"/>
        </w:rPr>
        <w:t>1</w:t>
      </w:r>
    </w:p>
    <w:p w14:paraId="683A9655" w14:textId="77777777" w:rsidR="00772DD2" w:rsidRPr="00772DD2" w:rsidRDefault="00772DD2" w:rsidP="00772DD2">
      <w:pPr>
        <w:tabs>
          <w:tab w:val="right" w:leader="dot" w:pos="9638"/>
        </w:tabs>
        <w:spacing w:after="200" w:line="240" w:lineRule="auto"/>
        <w:ind w:firstLine="0"/>
        <w:rPr>
          <w:rFonts w:eastAsia="Times New Roman"/>
          <w:szCs w:val="24"/>
        </w:rPr>
      </w:pPr>
      <w:r w:rsidRPr="00772DD2">
        <w:rPr>
          <w:rFonts w:eastAsia="Times New Roman"/>
          <w:szCs w:val="24"/>
          <w:lang w:val="uk-UA"/>
        </w:rPr>
        <w:t xml:space="preserve">      2.3    </w:t>
      </w:r>
      <w:r w:rsidRPr="00772DD2">
        <w:rPr>
          <w:rFonts w:eastAsia="Times New Roman"/>
          <w:szCs w:val="24"/>
        </w:rPr>
        <w:t>Метод внедрения информации в видеопоток</w:t>
      </w:r>
      <w:r w:rsidRPr="00772DD2">
        <w:rPr>
          <w:rFonts w:eastAsia="Times New Roman"/>
          <w:szCs w:val="24"/>
          <w:lang w:val="uk-UA"/>
        </w:rPr>
        <w:tab/>
      </w:r>
      <w:r w:rsidRPr="00772DD2">
        <w:rPr>
          <w:rFonts w:eastAsia="Times New Roman"/>
          <w:szCs w:val="24"/>
        </w:rPr>
        <w:t>23</w:t>
      </w:r>
    </w:p>
    <w:p w14:paraId="2AA63790" w14:textId="26469BC1" w:rsidR="00772DD2" w:rsidRPr="00772DD2" w:rsidRDefault="00772DD2" w:rsidP="00772DD2">
      <w:pPr>
        <w:tabs>
          <w:tab w:val="right" w:leader="dot" w:pos="9638"/>
        </w:tabs>
        <w:spacing w:line="240" w:lineRule="auto"/>
        <w:ind w:firstLine="0"/>
        <w:rPr>
          <w:rFonts w:eastAsia="Times New Roman"/>
          <w:szCs w:val="24"/>
        </w:rPr>
      </w:pPr>
      <w:r w:rsidRPr="00772DD2">
        <w:rPr>
          <w:rFonts w:eastAsia="Times New Roman"/>
          <w:szCs w:val="20"/>
        </w:rPr>
        <w:t xml:space="preserve">      </w:t>
      </w:r>
      <w:r w:rsidRPr="00772DD2">
        <w:rPr>
          <w:rFonts w:eastAsia="Times New Roman"/>
          <w:szCs w:val="24"/>
          <w:lang w:val="uk-UA"/>
        </w:rPr>
        <w:t xml:space="preserve">2.4    </w:t>
      </w:r>
      <w:r w:rsidRPr="00772DD2">
        <w:rPr>
          <w:rFonts w:eastAsia="Times New Roman"/>
          <w:szCs w:val="24"/>
        </w:rPr>
        <w:t>Использование ключа</w:t>
      </w:r>
      <w:r w:rsidRPr="00772DD2">
        <w:rPr>
          <w:rFonts w:eastAsia="Times New Roman"/>
          <w:szCs w:val="24"/>
          <w:lang w:val="uk-UA"/>
        </w:rPr>
        <w:tab/>
      </w:r>
      <w:r w:rsidRPr="00772DD2">
        <w:rPr>
          <w:rFonts w:eastAsia="Times New Roman"/>
          <w:szCs w:val="24"/>
        </w:rPr>
        <w:t>2</w:t>
      </w:r>
      <w:r w:rsidR="00326D6F">
        <w:rPr>
          <w:rFonts w:eastAsia="Times New Roman"/>
          <w:szCs w:val="24"/>
        </w:rPr>
        <w:t>6</w:t>
      </w:r>
    </w:p>
    <w:p w14:paraId="45AE4C61" w14:textId="77777777" w:rsidR="00772DD2" w:rsidRPr="00772DD2" w:rsidRDefault="00772DD2" w:rsidP="00772DD2">
      <w:pPr>
        <w:tabs>
          <w:tab w:val="right" w:leader="dot" w:pos="9638"/>
        </w:tabs>
        <w:spacing w:before="100" w:line="240" w:lineRule="auto"/>
        <w:ind w:firstLine="0"/>
        <w:rPr>
          <w:rFonts w:eastAsia="Times New Roman"/>
          <w:szCs w:val="20"/>
        </w:rPr>
      </w:pPr>
      <w:r w:rsidRPr="00772DD2">
        <w:rPr>
          <w:rFonts w:eastAsia="Times New Roman"/>
          <w:szCs w:val="24"/>
          <w:lang w:val="uk-UA"/>
        </w:rPr>
        <w:t>3</w:t>
      </w:r>
      <w:r w:rsidRPr="00772DD2">
        <w:rPr>
          <w:rFonts w:eastAsia="Times New Roman"/>
          <w:spacing w:val="-40"/>
          <w:szCs w:val="24"/>
          <w:lang w:val="uk-UA"/>
        </w:rPr>
        <w:t xml:space="preserve">         </w:t>
      </w:r>
      <w:r w:rsidRPr="00772DD2">
        <w:rPr>
          <w:rFonts w:eastAsia="Batang"/>
          <w:szCs w:val="24"/>
          <w:lang w:eastAsia="ko-KR"/>
        </w:rPr>
        <w:t>Программная реализация программного средства</w:t>
      </w:r>
      <w:r w:rsidRPr="00772DD2">
        <w:rPr>
          <w:rFonts w:eastAsia="Times New Roman"/>
          <w:szCs w:val="24"/>
          <w:lang w:val="uk-UA"/>
        </w:rPr>
        <w:tab/>
        <w:t>29</w:t>
      </w:r>
    </w:p>
    <w:p w14:paraId="4AB50080" w14:textId="77777777" w:rsidR="00772DD2" w:rsidRPr="00772DD2" w:rsidRDefault="00772DD2" w:rsidP="00772DD2">
      <w:pPr>
        <w:tabs>
          <w:tab w:val="right" w:leader="dot" w:pos="9638"/>
        </w:tabs>
        <w:spacing w:before="100" w:line="348" w:lineRule="auto"/>
        <w:ind w:firstLine="142"/>
        <w:rPr>
          <w:rFonts w:eastAsia="Times New Roman"/>
          <w:szCs w:val="20"/>
        </w:rPr>
      </w:pPr>
      <w:r w:rsidRPr="00772DD2">
        <w:rPr>
          <w:rFonts w:eastAsia="Times New Roman"/>
          <w:szCs w:val="24"/>
          <w:lang w:val="uk-UA"/>
        </w:rPr>
        <w:t xml:space="preserve">    3.1    </w:t>
      </w:r>
      <w:r w:rsidRPr="00772DD2">
        <w:rPr>
          <w:rFonts w:eastAsia="Times New Roman"/>
          <w:szCs w:val="24"/>
        </w:rPr>
        <w:t>Средства разработки</w:t>
      </w:r>
      <w:r w:rsidRPr="00772DD2">
        <w:rPr>
          <w:rFonts w:eastAsia="Times New Roman"/>
          <w:szCs w:val="24"/>
          <w:lang w:val="uk-UA"/>
        </w:rPr>
        <w:tab/>
      </w:r>
      <w:r w:rsidRPr="00772DD2">
        <w:rPr>
          <w:rFonts w:eastAsia="Times New Roman"/>
          <w:szCs w:val="24"/>
        </w:rPr>
        <w:t>29</w:t>
      </w:r>
    </w:p>
    <w:p w14:paraId="1CE1117C" w14:textId="77777777" w:rsidR="00772DD2" w:rsidRPr="00772DD2" w:rsidRDefault="00772DD2" w:rsidP="00772DD2">
      <w:pPr>
        <w:tabs>
          <w:tab w:val="right" w:leader="dot" w:pos="9638"/>
        </w:tabs>
        <w:spacing w:line="348" w:lineRule="auto"/>
        <w:ind w:firstLine="0"/>
        <w:rPr>
          <w:rFonts w:eastAsia="Times New Roman"/>
          <w:szCs w:val="24"/>
        </w:rPr>
      </w:pPr>
      <w:r w:rsidRPr="00772DD2">
        <w:rPr>
          <w:rFonts w:eastAsia="Times New Roman"/>
          <w:szCs w:val="24"/>
          <w:lang w:val="uk-UA"/>
        </w:rPr>
        <w:t xml:space="preserve">      3.2    </w:t>
      </w:r>
      <w:r w:rsidRPr="00772DD2">
        <w:rPr>
          <w:rFonts w:eastAsia="Times New Roman"/>
          <w:szCs w:val="24"/>
        </w:rPr>
        <w:t>Структура программного средства</w:t>
      </w:r>
      <w:r w:rsidRPr="00772DD2">
        <w:rPr>
          <w:rFonts w:eastAsia="Times New Roman"/>
          <w:szCs w:val="24"/>
          <w:lang w:val="uk-UA"/>
        </w:rPr>
        <w:tab/>
        <w:t>33</w:t>
      </w:r>
    </w:p>
    <w:p w14:paraId="01687381" w14:textId="77777777" w:rsidR="00772DD2" w:rsidRPr="00772DD2" w:rsidRDefault="00772DD2" w:rsidP="00772DD2">
      <w:pPr>
        <w:tabs>
          <w:tab w:val="right" w:leader="dot" w:pos="9638"/>
        </w:tabs>
        <w:spacing w:line="348" w:lineRule="auto"/>
        <w:ind w:firstLine="142"/>
        <w:rPr>
          <w:rFonts w:eastAsia="Times New Roman"/>
          <w:szCs w:val="20"/>
        </w:rPr>
      </w:pPr>
      <w:r w:rsidRPr="00772DD2">
        <w:rPr>
          <w:rFonts w:eastAsia="Times New Roman"/>
          <w:szCs w:val="24"/>
          <w:lang w:val="uk-UA"/>
        </w:rPr>
        <w:t xml:space="preserve">    3.3    </w:t>
      </w:r>
      <w:r w:rsidRPr="00772DD2">
        <w:rPr>
          <w:rFonts w:eastAsia="Times New Roman"/>
          <w:szCs w:val="24"/>
        </w:rPr>
        <w:t>Демонстрация работы программного средства</w:t>
      </w:r>
      <w:r w:rsidRPr="00772DD2">
        <w:rPr>
          <w:rFonts w:eastAsia="Times New Roman"/>
          <w:szCs w:val="24"/>
          <w:lang w:val="uk-UA"/>
        </w:rPr>
        <w:tab/>
        <w:t>34</w:t>
      </w:r>
    </w:p>
    <w:p w14:paraId="1F23CAD8" w14:textId="77777777" w:rsidR="00772DD2" w:rsidRPr="00772DD2" w:rsidRDefault="00772DD2" w:rsidP="00772DD2">
      <w:pPr>
        <w:tabs>
          <w:tab w:val="right" w:leader="dot" w:pos="9638"/>
        </w:tabs>
        <w:spacing w:line="348" w:lineRule="auto"/>
        <w:ind w:firstLine="0"/>
        <w:rPr>
          <w:rFonts w:eastAsia="Times New Roman"/>
          <w:szCs w:val="20"/>
        </w:rPr>
      </w:pPr>
      <w:r w:rsidRPr="00772DD2">
        <w:rPr>
          <w:rFonts w:eastAsia="Times New Roman"/>
          <w:szCs w:val="24"/>
        </w:rPr>
        <w:t xml:space="preserve">      Заключение</w:t>
      </w:r>
      <w:r w:rsidRPr="00772DD2">
        <w:rPr>
          <w:rFonts w:eastAsia="Times New Roman"/>
          <w:szCs w:val="24"/>
        </w:rPr>
        <w:tab/>
        <w:t>39</w:t>
      </w:r>
    </w:p>
    <w:p w14:paraId="3B29960A" w14:textId="77777777" w:rsidR="00772DD2" w:rsidRPr="00772DD2" w:rsidRDefault="00772DD2" w:rsidP="00772DD2">
      <w:pPr>
        <w:tabs>
          <w:tab w:val="right" w:leader="dot" w:pos="9638"/>
        </w:tabs>
        <w:spacing w:line="348" w:lineRule="auto"/>
        <w:ind w:firstLine="0"/>
        <w:rPr>
          <w:rFonts w:eastAsia="Times New Roman"/>
          <w:szCs w:val="24"/>
        </w:rPr>
      </w:pPr>
      <w:r w:rsidRPr="00772DD2">
        <w:rPr>
          <w:rFonts w:eastAsia="Times New Roman"/>
          <w:szCs w:val="24"/>
        </w:rPr>
        <w:t xml:space="preserve">      Перечень использованных информационных ресурсов</w:t>
      </w:r>
      <w:r w:rsidRPr="00772DD2">
        <w:rPr>
          <w:rFonts w:eastAsia="Times New Roman"/>
          <w:szCs w:val="24"/>
        </w:rPr>
        <w:tab/>
        <w:t>40</w:t>
      </w:r>
    </w:p>
    <w:p w14:paraId="456DCD3E" w14:textId="77777777" w:rsidR="00772DD2" w:rsidRPr="00772DD2" w:rsidRDefault="00772DD2" w:rsidP="00772DD2">
      <w:pPr>
        <w:tabs>
          <w:tab w:val="right" w:leader="dot" w:pos="9638"/>
        </w:tabs>
        <w:spacing w:line="348" w:lineRule="auto"/>
        <w:ind w:firstLine="0"/>
        <w:rPr>
          <w:rFonts w:eastAsia="Times New Roman"/>
          <w:szCs w:val="24"/>
        </w:rPr>
      </w:pPr>
      <w:r w:rsidRPr="00772DD2">
        <w:rPr>
          <w:rFonts w:eastAsia="Times New Roman"/>
          <w:szCs w:val="24"/>
        </w:rPr>
        <w:t xml:space="preserve">      Приложение А Техническое задание</w:t>
      </w:r>
      <w:r w:rsidRPr="00772DD2">
        <w:rPr>
          <w:rFonts w:eastAsia="Times New Roman"/>
          <w:szCs w:val="24"/>
        </w:rPr>
        <w:tab/>
        <w:t>41</w:t>
      </w:r>
    </w:p>
    <w:p w14:paraId="2067B052" w14:textId="77777777" w:rsidR="00772DD2" w:rsidRPr="00772DD2" w:rsidRDefault="00772DD2" w:rsidP="00772DD2">
      <w:pPr>
        <w:tabs>
          <w:tab w:val="right" w:leader="dot" w:pos="9638"/>
        </w:tabs>
        <w:spacing w:line="348" w:lineRule="auto"/>
        <w:ind w:firstLine="0"/>
        <w:rPr>
          <w:rFonts w:eastAsia="Times New Roman"/>
          <w:szCs w:val="24"/>
        </w:rPr>
      </w:pPr>
      <w:r w:rsidRPr="00772DD2">
        <w:rPr>
          <w:rFonts w:eastAsia="Times New Roman"/>
          <w:szCs w:val="24"/>
        </w:rPr>
        <w:t xml:space="preserve">      Приложение Б Листинг</w:t>
      </w:r>
      <w:r w:rsidRPr="00772DD2">
        <w:rPr>
          <w:rFonts w:eastAsia="Times New Roman"/>
          <w:szCs w:val="24"/>
        </w:rPr>
        <w:tab/>
        <w:t>45</w:t>
      </w:r>
    </w:p>
    <w:bookmarkEnd w:id="0"/>
    <w:p w14:paraId="44E409BD" w14:textId="77777777" w:rsidR="00772DD2" w:rsidRPr="00772DD2" w:rsidRDefault="00772DD2" w:rsidP="00772DD2">
      <w:pPr>
        <w:tabs>
          <w:tab w:val="left" w:pos="5325"/>
        </w:tabs>
        <w:spacing w:after="200" w:line="276" w:lineRule="auto"/>
        <w:ind w:firstLine="0"/>
        <w:jc w:val="left"/>
        <w:rPr>
          <w:rFonts w:eastAsia="Times New Roman"/>
          <w:szCs w:val="24"/>
        </w:rPr>
      </w:pPr>
    </w:p>
    <w:p w14:paraId="7B566A3A" w14:textId="77777777" w:rsidR="00772DD2" w:rsidRPr="00772DD2" w:rsidRDefault="00772DD2" w:rsidP="00772DD2">
      <w:pPr>
        <w:spacing w:after="200" w:line="276" w:lineRule="auto"/>
        <w:ind w:firstLine="0"/>
        <w:jc w:val="left"/>
        <w:rPr>
          <w:rFonts w:eastAsia="Calibri"/>
          <w:lang w:eastAsia="en-US"/>
        </w:rPr>
      </w:pPr>
    </w:p>
    <w:p w14:paraId="3D3639B8" w14:textId="77777777" w:rsidR="00772DD2" w:rsidRPr="00772DD2" w:rsidRDefault="00772DD2" w:rsidP="00772DD2">
      <w:pPr>
        <w:spacing w:after="200" w:line="276" w:lineRule="auto"/>
        <w:ind w:firstLine="0"/>
        <w:jc w:val="left"/>
        <w:rPr>
          <w:rFonts w:eastAsia="Calibri"/>
          <w:lang w:eastAsia="en-US"/>
        </w:rPr>
      </w:pPr>
    </w:p>
    <w:p w14:paraId="64510B0D" w14:textId="2D922A64" w:rsidR="00772DD2" w:rsidRPr="00772DD2" w:rsidRDefault="00360880" w:rsidP="00360880">
      <w:pPr>
        <w:tabs>
          <w:tab w:val="left" w:pos="5856"/>
        </w:tabs>
        <w:spacing w:after="200" w:line="276" w:lineRule="auto"/>
        <w:ind w:firstLine="0"/>
        <w:jc w:val="left"/>
        <w:rPr>
          <w:rFonts w:eastAsia="Calibri"/>
          <w:lang w:eastAsia="en-US"/>
        </w:rPr>
      </w:pPr>
      <w:r>
        <w:rPr>
          <w:rFonts w:eastAsia="Calibri"/>
          <w:lang w:eastAsia="en-US"/>
        </w:rPr>
        <w:tab/>
      </w:r>
    </w:p>
    <w:p w14:paraId="1421EF4E" w14:textId="77777777" w:rsidR="00772DD2" w:rsidRPr="00772DD2" w:rsidRDefault="00772DD2" w:rsidP="00772DD2">
      <w:pPr>
        <w:tabs>
          <w:tab w:val="left" w:pos="2853"/>
        </w:tabs>
        <w:spacing w:after="200" w:line="276" w:lineRule="auto"/>
        <w:ind w:firstLine="0"/>
        <w:jc w:val="left"/>
        <w:rPr>
          <w:rFonts w:eastAsia="Times New Roman"/>
          <w:szCs w:val="24"/>
        </w:rPr>
        <w:sectPr w:rsidR="00772DD2" w:rsidRPr="00772DD2" w:rsidSect="004844F8">
          <w:headerReference w:type="first" r:id="rId9"/>
          <w:footerReference w:type="first" r:id="rId10"/>
          <w:pgSz w:w="11906" w:h="16838"/>
          <w:pgMar w:top="1134" w:right="709" w:bottom="2126" w:left="1701" w:header="709" w:footer="709" w:gutter="0"/>
          <w:cols w:space="708"/>
          <w:titlePg/>
          <w:docGrid w:linePitch="360"/>
        </w:sectPr>
      </w:pPr>
      <w:r w:rsidRPr="00772DD2">
        <w:rPr>
          <w:rFonts w:eastAsia="Times New Roman"/>
          <w:szCs w:val="24"/>
        </w:rPr>
        <w:tab/>
      </w:r>
    </w:p>
    <w:p w14:paraId="2058E5E9" w14:textId="12823C94" w:rsidR="007A7666" w:rsidRDefault="007A7666" w:rsidP="007A7666">
      <w:pPr>
        <w:pStyle w:val="1"/>
        <w:ind w:right="0" w:firstLine="0"/>
        <w:contextualSpacing/>
        <w:rPr>
          <w:sz w:val="32"/>
        </w:rPr>
      </w:pPr>
      <w:r w:rsidRPr="004A2BC8">
        <w:rPr>
          <w:sz w:val="32"/>
        </w:rPr>
        <w:lastRenderedPageBreak/>
        <w:t>Введение</w:t>
      </w:r>
    </w:p>
    <w:p w14:paraId="0ACC11E9" w14:textId="77777777" w:rsidR="0081250C" w:rsidRPr="0081250C" w:rsidRDefault="0081250C" w:rsidP="0081250C"/>
    <w:p w14:paraId="1DB78C3F" w14:textId="77777777" w:rsidR="00CD126B" w:rsidRPr="00CD126B" w:rsidRDefault="00CD126B" w:rsidP="00CD126B">
      <w:r w:rsidRPr="00CD126B">
        <w:t>На сегодняшний день в интернете можно найти множество разного мультимедийного контента, к которому относятся цифровые аудиофайлы, изображения, а также видеофайлы. С помощью таких файлов возможно скрыть различную информацию, использовав такой контент как контейнер. Стеганография – специальная наука, которая изучает разные методы сокрытия информации в объектах мультимедии, которая должна оставаться необнаружимой как статистически, так и для человеческого восприятия. Другими словами, стеганография скрывает сам факт того, что какая-либо информация скрыта [1].</w:t>
      </w:r>
    </w:p>
    <w:p w14:paraId="258C0516" w14:textId="77777777" w:rsidR="00CD126B" w:rsidRPr="00CD126B" w:rsidRDefault="00CD126B" w:rsidP="00CD126B">
      <w:r w:rsidRPr="00CD126B">
        <w:t>Каждый из методов стеганографии имеет основной перечень качественных характеристик. В основном можно выделить такие характеристики, как объём, устойчивость, а также невидимость. Свойство невидимости определяет, насколько хорошо спрятана информация, что её нельзя обнаружить ни человеческим глазу, ни одним из статистических методов. Характеристика устойчивости определяет, насколько стоек контейнер к ошибкам, а именно влияние различных модификаций контейнера на внедрённую в него информацию. Модификация здесь означает возможное применение обработки с помощью различных фильтров, обрезки, изменения размеров контейнера. Объём определяет, какое максимальное количество информации возможно скрыть в контейнере мультимедийного файла. Наибольший объём информации можно внедрить в видеозаписи, так как имеют наибольший размер, занимаемый в памяти.</w:t>
      </w:r>
    </w:p>
    <w:p w14:paraId="6551DC9D" w14:textId="108968E7" w:rsidR="00E61AB7" w:rsidRDefault="00E61AB7" w:rsidP="003F024F">
      <w:r w:rsidRPr="00570C31">
        <w:rPr>
          <w:color w:val="000000"/>
        </w:rPr>
        <w:t>Актуальность данной темы напрямую связана с информационной безопасностью и защитой информации.</w:t>
      </w:r>
    </w:p>
    <w:p w14:paraId="3616B328" w14:textId="028BA606" w:rsidR="00D63D8F" w:rsidRDefault="00D63D8F" w:rsidP="005D5B45">
      <w:pPr>
        <w:rPr>
          <w:rFonts w:eastAsiaTheme="minorEastAsia"/>
        </w:rPr>
      </w:pPr>
      <w:r>
        <w:rPr>
          <w:rFonts w:eastAsiaTheme="minorEastAsia"/>
        </w:rPr>
        <w:t xml:space="preserve">Целью выпускной квалификационной работы является </w:t>
      </w:r>
      <w:r w:rsidR="00F46F65">
        <w:rPr>
          <w:rFonts w:eastAsiaTheme="minorEastAsia"/>
        </w:rPr>
        <w:t>р</w:t>
      </w:r>
      <w:r w:rsidR="00F46F65" w:rsidRPr="00F46F65">
        <w:rPr>
          <w:rFonts w:eastAsiaTheme="minorEastAsia"/>
        </w:rPr>
        <w:t>азработка программного средства, позволяющего скрыть информацию в видеопотоке.</w:t>
      </w:r>
    </w:p>
    <w:p w14:paraId="1FE3E178" w14:textId="0854DF91" w:rsidR="00D63D8F" w:rsidRDefault="00D63D8F" w:rsidP="00CD126B">
      <w:pPr>
        <w:widowControl w:val="0"/>
        <w:rPr>
          <w:rFonts w:eastAsiaTheme="minorEastAsia"/>
        </w:rPr>
      </w:pPr>
      <w:r>
        <w:rPr>
          <w:rFonts w:eastAsiaTheme="minorEastAsia"/>
        </w:rPr>
        <w:t xml:space="preserve">Для достижения поставленной цели необходимо решить следующие </w:t>
      </w:r>
      <w:r>
        <w:rPr>
          <w:rFonts w:eastAsiaTheme="minorEastAsia"/>
        </w:rPr>
        <w:lastRenderedPageBreak/>
        <w:t>задачи:</w:t>
      </w:r>
    </w:p>
    <w:p w14:paraId="044D8D91" w14:textId="73BDA251" w:rsidR="00D63D8F" w:rsidRDefault="00F46F65" w:rsidP="006962C3">
      <w:pPr>
        <w:pStyle w:val="aff8"/>
        <w:numPr>
          <w:ilvl w:val="0"/>
          <w:numId w:val="10"/>
        </w:numPr>
        <w:spacing w:after="0" w:line="360" w:lineRule="auto"/>
        <w:ind w:left="0" w:firstLine="709"/>
        <w:contextualSpacing/>
        <w:rPr>
          <w:rFonts w:eastAsiaTheme="minorEastAsia"/>
        </w:rPr>
      </w:pPr>
      <w:r>
        <w:rPr>
          <w:rFonts w:eastAsiaTheme="minorEastAsia"/>
        </w:rPr>
        <w:t>и</w:t>
      </w:r>
      <w:r w:rsidRPr="00F46F65">
        <w:rPr>
          <w:rFonts w:eastAsiaTheme="minorEastAsia"/>
        </w:rPr>
        <w:t>зучить теоретические сведения стеганографии.</w:t>
      </w:r>
      <w:r w:rsidR="00D63D8F">
        <w:rPr>
          <w:rFonts w:eastAsiaTheme="minorEastAsia"/>
        </w:rPr>
        <w:t>;</w:t>
      </w:r>
    </w:p>
    <w:p w14:paraId="2E3CA667" w14:textId="31039843" w:rsidR="00D63D8F" w:rsidRDefault="00F46F65" w:rsidP="006962C3">
      <w:pPr>
        <w:pStyle w:val="aff8"/>
        <w:numPr>
          <w:ilvl w:val="0"/>
          <w:numId w:val="10"/>
        </w:numPr>
        <w:spacing w:after="0" w:line="360" w:lineRule="auto"/>
        <w:ind w:left="0" w:firstLine="709"/>
        <w:contextualSpacing/>
        <w:rPr>
          <w:rFonts w:eastAsiaTheme="minorEastAsia"/>
        </w:rPr>
      </w:pPr>
      <w:r>
        <w:rPr>
          <w:rFonts w:eastAsiaTheme="minorEastAsia"/>
        </w:rPr>
        <w:t>п</w:t>
      </w:r>
      <w:r w:rsidRPr="00F46F65">
        <w:rPr>
          <w:rFonts w:eastAsiaTheme="minorEastAsia"/>
        </w:rPr>
        <w:t>роанализировать аналоги программного средства</w:t>
      </w:r>
      <w:r w:rsidR="00D63D8F">
        <w:rPr>
          <w:rFonts w:eastAsiaTheme="minorEastAsia"/>
        </w:rPr>
        <w:t>;</w:t>
      </w:r>
    </w:p>
    <w:p w14:paraId="67C89622" w14:textId="1B8D38EF" w:rsidR="00D63D8F" w:rsidRDefault="00F46F65" w:rsidP="006962C3">
      <w:pPr>
        <w:pStyle w:val="aff8"/>
        <w:numPr>
          <w:ilvl w:val="0"/>
          <w:numId w:val="10"/>
        </w:numPr>
        <w:spacing w:after="0" w:line="360" w:lineRule="auto"/>
        <w:ind w:left="0" w:firstLine="709"/>
        <w:contextualSpacing/>
        <w:rPr>
          <w:rFonts w:eastAsiaTheme="minorEastAsia"/>
        </w:rPr>
      </w:pPr>
      <w:r>
        <w:rPr>
          <w:rFonts w:eastAsiaTheme="minorEastAsia"/>
        </w:rPr>
        <w:t>р</w:t>
      </w:r>
      <w:r w:rsidRPr="00F46F65">
        <w:rPr>
          <w:rFonts w:eastAsiaTheme="minorEastAsia"/>
        </w:rPr>
        <w:t>азработать оптимальный комплекс модулей для обработки видеофайлов методом стеганографии</w:t>
      </w:r>
      <w:r w:rsidR="00D63D8F">
        <w:rPr>
          <w:rFonts w:eastAsiaTheme="minorEastAsia"/>
        </w:rPr>
        <w:t>;</w:t>
      </w:r>
    </w:p>
    <w:p w14:paraId="15347297" w14:textId="73E5ACD5" w:rsidR="00D63D8F" w:rsidRDefault="00F46F65" w:rsidP="006962C3">
      <w:pPr>
        <w:pStyle w:val="aff8"/>
        <w:numPr>
          <w:ilvl w:val="0"/>
          <w:numId w:val="10"/>
        </w:numPr>
        <w:spacing w:after="0" w:line="360" w:lineRule="auto"/>
        <w:ind w:left="0" w:firstLine="709"/>
        <w:contextualSpacing/>
        <w:rPr>
          <w:rFonts w:eastAsiaTheme="minorEastAsia"/>
        </w:rPr>
      </w:pPr>
      <w:r>
        <w:rPr>
          <w:rFonts w:eastAsiaTheme="minorEastAsia"/>
        </w:rPr>
        <w:t>п</w:t>
      </w:r>
      <w:r w:rsidRPr="00F46F65">
        <w:rPr>
          <w:rFonts w:eastAsiaTheme="minorEastAsia"/>
        </w:rPr>
        <w:t>рограммная реализация</w:t>
      </w:r>
      <w:r w:rsidR="00D63D8F">
        <w:rPr>
          <w:rFonts w:eastAsiaTheme="minorEastAsia"/>
        </w:rPr>
        <w:t>.</w:t>
      </w:r>
    </w:p>
    <w:p w14:paraId="181CD556" w14:textId="68DFAB90" w:rsidR="00D63D8F" w:rsidRDefault="00D63D8F" w:rsidP="00D63D8F">
      <w:pPr>
        <w:rPr>
          <w:rFonts w:eastAsiaTheme="minorEastAsia"/>
        </w:rPr>
      </w:pPr>
      <w:r>
        <w:rPr>
          <w:rFonts w:eastAsiaTheme="minorEastAsia"/>
        </w:rPr>
        <w:t xml:space="preserve">Объект исследования – </w:t>
      </w:r>
      <w:r w:rsidR="00F46F65">
        <w:rPr>
          <w:rFonts w:eastAsiaTheme="minorEastAsia"/>
        </w:rPr>
        <w:t>п</w:t>
      </w:r>
      <w:r w:rsidR="00F46F65" w:rsidRPr="00F46F65">
        <w:rPr>
          <w:rFonts w:eastAsiaTheme="minorEastAsia"/>
        </w:rPr>
        <w:t>роцесс обработки видеопотока стеганографическим методом.</w:t>
      </w:r>
    </w:p>
    <w:p w14:paraId="3DA476A9" w14:textId="2074E71A" w:rsidR="007A7666" w:rsidRDefault="00D63D8F" w:rsidP="00D63D8F">
      <w:pPr>
        <w:widowControl w:val="0"/>
        <w:tabs>
          <w:tab w:val="left" w:pos="993"/>
        </w:tabs>
        <w:rPr>
          <w:rFonts w:eastAsiaTheme="minorEastAsia"/>
        </w:rPr>
      </w:pPr>
      <w:r>
        <w:rPr>
          <w:rFonts w:eastAsiaTheme="minorEastAsia"/>
        </w:rPr>
        <w:t xml:space="preserve">Предмет исследования: </w:t>
      </w:r>
      <w:r w:rsidR="00D76B31">
        <w:rPr>
          <w:rFonts w:eastAsiaTheme="minorEastAsia"/>
        </w:rPr>
        <w:t>а</w:t>
      </w:r>
      <w:r w:rsidR="00D76B31" w:rsidRPr="00D76B31">
        <w:rPr>
          <w:rFonts w:eastAsiaTheme="minorEastAsia"/>
        </w:rPr>
        <w:t>лгоритмы и методы, позволяющие скрыть информацию в видеопотоке</w:t>
      </w:r>
      <w:r>
        <w:rPr>
          <w:rFonts w:eastAsiaTheme="minorEastAsia"/>
        </w:rPr>
        <w:t>.</w:t>
      </w:r>
    </w:p>
    <w:p w14:paraId="69691233" w14:textId="1190FCEC" w:rsidR="007A7666" w:rsidRDefault="009750C1" w:rsidP="009750C1">
      <w:pPr>
        <w:widowControl w:val="0"/>
        <w:tabs>
          <w:tab w:val="left" w:pos="993"/>
        </w:tabs>
        <w:rPr>
          <w:rFonts w:eastAsiaTheme="minorEastAsia"/>
        </w:rPr>
      </w:pPr>
      <w:r>
        <w:rPr>
          <w:rFonts w:eastAsiaTheme="minorEastAsia"/>
        </w:rPr>
        <w:t xml:space="preserve">Дипломная работа состоит из трех глав: теоретические </w:t>
      </w:r>
      <w:r w:rsidR="00E61AB7">
        <w:rPr>
          <w:rFonts w:eastAsiaTheme="minorEastAsia"/>
        </w:rPr>
        <w:t>основы</w:t>
      </w:r>
      <w:r>
        <w:rPr>
          <w:rFonts w:eastAsiaTheme="minorEastAsia"/>
        </w:rPr>
        <w:t>, алгоритмическое конструирование программного средства, демонстрация работы программного средства</w:t>
      </w:r>
      <w:r w:rsidR="00D76B31">
        <w:rPr>
          <w:rFonts w:eastAsiaTheme="minorEastAsia"/>
        </w:rPr>
        <w:t>.</w:t>
      </w:r>
    </w:p>
    <w:p w14:paraId="7EEC2270" w14:textId="51D7D11D" w:rsidR="007A7666" w:rsidRPr="0081250C" w:rsidRDefault="00C96977" w:rsidP="0081250C">
      <w:pPr>
        <w:widowControl w:val="0"/>
        <w:tabs>
          <w:tab w:val="left" w:pos="993"/>
        </w:tabs>
        <w:rPr>
          <w:rFonts w:eastAsiaTheme="minorEastAsia"/>
        </w:rPr>
      </w:pPr>
      <w:r>
        <w:rPr>
          <w:rFonts w:eastAsiaTheme="minorEastAsia"/>
        </w:rPr>
        <w:t>После основной части выпускной квалификационной работы присутствуют разделы такие как «Заключение» и «Перечень использованных информационных ресурсов». Так же в конце представлены два приложения с техническим заданием и листингом программы.</w:t>
      </w:r>
      <w:r w:rsidR="007A7666" w:rsidRPr="00B92466">
        <w:rPr>
          <w:lang w:bidi="ru-RU"/>
        </w:rPr>
        <w:br w:type="page"/>
      </w:r>
    </w:p>
    <w:p w14:paraId="43F222D1" w14:textId="03BF01F0" w:rsidR="007A7666" w:rsidRPr="004A2BC8" w:rsidRDefault="00C96977" w:rsidP="007A7666">
      <w:pPr>
        <w:widowControl w:val="0"/>
        <w:tabs>
          <w:tab w:val="left" w:pos="993"/>
        </w:tabs>
        <w:ind w:firstLine="708"/>
        <w:rPr>
          <w:b/>
          <w:sz w:val="32"/>
        </w:rPr>
      </w:pPr>
      <w:r>
        <w:rPr>
          <w:b/>
          <w:sz w:val="32"/>
        </w:rPr>
        <w:lastRenderedPageBreak/>
        <w:t xml:space="preserve">1 Теоретические </w:t>
      </w:r>
      <w:r w:rsidR="004477C1">
        <w:rPr>
          <w:b/>
          <w:sz w:val="32"/>
        </w:rPr>
        <w:t>сведения</w:t>
      </w:r>
    </w:p>
    <w:p w14:paraId="3B2E76C8" w14:textId="77777777" w:rsidR="007A7666" w:rsidRPr="00B92466" w:rsidRDefault="007A7666" w:rsidP="007A7666">
      <w:pPr>
        <w:widowControl w:val="0"/>
        <w:tabs>
          <w:tab w:val="left" w:pos="993"/>
        </w:tabs>
        <w:ind w:firstLine="0"/>
        <w:rPr>
          <w:b/>
        </w:rPr>
      </w:pPr>
    </w:p>
    <w:p w14:paraId="008F9BBF" w14:textId="0DB89BDD" w:rsidR="007A7666" w:rsidRPr="00B92466" w:rsidRDefault="00B734BF" w:rsidP="007A7666">
      <w:pPr>
        <w:widowControl w:val="0"/>
        <w:tabs>
          <w:tab w:val="left" w:pos="993"/>
        </w:tabs>
        <w:ind w:firstLine="708"/>
        <w:rPr>
          <w:b/>
        </w:rPr>
      </w:pPr>
      <w:r>
        <w:rPr>
          <w:b/>
        </w:rPr>
        <w:t xml:space="preserve">1.1 </w:t>
      </w:r>
      <w:r w:rsidR="00DB0533">
        <w:rPr>
          <w:b/>
        </w:rPr>
        <w:t>Основные термины и определения</w:t>
      </w:r>
    </w:p>
    <w:p w14:paraId="20568DA2" w14:textId="77777777" w:rsidR="007A7666" w:rsidRPr="00B92466" w:rsidRDefault="007A7666" w:rsidP="007A7666">
      <w:pPr>
        <w:widowControl w:val="0"/>
        <w:tabs>
          <w:tab w:val="left" w:pos="993"/>
        </w:tabs>
        <w:ind w:firstLine="0"/>
        <w:rPr>
          <w:sz w:val="24"/>
          <w:szCs w:val="24"/>
        </w:rPr>
      </w:pPr>
    </w:p>
    <w:p w14:paraId="5C769F12" w14:textId="23AED233" w:rsidR="00B81724" w:rsidRPr="00B81724" w:rsidRDefault="00B81724" w:rsidP="00B81724">
      <w:pPr>
        <w:tabs>
          <w:tab w:val="left" w:pos="0"/>
        </w:tabs>
      </w:pPr>
      <w:r w:rsidRPr="00B81724">
        <w:t xml:space="preserve">Стеганография </w:t>
      </w:r>
      <w:r w:rsidR="0029088B">
        <w:rPr>
          <w:rFonts w:eastAsiaTheme="minorEastAsia"/>
        </w:rPr>
        <w:t>–</w:t>
      </w:r>
      <w:r w:rsidRPr="00B81724">
        <w:t xml:space="preserve"> способ передачи или хранения информации с учётом сохранения в тайне самого факта такой передачи (хранения) [4]. Этот термин был введён аббатом бенедиктинского монастыря Св. Мартина в Шпонгейме Иоганном Тритемием в своём трактате «Стеганография» в 1499 году, зашифрованном под магическую книгу.</w:t>
      </w:r>
    </w:p>
    <w:p w14:paraId="4DC168A1" w14:textId="77777777" w:rsidR="00B81724" w:rsidRPr="00B81724" w:rsidRDefault="00B81724" w:rsidP="00B81724">
      <w:pPr>
        <w:tabs>
          <w:tab w:val="left" w:pos="0"/>
        </w:tabs>
      </w:pPr>
      <w:r w:rsidRPr="00B81724">
        <w:t xml:space="preserve">Стеганография не скрывает содержимое тайного сообщения, как это делает криптография, а только скрывает сам факт его существования. При этом сообщение может выглядеть как судоку, картинка, письмо, статья или даже список покупок. Стеганография обычно используется вместе с различными методами шифрования. Такое дополнение, как правило, только увеличивает защиту скрытой в контейнере информации. </w:t>
      </w:r>
    </w:p>
    <w:p w14:paraId="28518340" w14:textId="0E83E3EA" w:rsidR="001915FD" w:rsidRDefault="00B81724" w:rsidP="001915FD">
      <w:pPr>
        <w:tabs>
          <w:tab w:val="left" w:pos="0"/>
        </w:tabs>
      </w:pPr>
      <w:r>
        <w:t>Сообщения, которые не привлекают к себе внимания – главное преимущество стеганографии над криптографией. Если шифрование сообщения никак не скрыто, то они могут вызвать подозрение и бывают сами по себе уличающими в тех странах, в которых криптография запрещена. То есть стеганография защищает сам факт наличия какой-либо скрытой информации, а криптография защищает с</w:t>
      </w:r>
      <w:r w:rsidR="006A4F84">
        <w:t>амо содержание сообщения.</w:t>
      </w:r>
    </w:p>
    <w:p w14:paraId="5A24FCEC" w14:textId="3ECA189D" w:rsidR="001915FD" w:rsidRDefault="001915FD" w:rsidP="004A7A90">
      <w:pPr>
        <w:widowControl w:val="0"/>
        <w:tabs>
          <w:tab w:val="left" w:pos="0"/>
        </w:tabs>
      </w:pPr>
      <w:r>
        <w:t xml:space="preserve">Стеганографическая система (стегосистема) </w:t>
      </w:r>
      <w:r w:rsidR="0029088B">
        <w:rPr>
          <w:rFonts w:eastAsiaTheme="minorEastAsia"/>
        </w:rPr>
        <w:t>–</w:t>
      </w:r>
      <w:r>
        <w:t xml:space="preserve"> объединение методов и средств, используемых для создания скрытого канала для передачи информации [5]. </w:t>
      </w:r>
      <w:r w:rsidR="00682056">
        <w:t xml:space="preserve">При создании такой стегосистемы были оговорены некоторый условия. </w:t>
      </w:r>
      <w:r w:rsidR="00DD4A11">
        <w:t>Во-первых,</w:t>
      </w:r>
      <w:r>
        <w:t xml:space="preserve"> враг представляет работу стеганографической системы. </w:t>
      </w:r>
      <w:r w:rsidR="00682056">
        <w:t>Противник не знает ключ, использующийся для раскрытия факта существования скрытой информации и её содержание</w:t>
      </w:r>
      <w:r>
        <w:t xml:space="preserve">. </w:t>
      </w:r>
      <w:r w:rsidR="00DD4A11">
        <w:t>Во-вторых,</w:t>
      </w:r>
      <w:r w:rsidR="00682056">
        <w:t xml:space="preserve"> если злоумышленник смог обнаружить наличие сообщения в контейнере, он всё равно не должен смочь извлечь скрываемую информация без знания ключа.  </w:t>
      </w:r>
      <w:r w:rsidR="00DD4A11">
        <w:lastRenderedPageBreak/>
        <w:t>В-третьих,</w:t>
      </w:r>
      <w:r>
        <w:t xml:space="preserve"> </w:t>
      </w:r>
      <w:r w:rsidR="00682056">
        <w:t>враг не должен иметь</w:t>
      </w:r>
      <w:r>
        <w:t xml:space="preserve"> технических и прочих преимуществ.</w:t>
      </w:r>
    </w:p>
    <w:p w14:paraId="5807DF4C" w14:textId="47B947A6" w:rsidR="001915FD" w:rsidRDefault="001915FD" w:rsidP="001915FD">
      <w:pPr>
        <w:tabs>
          <w:tab w:val="left" w:pos="0"/>
        </w:tabs>
      </w:pPr>
      <w:r>
        <w:t xml:space="preserve">Сообщение </w:t>
      </w:r>
      <w:r w:rsidR="0029088B">
        <w:rPr>
          <w:rFonts w:eastAsiaTheme="minorEastAsia"/>
        </w:rPr>
        <w:t>–</w:t>
      </w:r>
      <w:r>
        <w:t xml:space="preserve"> общее название передаваемой скрытой информации, будь то лист с надписями молоком, голова раба или цифровой файл [5].</w:t>
      </w:r>
    </w:p>
    <w:p w14:paraId="410E4039" w14:textId="238EB664" w:rsidR="001915FD" w:rsidRDefault="001915FD" w:rsidP="001915FD">
      <w:pPr>
        <w:tabs>
          <w:tab w:val="left" w:pos="0"/>
        </w:tabs>
      </w:pPr>
      <w:r>
        <w:t xml:space="preserve">Контейнер </w:t>
      </w:r>
      <w:r w:rsidR="0029088B">
        <w:rPr>
          <w:rFonts w:eastAsiaTheme="minorEastAsia"/>
        </w:rPr>
        <w:t>–</w:t>
      </w:r>
      <w:r>
        <w:t xml:space="preserve"> любая информация, используемая для сокрытия тайного сообщения [5].</w:t>
      </w:r>
    </w:p>
    <w:p w14:paraId="5AC2ADD6" w14:textId="2695B059" w:rsidR="001915FD" w:rsidRDefault="001915FD" w:rsidP="001915FD">
      <w:pPr>
        <w:tabs>
          <w:tab w:val="left" w:pos="0"/>
        </w:tabs>
      </w:pPr>
      <w:r>
        <w:t xml:space="preserve">Пустой контейнер </w:t>
      </w:r>
      <w:r w:rsidR="0029088B">
        <w:rPr>
          <w:rFonts w:eastAsiaTheme="minorEastAsia"/>
        </w:rPr>
        <w:t>–</w:t>
      </w:r>
      <w:r>
        <w:t xml:space="preserve"> контейнер, не содержащий секретного послания [5].</w:t>
      </w:r>
    </w:p>
    <w:p w14:paraId="7993D07E" w14:textId="7259AA3E" w:rsidR="001915FD" w:rsidRDefault="001915FD" w:rsidP="001915FD">
      <w:pPr>
        <w:tabs>
          <w:tab w:val="left" w:pos="0"/>
        </w:tabs>
      </w:pPr>
      <w:r>
        <w:t xml:space="preserve">Заполненный контейнер (стегоконтейнер) </w:t>
      </w:r>
      <w:r w:rsidR="0029088B">
        <w:rPr>
          <w:rFonts w:eastAsiaTheme="minorEastAsia"/>
        </w:rPr>
        <w:t>–</w:t>
      </w:r>
      <w:r>
        <w:t xml:space="preserve"> контейнер, содержащий секретное послание [5].</w:t>
      </w:r>
    </w:p>
    <w:p w14:paraId="36B2653D" w14:textId="127C4971" w:rsidR="001915FD" w:rsidRDefault="001915FD" w:rsidP="001915FD">
      <w:pPr>
        <w:tabs>
          <w:tab w:val="left" w:pos="0"/>
        </w:tabs>
      </w:pPr>
      <w:r>
        <w:t xml:space="preserve">Стеганографический канал (стегоканал) </w:t>
      </w:r>
      <w:r w:rsidR="0029088B">
        <w:rPr>
          <w:rFonts w:eastAsiaTheme="minorEastAsia"/>
        </w:rPr>
        <w:t>–</w:t>
      </w:r>
      <w:r>
        <w:t xml:space="preserve"> канал передачи стегоконтейнера [5].</w:t>
      </w:r>
    </w:p>
    <w:p w14:paraId="61143182" w14:textId="24BD4658" w:rsidR="007A7666" w:rsidRDefault="001915FD" w:rsidP="001915FD">
      <w:pPr>
        <w:tabs>
          <w:tab w:val="left" w:pos="0"/>
        </w:tabs>
      </w:pPr>
      <w:r>
        <w:t xml:space="preserve">Ключ (стегоключ) </w:t>
      </w:r>
      <w:r w:rsidR="0029088B">
        <w:rPr>
          <w:rFonts w:eastAsiaTheme="minorEastAsia"/>
        </w:rPr>
        <w:t>–</w:t>
      </w:r>
      <w:r>
        <w:t xml:space="preserve"> секретный ключ, нужный для сокрытия стегоконтейнера [5]. </w:t>
      </w:r>
      <w:r w:rsidR="00051FDC">
        <w:t>Есть два типа ключей, используемых в стеганографии:</w:t>
      </w:r>
      <w:r>
        <w:t xml:space="preserve"> закрытые (секретные) и открытые.</w:t>
      </w:r>
      <w:r w:rsidR="00051FDC">
        <w:t xml:space="preserve"> В</w:t>
      </w:r>
      <w:r>
        <w:t xml:space="preserve"> </w:t>
      </w:r>
      <w:r w:rsidR="00051FDC">
        <w:t>с</w:t>
      </w:r>
      <w:r>
        <w:t>тегосистем</w:t>
      </w:r>
      <w:r w:rsidR="00051FDC">
        <w:t>е,</w:t>
      </w:r>
      <w:r>
        <w:t xml:space="preserve"> испо</w:t>
      </w:r>
      <w:r w:rsidR="00051FDC">
        <w:t>льзующей</w:t>
      </w:r>
      <w:r>
        <w:t xml:space="preserve"> </w:t>
      </w:r>
      <w:r w:rsidR="00051FDC">
        <w:t xml:space="preserve">секретный </w:t>
      </w:r>
      <w:r>
        <w:t xml:space="preserve">ключ, он должен быть создан или </w:t>
      </w:r>
      <w:r w:rsidR="00C97ECD">
        <w:t>перед началом</w:t>
      </w:r>
      <w:r>
        <w:t xml:space="preserve"> обмена сообщениями, или передан по защищённому каналу.</w:t>
      </w:r>
      <w:r w:rsidR="00C97ECD">
        <w:t xml:space="preserve"> Если</w:t>
      </w:r>
      <w:r>
        <w:t xml:space="preserve"> </w:t>
      </w:r>
      <w:r w:rsidR="00C97ECD">
        <w:t>с</w:t>
      </w:r>
      <w:r>
        <w:t xml:space="preserve">тегосистема </w:t>
      </w:r>
      <w:r w:rsidR="00C97ECD">
        <w:t>использует</w:t>
      </w:r>
      <w:r>
        <w:t xml:space="preserve"> открытый ключ, </w:t>
      </w:r>
      <w:r w:rsidR="00C97ECD">
        <w:t xml:space="preserve">она </w:t>
      </w:r>
      <w:r>
        <w:t xml:space="preserve">должна </w:t>
      </w:r>
      <w:r w:rsidR="00C97ECD">
        <w:t xml:space="preserve">работать </w:t>
      </w:r>
      <w:r>
        <w:t>так, чтобы</w:t>
      </w:r>
      <w:r w:rsidR="00C97ECD">
        <w:t xml:space="preserve"> получить из него закрытый ключ</w:t>
      </w:r>
      <w:r>
        <w:t xml:space="preserve"> было</w:t>
      </w:r>
      <w:r w:rsidR="00C97ECD">
        <w:t xml:space="preserve"> невозможно</w:t>
      </w:r>
      <w:r>
        <w:t xml:space="preserve">. В </w:t>
      </w:r>
      <w:r w:rsidR="00C97ECD">
        <w:t>таком случае</w:t>
      </w:r>
      <w:r>
        <w:t xml:space="preserve"> открытый ключ мож</w:t>
      </w:r>
      <w:r w:rsidR="00C97ECD">
        <w:t>ет быть</w:t>
      </w:r>
      <w:r>
        <w:t xml:space="preserve"> </w:t>
      </w:r>
      <w:r w:rsidR="00C97ECD">
        <w:t xml:space="preserve">передан </w:t>
      </w:r>
      <w:r>
        <w:t xml:space="preserve">по </w:t>
      </w:r>
      <w:r w:rsidR="00C97ECD">
        <w:t xml:space="preserve">открытому </w:t>
      </w:r>
      <w:r>
        <w:t>незащищённому каналу.</w:t>
      </w:r>
    </w:p>
    <w:p w14:paraId="375BECE7" w14:textId="77777777" w:rsidR="001915FD" w:rsidRPr="00B92466" w:rsidRDefault="001915FD" w:rsidP="001915FD">
      <w:pPr>
        <w:tabs>
          <w:tab w:val="left" w:pos="0"/>
        </w:tabs>
      </w:pPr>
    </w:p>
    <w:p w14:paraId="5EBC3818" w14:textId="04F9F2C4" w:rsidR="007A7666" w:rsidRPr="00B92466" w:rsidRDefault="007A7666" w:rsidP="00B734BF">
      <w:pPr>
        <w:tabs>
          <w:tab w:val="left" w:pos="0"/>
        </w:tabs>
        <w:spacing w:line="240" w:lineRule="auto"/>
        <w:rPr>
          <w:b/>
          <w:spacing w:val="4"/>
        </w:rPr>
      </w:pPr>
      <w:r w:rsidRPr="00B92466">
        <w:rPr>
          <w:b/>
          <w:spacing w:val="4"/>
        </w:rPr>
        <w:t>1.</w:t>
      </w:r>
      <w:r>
        <w:rPr>
          <w:b/>
          <w:spacing w:val="4"/>
        </w:rPr>
        <w:t>2</w:t>
      </w:r>
      <w:r w:rsidRPr="00B92466">
        <w:rPr>
          <w:b/>
          <w:spacing w:val="4"/>
        </w:rPr>
        <w:t xml:space="preserve"> </w:t>
      </w:r>
      <w:r w:rsidR="0037443E">
        <w:rPr>
          <w:b/>
          <w:spacing w:val="4"/>
        </w:rPr>
        <w:t>Классификация</w:t>
      </w:r>
      <w:r w:rsidR="001915FD">
        <w:rPr>
          <w:b/>
          <w:spacing w:val="4"/>
        </w:rPr>
        <w:t xml:space="preserve"> стеганографии</w:t>
      </w:r>
    </w:p>
    <w:p w14:paraId="75C0D1D3" w14:textId="77777777" w:rsidR="007A7666" w:rsidRPr="00B92466" w:rsidRDefault="007A7666" w:rsidP="007A7666">
      <w:pPr>
        <w:tabs>
          <w:tab w:val="left" w:pos="0"/>
        </w:tabs>
        <w:ind w:firstLine="0"/>
        <w:rPr>
          <w:spacing w:val="4"/>
        </w:rPr>
      </w:pPr>
    </w:p>
    <w:p w14:paraId="6FC6A1A9" w14:textId="7CD1EE18" w:rsidR="001915FD" w:rsidRDefault="001915FD" w:rsidP="001915FD">
      <w:pPr>
        <w:tabs>
          <w:tab w:val="left" w:pos="0"/>
        </w:tabs>
      </w:pPr>
      <w:r>
        <w:t>В конце 1990-х годов</w:t>
      </w:r>
      <w:r w:rsidR="003D5485">
        <w:t xml:space="preserve"> было</w:t>
      </w:r>
      <w:r>
        <w:t xml:space="preserve"> </w:t>
      </w:r>
      <w:r w:rsidR="003D5485">
        <w:t xml:space="preserve">выделено три </w:t>
      </w:r>
      <w:r>
        <w:t>направлени</w:t>
      </w:r>
      <w:r w:rsidR="003D5485">
        <w:t>я</w:t>
      </w:r>
      <w:r>
        <w:t xml:space="preserve"> стеганографии:</w:t>
      </w:r>
    </w:p>
    <w:p w14:paraId="3234B4F3" w14:textId="5787383A" w:rsidR="001915FD" w:rsidRDefault="001915FD" w:rsidP="006C3769">
      <w:pPr>
        <w:pStyle w:val="aff8"/>
        <w:numPr>
          <w:ilvl w:val="0"/>
          <w:numId w:val="27"/>
        </w:numPr>
        <w:tabs>
          <w:tab w:val="left" w:pos="0"/>
        </w:tabs>
        <w:spacing w:after="0" w:line="360" w:lineRule="auto"/>
        <w:ind w:left="0" w:firstLine="709"/>
      </w:pPr>
      <w:r>
        <w:t>классическая;</w:t>
      </w:r>
    </w:p>
    <w:p w14:paraId="2B0E9F20" w14:textId="301CFB66" w:rsidR="001915FD" w:rsidRDefault="001915FD" w:rsidP="006C3769">
      <w:pPr>
        <w:pStyle w:val="aff8"/>
        <w:numPr>
          <w:ilvl w:val="0"/>
          <w:numId w:val="27"/>
        </w:numPr>
        <w:tabs>
          <w:tab w:val="left" w:pos="0"/>
        </w:tabs>
        <w:spacing w:after="0" w:line="360" w:lineRule="auto"/>
        <w:ind w:left="0" w:firstLine="709"/>
      </w:pPr>
      <w:r>
        <w:t>компьютерная;</w:t>
      </w:r>
    </w:p>
    <w:p w14:paraId="49D50F8C" w14:textId="4004EB80" w:rsidR="001915FD" w:rsidRDefault="001915FD" w:rsidP="00E250CF">
      <w:pPr>
        <w:pStyle w:val="aff8"/>
        <w:widowControl w:val="0"/>
        <w:numPr>
          <w:ilvl w:val="0"/>
          <w:numId w:val="27"/>
        </w:numPr>
        <w:tabs>
          <w:tab w:val="left" w:pos="0"/>
        </w:tabs>
        <w:spacing w:after="0" w:line="360" w:lineRule="auto"/>
        <w:ind w:left="0" w:firstLine="709"/>
      </w:pPr>
      <w:r>
        <w:t>цифровая.</w:t>
      </w:r>
      <w:r w:rsidR="00E24C3C">
        <w:br/>
        <w:t xml:space="preserve">         </w:t>
      </w:r>
      <w:r>
        <w:t xml:space="preserve">Классическая стеганография. </w:t>
      </w:r>
      <w:r w:rsidR="003D5485">
        <w:t>Самый распространённый пример для классической стеганографии</w:t>
      </w:r>
      <w:r w:rsidR="004F28EE">
        <w:t xml:space="preserve"> – писание симпатическими чернилами, которые ещё называют </w:t>
      </w:r>
      <w:r w:rsidR="004F28EE" w:rsidRPr="004F28EE">
        <w:t>«</w:t>
      </w:r>
      <w:r w:rsidR="004F28EE">
        <w:t>невидимыми</w:t>
      </w:r>
      <w:r w:rsidR="004F28EE" w:rsidRPr="004F28EE">
        <w:t>»</w:t>
      </w:r>
      <w:r>
        <w:t>.</w:t>
      </w:r>
      <w:r w:rsidR="00220927">
        <w:t xml:space="preserve"> При использовании таких чернил для написания текста, его можно увидеть только при соблюдении определённых </w:t>
      </w:r>
      <w:r w:rsidR="00220927">
        <w:lastRenderedPageBreak/>
        <w:t>условиях, такие как освещение, нагрев, химический проявитель и др</w:t>
      </w:r>
      <w:r>
        <w:t xml:space="preserve">. </w:t>
      </w:r>
      <w:r w:rsidR="00220927">
        <w:t>Филон Александрийский изобрёл эти чернила ещё в  первом веке нашей эры. Но их продолжали использовать и в средневековье, так и в новейшее время. В пример можно привести их применение русскими революционерами для написания писем</w:t>
      </w:r>
      <w:r w:rsidR="00794FA1">
        <w:t xml:space="preserve"> из тюрем</w:t>
      </w:r>
      <w:r w:rsidR="00220927">
        <w:t>.</w:t>
      </w:r>
      <w:r w:rsidR="001E4996">
        <w:t xml:space="preserve"> Ещё одним примером является использование молока для написания скрытого письма</w:t>
      </w:r>
      <w:r>
        <w:t>.</w:t>
      </w:r>
      <w:r w:rsidR="001E4996">
        <w:t xml:space="preserve"> В таком случае скрытый текст можно было прочесть только при нагреве от пламени свечи.</w:t>
      </w:r>
      <w:r>
        <w:t xml:space="preserve"> </w:t>
      </w:r>
      <w:r w:rsidR="001E4996">
        <w:t>По рассказу, который называется «Рассказы о Ленине», который изучали ещё советские школьники, таким способом часто пользовался Владимир Ленин.</w:t>
      </w:r>
    </w:p>
    <w:p w14:paraId="0DC25BEF" w14:textId="404870FB" w:rsidR="001915FD" w:rsidRDefault="00125FA8" w:rsidP="001915FD">
      <w:pPr>
        <w:tabs>
          <w:tab w:val="left" w:pos="0"/>
        </w:tabs>
      </w:pPr>
      <w:r>
        <w:t xml:space="preserve">Ещё одним примером симпатических или </w:t>
      </w:r>
      <w:r w:rsidRPr="004F28EE">
        <w:t>«</w:t>
      </w:r>
      <w:r>
        <w:t>невидимых</w:t>
      </w:r>
      <w:r w:rsidRPr="004F28EE">
        <w:t>»</w:t>
      </w:r>
      <w:r>
        <w:t xml:space="preserve"> чернил можно назвать чернила с нестабильным пигментом. Текст, написанный с их помощью</w:t>
      </w:r>
      <w:r w:rsidR="007A53E9">
        <w:t>,</w:t>
      </w:r>
      <w:r>
        <w:t xml:space="preserve"> первоначально выглядит так, будто он был написан обыкновенной </w:t>
      </w:r>
      <w:r w:rsidR="00F833A1">
        <w:t xml:space="preserve">шариковой </w:t>
      </w:r>
      <w:r>
        <w:t>ручкой. Но через некоторое нестабильный пигмент разлагается, в результате чего пропадает и написанный текст.</w:t>
      </w:r>
      <w:r w:rsidR="00F833A1">
        <w:t xml:space="preserve"> Недостатком можно назвать то, что после использования данного способа скрытый текст возможно восстановить с помощью обычной ручкой. Но он устраняется использованием мягкого пишущего узла, подобного фломастеру.</w:t>
      </w:r>
    </w:p>
    <w:p w14:paraId="744D8CC7" w14:textId="5EE3F5F3" w:rsidR="001915FD" w:rsidRPr="00665AB5" w:rsidRDefault="007A53E9" w:rsidP="001915FD">
      <w:pPr>
        <w:tabs>
          <w:tab w:val="left" w:pos="0"/>
        </w:tabs>
      </w:pPr>
      <w:r>
        <w:t>Ещё одним примером является стеганография, основанн</w:t>
      </w:r>
      <w:r w:rsidR="00665AB5">
        <w:t>ая</w:t>
      </w:r>
      <w:r>
        <w:t xml:space="preserve"> на особенностях компьютерной системы. Это направление классической стеганографии называется компьютерной стеганографией [6]. Примером может являться текстовая стеганография, скрытие данных в неиспользуемых областях форматов файлов, подмена символов в названиях файлов. В </w:t>
      </w:r>
      <w:r>
        <w:rPr>
          <w:lang w:val="en-US"/>
        </w:rPr>
        <w:t>Linux</w:t>
      </w:r>
      <w:r w:rsidRPr="007A53E9">
        <w:t xml:space="preserve"> </w:t>
      </w:r>
      <w:r>
        <w:t xml:space="preserve">существует стеганографическая файловая система </w:t>
      </w:r>
      <w:r>
        <w:rPr>
          <w:lang w:val="en-US"/>
        </w:rPr>
        <w:t>StegFS</w:t>
      </w:r>
      <w:r w:rsidRPr="00665AB5">
        <w:t>.</w:t>
      </w:r>
      <w:r w:rsidR="00665AB5">
        <w:t xml:space="preserve"> Рассмотрим несколько примеров.</w:t>
      </w:r>
    </w:p>
    <w:p w14:paraId="5E1EADE5" w14:textId="1C220408" w:rsidR="001915FD" w:rsidRDefault="00665AB5" w:rsidP="00665AB5">
      <w:pPr>
        <w:widowControl w:val="0"/>
        <w:tabs>
          <w:tab w:val="left" w:pos="0"/>
        </w:tabs>
      </w:pPr>
      <w:r>
        <w:t xml:space="preserve">В качестве первого примера приведём метод, основанный на использовании зарезервированных полей компьютерных форматов файлов. Этот метод основан на том, что часть поля расширений не используется для сохранения информации о расширении и в стандартном режиме остаётся заполненным нулями. Поэтому возможно записать в эту часть скрытую </w:t>
      </w:r>
      <w:r>
        <w:lastRenderedPageBreak/>
        <w:t xml:space="preserve">информацию. Но этот метод имеет такие недостатки, как </w:t>
      </w:r>
      <w:r w:rsidR="009C2ED0">
        <w:t>малый уровень скрытности и низкий объём для внедрения данных.</w:t>
      </w:r>
    </w:p>
    <w:p w14:paraId="5A0210EB" w14:textId="53AE3F2C" w:rsidR="001915FD" w:rsidRDefault="009C2ED0" w:rsidP="001915FD">
      <w:pPr>
        <w:tabs>
          <w:tab w:val="left" w:pos="0"/>
        </w:tabs>
      </w:pPr>
      <w:r>
        <w:t>Следующим методом рассмотрим возможность скрытия данных в тех местах гибких дисков, которые никак не используются. Таким местом может являться, например, нулевая дорожка на диске. Небольшая производительность и малый объём для скрытия информации являются основными недостатками данного метода.</w:t>
      </w:r>
    </w:p>
    <w:p w14:paraId="1C4FE256" w14:textId="7AE97584" w:rsidR="001915FD" w:rsidRDefault="009C2ED0" w:rsidP="001915FD">
      <w:pPr>
        <w:tabs>
          <w:tab w:val="left" w:pos="0"/>
        </w:tabs>
      </w:pPr>
      <w:r>
        <w:t xml:space="preserve">Другой метод компьютерной стеганографии – возможность скрытия информации в полях форматов, используя их свойства, </w:t>
      </w:r>
      <w:r w:rsidR="007C770A">
        <w:t>невидимые для пользователя, например, «невидимые» поля для получения сносок или указателей, печать белым шрифтом на белом фоне. Также как и в предыдущем методе, недостатки проявляются в малой производительности и небольшом объёме контейнера для передаваемых сообщений.</w:t>
      </w:r>
    </w:p>
    <w:p w14:paraId="3FAAC459" w14:textId="39E569F5" w:rsidR="001915FD" w:rsidRPr="00A501DC" w:rsidRDefault="00A501DC" w:rsidP="001915FD">
      <w:pPr>
        <w:tabs>
          <w:tab w:val="left" w:pos="0"/>
        </w:tabs>
      </w:pPr>
      <w:r>
        <w:t xml:space="preserve">Ещё один пример методов заключается в использовании особенностей файловых систем. Во многих файловых системах файл занимает целое количество кластеров. Например, в файловой системе </w:t>
      </w:r>
      <w:r>
        <w:rPr>
          <w:lang w:val="en-US"/>
        </w:rPr>
        <w:t>FAT</w:t>
      </w:r>
      <w:r w:rsidRPr="00A501DC">
        <w:t xml:space="preserve">32 </w:t>
      </w:r>
      <w:r>
        <w:t xml:space="preserve">размер кластера составляет 4 килобайта (КБ). Поэтому для хранения любого файла выделяется минимум 4 КБ, остальное же место может использоваться для скрытия информации. К недостаткам метода относится </w:t>
      </w:r>
      <w:r w:rsidR="007453AE">
        <w:t>лёгкость обнаружения.</w:t>
      </w:r>
      <w:r>
        <w:t xml:space="preserve"> </w:t>
      </w:r>
    </w:p>
    <w:p w14:paraId="153B72A3" w14:textId="31C5CE99" w:rsidR="001915FD" w:rsidRDefault="007453AE" w:rsidP="004A7A90">
      <w:pPr>
        <w:widowControl w:val="0"/>
        <w:tabs>
          <w:tab w:val="left" w:pos="0"/>
        </w:tabs>
      </w:pPr>
      <w:r>
        <w:t>Последним из трёх направлений рассмотрим цифровую стеганографию.</w:t>
      </w:r>
      <w:r w:rsidR="005B3750">
        <w:t xml:space="preserve"> Она заключается в скрытии информации в различные цифровые объекты [5]. К таким объектам могут относиться мультимедийный файлы, такие как видеозаписи, аудиофайлы, изображения, </w:t>
      </w:r>
      <w:r w:rsidR="005B3750" w:rsidRPr="005B3750">
        <w:t>3</w:t>
      </w:r>
      <w:r w:rsidR="005B3750">
        <w:rPr>
          <w:lang w:val="en-US"/>
        </w:rPr>
        <w:t>D</w:t>
      </w:r>
      <w:r w:rsidR="005B3750" w:rsidRPr="005B3750">
        <w:t>-</w:t>
      </w:r>
      <w:r w:rsidR="005B3750">
        <w:t xml:space="preserve">объекты с помощью различных методов. </w:t>
      </w:r>
      <w:r w:rsidR="002F1425">
        <w:t xml:space="preserve">Как правило, подобные файлы могут вместить в себя достаточно большое количество скрытых данных. Но подобное преобразование всегда сопровождается той или иной степенью искажения, которое снижает маскировку. </w:t>
      </w:r>
      <w:r w:rsidR="00327278">
        <w:t>Но если вносить только такие искажения, которые находятся ниже порога чувствительности органов зрения и слуха среднестатистического человека, то такие изменения будут практически незаметны.</w:t>
      </w:r>
    </w:p>
    <w:p w14:paraId="22A2708D" w14:textId="4CC4A6DE" w:rsidR="00327278" w:rsidRDefault="009838D7" w:rsidP="00327278">
      <w:pPr>
        <w:tabs>
          <w:tab w:val="left" w:pos="0"/>
        </w:tabs>
      </w:pPr>
      <w:r w:rsidRPr="009838D7">
        <w:lastRenderedPageBreak/>
        <w:t>Основными направлениями цифровой стеганографии считаются:</w:t>
      </w:r>
    </w:p>
    <w:p w14:paraId="7129FC9F" w14:textId="77777777" w:rsidR="00327278" w:rsidRDefault="00327278" w:rsidP="00327278">
      <w:pPr>
        <w:pStyle w:val="aff8"/>
        <w:numPr>
          <w:ilvl w:val="0"/>
          <w:numId w:val="33"/>
        </w:numPr>
        <w:tabs>
          <w:tab w:val="left" w:pos="0"/>
        </w:tabs>
        <w:spacing w:after="0" w:line="360" w:lineRule="auto"/>
        <w:ind w:left="0" w:firstLine="709"/>
      </w:pPr>
      <w:r>
        <w:t>встраивание идентификационных номеров;</w:t>
      </w:r>
    </w:p>
    <w:p w14:paraId="479A69EF" w14:textId="77777777" w:rsidR="00327278" w:rsidRDefault="00327278" w:rsidP="00327278">
      <w:pPr>
        <w:pStyle w:val="aff8"/>
        <w:numPr>
          <w:ilvl w:val="0"/>
          <w:numId w:val="33"/>
        </w:numPr>
        <w:tabs>
          <w:tab w:val="left" w:pos="0"/>
        </w:tabs>
        <w:spacing w:after="0" w:line="360" w:lineRule="auto"/>
        <w:ind w:left="0" w:firstLine="709"/>
      </w:pPr>
      <w:r>
        <w:t>скрытая передача данных;</w:t>
      </w:r>
    </w:p>
    <w:p w14:paraId="20128290" w14:textId="1CF02E5D" w:rsidR="00327278" w:rsidRDefault="00327278" w:rsidP="00327278">
      <w:pPr>
        <w:pStyle w:val="aff8"/>
        <w:numPr>
          <w:ilvl w:val="0"/>
          <w:numId w:val="33"/>
        </w:numPr>
        <w:tabs>
          <w:tab w:val="left" w:pos="0"/>
        </w:tabs>
        <w:spacing w:after="0" w:line="360" w:lineRule="auto"/>
        <w:ind w:left="0" w:firstLine="709"/>
      </w:pPr>
      <w:r>
        <w:t>встраивание заголовков</w:t>
      </w:r>
      <w:r>
        <w:rPr>
          <w:lang w:val="en-US"/>
        </w:rPr>
        <w:t>;</w:t>
      </w:r>
    </w:p>
    <w:p w14:paraId="6A8FDB00" w14:textId="268AACC6" w:rsidR="009838D7" w:rsidRDefault="009838D7" w:rsidP="006962C3">
      <w:pPr>
        <w:pStyle w:val="aff8"/>
        <w:numPr>
          <w:ilvl w:val="0"/>
          <w:numId w:val="33"/>
        </w:numPr>
        <w:tabs>
          <w:tab w:val="left" w:pos="0"/>
        </w:tabs>
        <w:spacing w:after="0" w:line="360" w:lineRule="auto"/>
        <w:ind w:left="0" w:firstLine="709"/>
      </w:pPr>
      <w:r>
        <w:t>ЦВЗ (цифровые водяные знаки)</w:t>
      </w:r>
      <w:r w:rsidR="00327278">
        <w:t>.</w:t>
      </w:r>
    </w:p>
    <w:p w14:paraId="4DDD5F88" w14:textId="436BE1DA" w:rsidR="009838D7" w:rsidRDefault="009838D7" w:rsidP="006F172A">
      <w:pPr>
        <w:pStyle w:val="aff8"/>
        <w:tabs>
          <w:tab w:val="left" w:pos="0"/>
        </w:tabs>
        <w:spacing w:after="0" w:line="360" w:lineRule="auto"/>
        <w:ind w:left="0"/>
      </w:pPr>
      <w:r>
        <w:t>В настоящий момент цифровая стеганография</w:t>
      </w:r>
      <w:r w:rsidR="00973675">
        <w:t xml:space="preserve"> </w:t>
      </w:r>
      <w:r>
        <w:t>имеет следующее практическое применение:</w:t>
      </w:r>
    </w:p>
    <w:p w14:paraId="10754C6F" w14:textId="0E393CCF" w:rsidR="009838D7" w:rsidRDefault="009838D7" w:rsidP="006962C3">
      <w:pPr>
        <w:pStyle w:val="aff8"/>
        <w:numPr>
          <w:ilvl w:val="0"/>
          <w:numId w:val="33"/>
        </w:numPr>
        <w:tabs>
          <w:tab w:val="left" w:pos="0"/>
        </w:tabs>
        <w:spacing w:after="0" w:line="360" w:lineRule="auto"/>
        <w:ind w:left="0" w:firstLine="709"/>
      </w:pPr>
      <w:r>
        <w:t>скрытое хранение информации;</w:t>
      </w:r>
    </w:p>
    <w:p w14:paraId="7F0208CD" w14:textId="61A78315" w:rsidR="009838D7" w:rsidRDefault="009838D7" w:rsidP="006962C3">
      <w:pPr>
        <w:pStyle w:val="aff8"/>
        <w:numPr>
          <w:ilvl w:val="0"/>
          <w:numId w:val="33"/>
        </w:numPr>
        <w:tabs>
          <w:tab w:val="left" w:pos="0"/>
        </w:tabs>
        <w:spacing w:after="0" w:line="360" w:lineRule="auto"/>
        <w:ind w:left="0" w:firstLine="709"/>
      </w:pPr>
      <w:r>
        <w:t>недекларированное хранение информации;</w:t>
      </w:r>
    </w:p>
    <w:p w14:paraId="2543BC57" w14:textId="5D5F778B" w:rsidR="009838D7" w:rsidRDefault="009838D7" w:rsidP="006962C3">
      <w:pPr>
        <w:pStyle w:val="aff8"/>
        <w:numPr>
          <w:ilvl w:val="0"/>
          <w:numId w:val="33"/>
        </w:numPr>
        <w:tabs>
          <w:tab w:val="left" w:pos="0"/>
        </w:tabs>
        <w:spacing w:after="0" w:line="360" w:lineRule="auto"/>
        <w:ind w:left="0" w:firstLine="709"/>
      </w:pPr>
      <w:r>
        <w:t>защита подлинности документа;</w:t>
      </w:r>
    </w:p>
    <w:p w14:paraId="527CE23C" w14:textId="341856A7" w:rsidR="009838D7" w:rsidRDefault="009838D7" w:rsidP="006962C3">
      <w:pPr>
        <w:pStyle w:val="aff8"/>
        <w:numPr>
          <w:ilvl w:val="0"/>
          <w:numId w:val="33"/>
        </w:numPr>
        <w:tabs>
          <w:tab w:val="left" w:pos="0"/>
        </w:tabs>
        <w:spacing w:after="0" w:line="360" w:lineRule="auto"/>
        <w:ind w:left="0" w:firstLine="709"/>
      </w:pPr>
      <w:r>
        <w:t>индивидуальный отпечаток в системе электронного документооборота</w:t>
      </w:r>
      <w:r w:rsidR="00501703">
        <w:t xml:space="preserve"> </w:t>
      </w:r>
      <w:r>
        <w:t>(СЭДО);</w:t>
      </w:r>
    </w:p>
    <w:p w14:paraId="1FF5B050" w14:textId="4609FF4B" w:rsidR="00501703" w:rsidRDefault="009838D7" w:rsidP="006962C3">
      <w:pPr>
        <w:pStyle w:val="aff8"/>
        <w:numPr>
          <w:ilvl w:val="0"/>
          <w:numId w:val="33"/>
        </w:numPr>
        <w:tabs>
          <w:tab w:val="left" w:pos="0"/>
        </w:tabs>
        <w:spacing w:after="0" w:line="360" w:lineRule="auto"/>
        <w:ind w:left="0" w:firstLine="709"/>
      </w:pPr>
      <w:r>
        <w:t xml:space="preserve">скрытая передача управляющего сигнала; </w:t>
      </w:r>
    </w:p>
    <w:p w14:paraId="27E63DB1" w14:textId="77777777" w:rsidR="00327278" w:rsidRDefault="00327278" w:rsidP="00327278">
      <w:pPr>
        <w:pStyle w:val="aff8"/>
        <w:numPr>
          <w:ilvl w:val="0"/>
          <w:numId w:val="33"/>
        </w:numPr>
        <w:tabs>
          <w:tab w:val="left" w:pos="0"/>
        </w:tabs>
        <w:spacing w:after="0" w:line="360" w:lineRule="auto"/>
        <w:ind w:left="0" w:firstLine="709"/>
      </w:pPr>
      <w:r>
        <w:t>защита авторских прав;</w:t>
      </w:r>
    </w:p>
    <w:p w14:paraId="1D029A38" w14:textId="77777777" w:rsidR="00327278" w:rsidRDefault="00327278" w:rsidP="00327278">
      <w:pPr>
        <w:pStyle w:val="aff8"/>
        <w:numPr>
          <w:ilvl w:val="0"/>
          <w:numId w:val="33"/>
        </w:numPr>
        <w:tabs>
          <w:tab w:val="left" w:pos="0"/>
        </w:tabs>
        <w:spacing w:after="0" w:line="360" w:lineRule="auto"/>
        <w:ind w:left="0" w:firstLine="709"/>
      </w:pPr>
      <w:r>
        <w:t>защита исключительного права;</w:t>
      </w:r>
    </w:p>
    <w:p w14:paraId="0893C481" w14:textId="507E9DC2" w:rsidR="00327278" w:rsidRDefault="00327278" w:rsidP="00327278">
      <w:pPr>
        <w:pStyle w:val="aff8"/>
        <w:numPr>
          <w:ilvl w:val="0"/>
          <w:numId w:val="33"/>
        </w:numPr>
        <w:tabs>
          <w:tab w:val="left" w:pos="0"/>
        </w:tabs>
        <w:spacing w:after="0" w:line="360" w:lineRule="auto"/>
        <w:ind w:left="0" w:firstLine="709"/>
      </w:pPr>
      <w:r>
        <w:t>«камуфлирование» программного обеспечения (ПО)</w:t>
      </w:r>
      <w:r>
        <w:rPr>
          <w:lang w:val="en-US"/>
        </w:rPr>
        <w:t>;</w:t>
      </w:r>
    </w:p>
    <w:p w14:paraId="437E7C0D" w14:textId="3D9406A8" w:rsidR="009838D7" w:rsidRDefault="009838D7" w:rsidP="006962C3">
      <w:pPr>
        <w:pStyle w:val="aff8"/>
        <w:numPr>
          <w:ilvl w:val="0"/>
          <w:numId w:val="33"/>
        </w:numPr>
        <w:tabs>
          <w:tab w:val="left" w:pos="0"/>
        </w:tabs>
        <w:spacing w:after="0" w:line="360" w:lineRule="auto"/>
        <w:ind w:left="0" w:firstLine="709"/>
      </w:pPr>
      <w:r>
        <w:t>защита конфиденциальной</w:t>
      </w:r>
      <w:r w:rsidR="00501703">
        <w:t xml:space="preserve"> </w:t>
      </w:r>
      <w:r>
        <w:t>информации от</w:t>
      </w:r>
      <w:r w:rsidR="00501703">
        <w:t xml:space="preserve"> несанкционированного доступа</w:t>
      </w:r>
      <w:r>
        <w:t xml:space="preserve"> </w:t>
      </w:r>
      <w:r w:rsidR="00501703">
        <w:t>(</w:t>
      </w:r>
      <w:r>
        <w:t>НСД</w:t>
      </w:r>
      <w:r w:rsidR="00501703">
        <w:t>)</w:t>
      </w:r>
      <w:r>
        <w:t>;</w:t>
      </w:r>
    </w:p>
    <w:p w14:paraId="6669E885" w14:textId="76FE1F85" w:rsidR="009838D7" w:rsidRDefault="009838D7" w:rsidP="006962C3">
      <w:pPr>
        <w:pStyle w:val="aff8"/>
        <w:numPr>
          <w:ilvl w:val="0"/>
          <w:numId w:val="33"/>
        </w:numPr>
        <w:tabs>
          <w:tab w:val="left" w:pos="0"/>
        </w:tabs>
        <w:spacing w:after="0" w:line="360" w:lineRule="auto"/>
        <w:ind w:left="0" w:firstLine="709"/>
      </w:pPr>
      <w:r>
        <w:t>преодоление систем мониторинга и управления сетевыми ресурсами;</w:t>
      </w:r>
    </w:p>
    <w:p w14:paraId="0E0C2229" w14:textId="0FE1E1FE" w:rsidR="00327278" w:rsidRDefault="00327278" w:rsidP="00327278">
      <w:pPr>
        <w:pStyle w:val="aff8"/>
        <w:numPr>
          <w:ilvl w:val="0"/>
          <w:numId w:val="33"/>
        </w:numPr>
        <w:tabs>
          <w:tab w:val="left" w:pos="0"/>
        </w:tabs>
        <w:spacing w:after="0" w:line="360" w:lineRule="auto"/>
        <w:ind w:left="0" w:firstLine="709"/>
      </w:pPr>
      <w:r>
        <w:t>незаметная передача информации;</w:t>
      </w:r>
    </w:p>
    <w:p w14:paraId="080A2271" w14:textId="31FE19B2" w:rsidR="009838D7" w:rsidRDefault="009838D7" w:rsidP="006962C3">
      <w:pPr>
        <w:pStyle w:val="aff8"/>
        <w:numPr>
          <w:ilvl w:val="0"/>
          <w:numId w:val="33"/>
        </w:numPr>
        <w:tabs>
          <w:tab w:val="left" w:pos="0"/>
        </w:tabs>
        <w:spacing w:after="0" w:line="360" w:lineRule="auto"/>
        <w:ind w:left="0" w:firstLine="709"/>
      </w:pPr>
      <w:r>
        <w:t>создание скрытых от законного пользователя каналов утечки информации</w:t>
      </w:r>
      <w:r w:rsidR="00080791">
        <w:t>.</w:t>
      </w:r>
    </w:p>
    <w:p w14:paraId="1C85E371" w14:textId="77777777" w:rsidR="00545ABE" w:rsidRDefault="00545ABE" w:rsidP="004A7A90">
      <w:pPr>
        <w:tabs>
          <w:tab w:val="left" w:pos="0"/>
        </w:tabs>
        <w:ind w:firstLine="0"/>
      </w:pPr>
    </w:p>
    <w:p w14:paraId="75A917C0" w14:textId="4225659A" w:rsidR="0037443E" w:rsidRPr="0037443E" w:rsidRDefault="0037443E" w:rsidP="0037443E">
      <w:pPr>
        <w:tabs>
          <w:tab w:val="left" w:pos="0"/>
        </w:tabs>
        <w:rPr>
          <w:b/>
          <w:spacing w:val="4"/>
        </w:rPr>
      </w:pPr>
      <w:r w:rsidRPr="00B92466">
        <w:rPr>
          <w:b/>
          <w:spacing w:val="4"/>
        </w:rPr>
        <w:t>1.</w:t>
      </w:r>
      <w:r>
        <w:rPr>
          <w:b/>
          <w:spacing w:val="4"/>
        </w:rPr>
        <w:t>3</w:t>
      </w:r>
      <w:r w:rsidRPr="00B92466">
        <w:rPr>
          <w:b/>
          <w:spacing w:val="4"/>
        </w:rPr>
        <w:t xml:space="preserve"> </w:t>
      </w:r>
      <w:r>
        <w:rPr>
          <w:b/>
          <w:spacing w:val="4"/>
        </w:rPr>
        <w:t>Методы стеганографии</w:t>
      </w:r>
    </w:p>
    <w:p w14:paraId="0BC511BD" w14:textId="77777777" w:rsidR="004A7A90" w:rsidRDefault="004A7A90" w:rsidP="004A7A90">
      <w:pPr>
        <w:widowControl w:val="0"/>
        <w:tabs>
          <w:tab w:val="left" w:pos="0"/>
        </w:tabs>
        <w:ind w:firstLine="0"/>
      </w:pPr>
    </w:p>
    <w:p w14:paraId="24A984B3" w14:textId="7FF77985" w:rsidR="001915FD" w:rsidRDefault="001915FD" w:rsidP="004A7A90">
      <w:pPr>
        <w:widowControl w:val="0"/>
        <w:tabs>
          <w:tab w:val="left" w:pos="0"/>
        </w:tabs>
      </w:pPr>
      <w:r>
        <w:t xml:space="preserve">Все алгоритмы </w:t>
      </w:r>
      <w:r w:rsidR="00E3359E">
        <w:t>внедрения</w:t>
      </w:r>
      <w:r>
        <w:t xml:space="preserve"> скрытой информации</w:t>
      </w:r>
      <w:r w:rsidR="00E3359E">
        <w:t xml:space="preserve"> в цифровые файлы </w:t>
      </w:r>
      <w:r>
        <w:t>раздел</w:t>
      </w:r>
      <w:r w:rsidR="00E3359E">
        <w:t>яются</w:t>
      </w:r>
      <w:r>
        <w:t xml:space="preserve"> на подгрупп</w:t>
      </w:r>
      <w:r w:rsidR="00E3359E">
        <w:t>ы</w:t>
      </w:r>
      <w:r>
        <w:t>.</w:t>
      </w:r>
    </w:p>
    <w:p w14:paraId="16548452" w14:textId="70F0DAC0" w:rsidR="001915FD" w:rsidRDefault="00E3359E" w:rsidP="001915FD">
      <w:pPr>
        <w:tabs>
          <w:tab w:val="left" w:pos="0"/>
        </w:tabs>
      </w:pPr>
      <w:r>
        <w:lastRenderedPageBreak/>
        <w:t xml:space="preserve">Алгоритмы, которые работают </w:t>
      </w:r>
      <w:r w:rsidR="001915FD">
        <w:t xml:space="preserve">с самим цифровым сигналом. Например, метод </w:t>
      </w:r>
      <w:r w:rsidR="004A7A90">
        <w:t xml:space="preserve">наименее значащих бит (НЗБ или </w:t>
      </w:r>
      <w:r w:rsidR="004A7A90">
        <w:rPr>
          <w:lang w:val="en-US"/>
        </w:rPr>
        <w:t>LSB</w:t>
      </w:r>
      <w:r w:rsidR="004A7A90">
        <w:t>)</w:t>
      </w:r>
      <w:r w:rsidR="001915FD">
        <w:t>.</w:t>
      </w:r>
    </w:p>
    <w:p w14:paraId="43650798" w14:textId="4DB867B4" w:rsidR="001915FD" w:rsidRDefault="001915FD" w:rsidP="001915FD">
      <w:pPr>
        <w:tabs>
          <w:tab w:val="left" w:pos="0"/>
        </w:tabs>
      </w:pPr>
      <w:r>
        <w:t>«Впаивание» скрыт</w:t>
      </w:r>
      <w:r w:rsidR="00E3359E">
        <w:t>ых</w:t>
      </w:r>
      <w:r>
        <w:t xml:space="preserve"> </w:t>
      </w:r>
      <w:r w:rsidR="00E3359E">
        <w:t>данных</w:t>
      </w:r>
      <w:r>
        <w:t xml:space="preserve">. </w:t>
      </w:r>
      <w:r w:rsidR="009E5839">
        <w:t>Имеется ввиду наложение скрываемой информации (часто наложение изображения или звука) поверх оригинального файла. Данный метод в основном нужен для внедрения цифровых водяных знаков (ЦВЗ).</w:t>
      </w:r>
    </w:p>
    <w:p w14:paraId="15E128D7" w14:textId="0E06A8F1" w:rsidR="001915FD" w:rsidRDefault="009E5839" w:rsidP="001915FD">
      <w:pPr>
        <w:tabs>
          <w:tab w:val="left" w:pos="0"/>
        </w:tabs>
      </w:pPr>
      <w:r>
        <w:t xml:space="preserve">Следующим методом является встраивание на основе особенностей форматов цифровых файлов. В пример можно привести скрытие сообщения в метаданные или поля файлов, которые зарезервированы, но не используются. </w:t>
      </w:r>
    </w:p>
    <w:p w14:paraId="79E872AE" w14:textId="7176E0E7" w:rsidR="001915FD" w:rsidRDefault="00D81511" w:rsidP="001915FD">
      <w:pPr>
        <w:tabs>
          <w:tab w:val="left" w:pos="0"/>
        </w:tabs>
      </w:pPr>
      <w:r>
        <w:t xml:space="preserve">Существуют линейные (аддитивные), нелинейные и другие алгоритмы стеганографии, отличающихся по способу внедрения данных в цифровые файлы. </w:t>
      </w:r>
      <w:r w:rsidR="00AB19C0">
        <w:t>Линейные</w:t>
      </w:r>
      <w:r>
        <w:t xml:space="preserve"> стегоалгоритмы </w:t>
      </w:r>
      <w:r w:rsidR="00A34977">
        <w:t xml:space="preserve">встраивания сообщения </w:t>
      </w:r>
      <w:r w:rsidR="00C352C8">
        <w:t xml:space="preserve">основаны на линейной модификации оригинального изображения, а извлечение же сообщения происходит с помощью корреляционных методов. В таком случае цифровой водяной знак </w:t>
      </w:r>
      <w:r w:rsidR="00AB19C0">
        <w:t xml:space="preserve">складывается с изображением, которое является контейнером. Нелинейные алгоритмы, в отличие от аддитивных, основаны на скалярном или векторном квантовании. Существуют также </w:t>
      </w:r>
      <w:r w:rsidR="005438F9">
        <w:t>такие алгоритмы, которые используют методы фрактального кодирования изображений.</w:t>
      </w:r>
    </w:p>
    <w:p w14:paraId="65846E5A" w14:textId="6D8A8B30" w:rsidR="001915FD" w:rsidRDefault="002B5E5D" w:rsidP="001915FD">
      <w:pPr>
        <w:tabs>
          <w:tab w:val="left" w:pos="0"/>
        </w:tabs>
      </w:pPr>
      <w:r>
        <w:t>Внедрение</w:t>
      </w:r>
      <w:r w:rsidR="001915FD">
        <w:t xml:space="preserve"> </w:t>
      </w:r>
      <w:r>
        <w:t xml:space="preserve">скрываемого сообщения </w:t>
      </w:r>
      <w:r w:rsidR="001915FD">
        <w:t>в изображения.</w:t>
      </w:r>
      <w:r>
        <w:t xml:space="preserve"> Именно в файлы изображения в большинстве случаев внедряются скрытые данны</w:t>
      </w:r>
      <w:r w:rsidR="00FA0240">
        <w:t>е</w:t>
      </w:r>
      <w:r w:rsidR="001915FD">
        <w:t xml:space="preserve">. </w:t>
      </w:r>
      <w:r>
        <w:t>На это имеются следующие веские причины</w:t>
      </w:r>
      <w:r w:rsidR="001915FD">
        <w:t>:</w:t>
      </w:r>
    </w:p>
    <w:p w14:paraId="248A5753" w14:textId="41DAA277" w:rsidR="001915FD" w:rsidRPr="004A7A90" w:rsidRDefault="001915FD" w:rsidP="00626567">
      <w:pPr>
        <w:pStyle w:val="aff8"/>
        <w:widowControl w:val="0"/>
        <w:numPr>
          <w:ilvl w:val="0"/>
          <w:numId w:val="26"/>
        </w:numPr>
        <w:tabs>
          <w:tab w:val="left" w:pos="0"/>
        </w:tabs>
        <w:spacing w:after="0" w:line="360" w:lineRule="auto"/>
        <w:ind w:left="0" w:firstLine="709"/>
        <w:rPr>
          <w:color w:val="auto"/>
        </w:rPr>
      </w:pPr>
      <w:r w:rsidRPr="004A7A90">
        <w:rPr>
          <w:color w:val="auto"/>
        </w:rPr>
        <w:t>практическая значимость задачи защиты фотографий, картин, видео и прочей графической информации от незаконного копирования и распространения</w:t>
      </w:r>
      <w:r w:rsidR="004A7A90" w:rsidRPr="004A7A90">
        <w:rPr>
          <w:color w:val="auto"/>
        </w:rPr>
        <w:t>;</w:t>
      </w:r>
    </w:p>
    <w:p w14:paraId="6A44E2D1" w14:textId="10234154" w:rsidR="001915FD" w:rsidRPr="004A7A90" w:rsidRDefault="00FA0240" w:rsidP="00626567">
      <w:pPr>
        <w:pStyle w:val="aff8"/>
        <w:widowControl w:val="0"/>
        <w:numPr>
          <w:ilvl w:val="0"/>
          <w:numId w:val="26"/>
        </w:numPr>
        <w:tabs>
          <w:tab w:val="left" w:pos="0"/>
        </w:tabs>
        <w:spacing w:after="0" w:line="360" w:lineRule="auto"/>
        <w:ind w:left="0" w:firstLine="709"/>
        <w:rPr>
          <w:color w:val="auto"/>
        </w:rPr>
      </w:pPr>
      <w:r>
        <w:rPr>
          <w:color w:val="auto"/>
        </w:rPr>
        <w:t xml:space="preserve">изображение как контейнер имеет большой объём вместимости данных, что очень </w:t>
      </w:r>
      <w:r w:rsidR="003C7180">
        <w:rPr>
          <w:color w:val="auto"/>
        </w:rPr>
        <w:t>удобно для внедрения скрываемой информации</w:t>
      </w:r>
      <w:r w:rsidR="004A7A90" w:rsidRPr="004A7A90">
        <w:rPr>
          <w:color w:val="auto"/>
        </w:rPr>
        <w:t>;</w:t>
      </w:r>
    </w:p>
    <w:p w14:paraId="25D81BFE" w14:textId="6F06F164" w:rsidR="00626567" w:rsidRDefault="003C7180" w:rsidP="00626567">
      <w:pPr>
        <w:pStyle w:val="aff8"/>
        <w:widowControl w:val="0"/>
        <w:numPr>
          <w:ilvl w:val="0"/>
          <w:numId w:val="26"/>
        </w:numPr>
        <w:tabs>
          <w:tab w:val="left" w:pos="0"/>
        </w:tabs>
        <w:spacing w:after="0" w:line="360" w:lineRule="auto"/>
        <w:ind w:left="0" w:firstLine="709"/>
        <w:rPr>
          <w:color w:val="auto"/>
        </w:rPr>
      </w:pPr>
      <w:r>
        <w:rPr>
          <w:color w:val="auto"/>
        </w:rPr>
        <w:t>заранее</w:t>
      </w:r>
      <w:r w:rsidR="001915FD" w:rsidRPr="004A7A90">
        <w:rPr>
          <w:color w:val="auto"/>
        </w:rPr>
        <w:t xml:space="preserve"> извес</w:t>
      </w:r>
      <w:r>
        <w:rPr>
          <w:color w:val="auto"/>
        </w:rPr>
        <w:t>тно</w:t>
      </w:r>
      <w:r w:rsidR="001915FD" w:rsidRPr="004A7A90">
        <w:rPr>
          <w:color w:val="auto"/>
        </w:rPr>
        <w:t xml:space="preserve"> </w:t>
      </w:r>
      <w:r>
        <w:rPr>
          <w:color w:val="auto"/>
        </w:rPr>
        <w:t>максимальное количество</w:t>
      </w:r>
      <w:r w:rsidR="001915FD" w:rsidRPr="004A7A90">
        <w:rPr>
          <w:color w:val="auto"/>
        </w:rPr>
        <w:t xml:space="preserve"> </w:t>
      </w:r>
      <w:r>
        <w:rPr>
          <w:color w:val="auto"/>
        </w:rPr>
        <w:t>информации, которое можно встроить в контейнер изображения</w:t>
      </w:r>
      <w:r w:rsidR="00626567" w:rsidRPr="00626567">
        <w:rPr>
          <w:color w:val="auto"/>
        </w:rPr>
        <w:t>;</w:t>
      </w:r>
    </w:p>
    <w:p w14:paraId="7483DF79" w14:textId="7F2B09C3" w:rsidR="001915FD" w:rsidRPr="00C352C8" w:rsidRDefault="001915FD" w:rsidP="00080791">
      <w:pPr>
        <w:pStyle w:val="aff8"/>
        <w:widowControl w:val="0"/>
        <w:numPr>
          <w:ilvl w:val="0"/>
          <w:numId w:val="26"/>
        </w:numPr>
        <w:tabs>
          <w:tab w:val="left" w:pos="0"/>
        </w:tabs>
        <w:spacing w:after="0" w:line="360" w:lineRule="auto"/>
        <w:ind w:left="0" w:firstLine="709"/>
        <w:rPr>
          <w:color w:val="auto"/>
        </w:rPr>
      </w:pPr>
      <w:r w:rsidRPr="00C352C8">
        <w:rPr>
          <w:color w:val="auto"/>
        </w:rPr>
        <w:t xml:space="preserve">нет </w:t>
      </w:r>
      <w:r w:rsidR="0065519E">
        <w:rPr>
          <w:color w:val="auto"/>
        </w:rPr>
        <w:t xml:space="preserve">таких </w:t>
      </w:r>
      <w:r w:rsidRPr="00C352C8">
        <w:rPr>
          <w:color w:val="auto"/>
        </w:rPr>
        <w:t>ограничений</w:t>
      </w:r>
      <w:r w:rsidR="0065519E">
        <w:rPr>
          <w:color w:val="auto"/>
        </w:rPr>
        <w:t>,</w:t>
      </w:r>
      <w:r w:rsidRPr="00C352C8">
        <w:rPr>
          <w:color w:val="auto"/>
        </w:rPr>
        <w:t xml:space="preserve"> </w:t>
      </w:r>
      <w:r w:rsidR="0065519E">
        <w:rPr>
          <w:color w:val="auto"/>
        </w:rPr>
        <w:t>как</w:t>
      </w:r>
      <w:r w:rsidRPr="00C352C8">
        <w:rPr>
          <w:color w:val="auto"/>
        </w:rPr>
        <w:t xml:space="preserve"> </w:t>
      </w:r>
      <w:r w:rsidR="0065519E">
        <w:rPr>
          <w:color w:val="auto"/>
        </w:rPr>
        <w:t>внедрение информации</w:t>
      </w:r>
      <w:r w:rsidRPr="00C352C8">
        <w:rPr>
          <w:color w:val="auto"/>
        </w:rPr>
        <w:t xml:space="preserve"> в режиме </w:t>
      </w:r>
      <w:r w:rsidRPr="00C352C8">
        <w:rPr>
          <w:color w:val="auto"/>
        </w:rPr>
        <w:lastRenderedPageBreak/>
        <w:t xml:space="preserve">реального времени, как, например, в </w:t>
      </w:r>
      <w:r w:rsidR="0065519E">
        <w:rPr>
          <w:color w:val="auto"/>
        </w:rPr>
        <w:t>видеофайлах</w:t>
      </w:r>
      <w:r w:rsidR="004A7A90" w:rsidRPr="00C352C8">
        <w:rPr>
          <w:color w:val="auto"/>
        </w:rPr>
        <w:t>;</w:t>
      </w:r>
    </w:p>
    <w:p w14:paraId="02210EAF" w14:textId="2B02EFAD" w:rsidR="001915FD" w:rsidRPr="004A7A90" w:rsidRDefault="0065519E" w:rsidP="00626567">
      <w:pPr>
        <w:pStyle w:val="aff8"/>
        <w:widowControl w:val="0"/>
        <w:numPr>
          <w:ilvl w:val="0"/>
          <w:numId w:val="26"/>
        </w:numPr>
        <w:tabs>
          <w:tab w:val="left" w:pos="0"/>
        </w:tabs>
        <w:spacing w:after="0" w:line="360" w:lineRule="auto"/>
        <w:ind w:left="0" w:firstLine="709"/>
        <w:rPr>
          <w:color w:val="auto"/>
        </w:rPr>
      </w:pPr>
      <w:r>
        <w:rPr>
          <w:color w:val="auto"/>
        </w:rPr>
        <w:t>большинство</w:t>
      </w:r>
      <w:r w:rsidR="001915FD" w:rsidRPr="004A7A90">
        <w:rPr>
          <w:color w:val="auto"/>
        </w:rPr>
        <w:t xml:space="preserve"> изображен</w:t>
      </w:r>
      <w:r w:rsidR="00A54320">
        <w:rPr>
          <w:color w:val="auto"/>
        </w:rPr>
        <w:t>ий</w:t>
      </w:r>
      <w:r w:rsidR="001915FD" w:rsidRPr="004A7A90">
        <w:rPr>
          <w:color w:val="auto"/>
        </w:rPr>
        <w:t xml:space="preserve"> имеют</w:t>
      </w:r>
      <w:r w:rsidR="00A54320">
        <w:rPr>
          <w:color w:val="auto"/>
        </w:rPr>
        <w:t xml:space="preserve"> такие</w:t>
      </w:r>
      <w:r w:rsidR="001915FD" w:rsidRPr="004A7A90">
        <w:rPr>
          <w:color w:val="auto"/>
        </w:rPr>
        <w:t xml:space="preserve"> области, </w:t>
      </w:r>
      <w:r w:rsidR="00A54320">
        <w:rPr>
          <w:color w:val="auto"/>
        </w:rPr>
        <w:t>которые имеют</w:t>
      </w:r>
      <w:r w:rsidR="001915FD" w:rsidRPr="004A7A90">
        <w:rPr>
          <w:color w:val="auto"/>
        </w:rPr>
        <w:t xml:space="preserve"> шумовую структуру и хорошо </w:t>
      </w:r>
      <w:r w:rsidR="00A54320">
        <w:rPr>
          <w:color w:val="auto"/>
        </w:rPr>
        <w:t>могут подходить</w:t>
      </w:r>
      <w:r w:rsidR="001915FD" w:rsidRPr="004A7A90">
        <w:rPr>
          <w:color w:val="auto"/>
        </w:rPr>
        <w:t xml:space="preserve"> для </w:t>
      </w:r>
      <w:r w:rsidR="00A54320">
        <w:rPr>
          <w:color w:val="auto"/>
        </w:rPr>
        <w:t>внедрения</w:t>
      </w:r>
      <w:r w:rsidR="001915FD" w:rsidRPr="004A7A90">
        <w:rPr>
          <w:color w:val="auto"/>
        </w:rPr>
        <w:t xml:space="preserve"> </w:t>
      </w:r>
      <w:r w:rsidR="00A54320">
        <w:rPr>
          <w:color w:val="auto"/>
        </w:rPr>
        <w:t>данных</w:t>
      </w:r>
      <w:r w:rsidR="004A7A90" w:rsidRPr="004A7A90">
        <w:rPr>
          <w:color w:val="auto"/>
        </w:rPr>
        <w:t>;</w:t>
      </w:r>
    </w:p>
    <w:p w14:paraId="493D0E70" w14:textId="4A2DABB9" w:rsidR="001915FD" w:rsidRDefault="001915FD" w:rsidP="00626567">
      <w:pPr>
        <w:pStyle w:val="aff8"/>
        <w:widowControl w:val="0"/>
        <w:numPr>
          <w:ilvl w:val="0"/>
          <w:numId w:val="26"/>
        </w:numPr>
        <w:tabs>
          <w:tab w:val="left" w:pos="0"/>
        </w:tabs>
        <w:spacing w:after="0" w:line="360" w:lineRule="auto"/>
        <w:ind w:left="0" w:firstLine="709"/>
      </w:pPr>
      <w:r w:rsidRPr="004A7A90">
        <w:rPr>
          <w:color w:val="auto"/>
        </w:rPr>
        <w:t xml:space="preserve">анализ таких </w:t>
      </w:r>
      <w:r w:rsidR="00A54320">
        <w:rPr>
          <w:color w:val="auto"/>
        </w:rPr>
        <w:t>стего</w:t>
      </w:r>
      <w:r w:rsidRPr="004A7A90">
        <w:rPr>
          <w:color w:val="auto"/>
        </w:rPr>
        <w:t xml:space="preserve">систем начинается, обычно, с визуальной оценки, однако </w:t>
      </w:r>
      <w:r w:rsidR="00A709E8">
        <w:rPr>
          <w:color w:val="auto"/>
        </w:rPr>
        <w:t>человеческое зрение</w:t>
      </w:r>
      <w:r w:rsidRPr="004A7A90">
        <w:rPr>
          <w:color w:val="auto"/>
        </w:rPr>
        <w:t xml:space="preserve"> не может </w:t>
      </w:r>
      <w:r w:rsidR="00A709E8">
        <w:rPr>
          <w:color w:val="auto"/>
        </w:rPr>
        <w:t>заметить</w:t>
      </w:r>
      <w:r w:rsidRPr="004A7A90">
        <w:rPr>
          <w:color w:val="auto"/>
        </w:rPr>
        <w:t xml:space="preserve"> </w:t>
      </w:r>
      <w:r w:rsidR="00A709E8">
        <w:rPr>
          <w:color w:val="auto"/>
        </w:rPr>
        <w:t xml:space="preserve">небольшое </w:t>
      </w:r>
      <w:r w:rsidRPr="004A7A90">
        <w:rPr>
          <w:color w:val="auto"/>
        </w:rPr>
        <w:t>изменение оттенка</w:t>
      </w:r>
      <w:r w:rsidR="00A709E8">
        <w:rPr>
          <w:color w:val="auto"/>
        </w:rPr>
        <w:t xml:space="preserve"> цветов</w:t>
      </w:r>
      <w:r w:rsidRPr="004A7A90">
        <w:rPr>
          <w:color w:val="auto"/>
        </w:rPr>
        <w:t xml:space="preserve">, </w:t>
      </w:r>
      <w:r w:rsidR="00A709E8">
        <w:rPr>
          <w:color w:val="auto"/>
        </w:rPr>
        <w:t>обусловленное</w:t>
      </w:r>
      <w:r w:rsidRPr="004A7A90">
        <w:rPr>
          <w:color w:val="auto"/>
        </w:rPr>
        <w:t xml:space="preserve"> </w:t>
      </w:r>
      <w:r w:rsidR="00A709E8">
        <w:rPr>
          <w:color w:val="auto"/>
        </w:rPr>
        <w:t>внедрением</w:t>
      </w:r>
      <w:r w:rsidRPr="004A7A90">
        <w:rPr>
          <w:color w:val="auto"/>
        </w:rPr>
        <w:t xml:space="preserve"> </w:t>
      </w:r>
      <w:r w:rsidR="001275FC">
        <w:rPr>
          <w:color w:val="auto"/>
        </w:rPr>
        <w:t>данных</w:t>
      </w:r>
      <w:r w:rsidRPr="004A7A90">
        <w:rPr>
          <w:color w:val="auto"/>
        </w:rPr>
        <w:t xml:space="preserve"> в битовое представление цветов, что оставляет такой канал передачи информации </w:t>
      </w:r>
      <w:r w:rsidR="001275FC">
        <w:rPr>
          <w:color w:val="auto"/>
        </w:rPr>
        <w:t>без</w:t>
      </w:r>
      <w:r w:rsidRPr="004A7A90">
        <w:rPr>
          <w:color w:val="auto"/>
        </w:rPr>
        <w:t xml:space="preserve"> подозрени</w:t>
      </w:r>
      <w:r w:rsidR="001275FC">
        <w:rPr>
          <w:color w:val="auto"/>
        </w:rPr>
        <w:t>й</w:t>
      </w:r>
      <w:r w:rsidRPr="004A7A90">
        <w:rPr>
          <w:color w:val="auto"/>
        </w:rPr>
        <w:t>.</w:t>
      </w:r>
    </w:p>
    <w:p w14:paraId="465FC7BD" w14:textId="23D3B8F8" w:rsidR="001915FD" w:rsidRDefault="001915FD" w:rsidP="001915FD">
      <w:pPr>
        <w:tabs>
          <w:tab w:val="left" w:pos="0"/>
        </w:tabs>
      </w:pPr>
      <w:r>
        <w:t>Метод LSB.</w:t>
      </w:r>
      <w:r w:rsidR="00142261">
        <w:t xml:space="preserve"> В случае применения этого метода происходит специальное преобразование контейнера. Это преобразование основано на замене наименее значащих бит </w:t>
      </w:r>
    </w:p>
    <w:p w14:paraId="52EDF588" w14:textId="4CA7D97F" w:rsidR="0037443E" w:rsidRPr="00212A5B" w:rsidRDefault="00F84CA2" w:rsidP="004A7A90">
      <w:pPr>
        <w:tabs>
          <w:tab w:val="left" w:pos="0"/>
        </w:tabs>
      </w:pPr>
      <w:r>
        <w:t>Перейдём к сути данного метода</w:t>
      </w:r>
      <w:r w:rsidR="001915FD">
        <w:t xml:space="preserve">. </w:t>
      </w:r>
      <w:r>
        <w:t>Допустим, у нас есть 24</w:t>
      </w:r>
      <w:r w:rsidR="001915FD">
        <w:t>-битное изображение в</w:t>
      </w:r>
      <w:r>
        <w:t xml:space="preserve"> цветовой модели красного, зелёного и синего</w:t>
      </w:r>
      <w:r w:rsidR="001915FD">
        <w:t xml:space="preserve">. </w:t>
      </w:r>
      <w:r>
        <w:t xml:space="preserve">Тогда </w:t>
      </w:r>
      <w:r w:rsidR="00EE15BC">
        <w:t>один</w:t>
      </w:r>
      <w:r>
        <w:t xml:space="preserve"> пиксель</w:t>
      </w:r>
      <w:r w:rsidR="00EE15BC">
        <w:t xml:space="preserve"> такой</w:t>
      </w:r>
      <w:r>
        <w:t xml:space="preserve"> будет представлен в виде последовательности 24-бит</w:t>
      </w:r>
      <w:r w:rsidR="00EE15BC">
        <w:t xml:space="preserve"> или трёх байт, каждый из которых описывает свой цвет</w:t>
      </w:r>
      <w:r w:rsidR="00B51549">
        <w:t>, например:</w:t>
      </w:r>
      <w:r>
        <w:t xml:space="preserve"> 00000000 00000000 00000000</w:t>
      </w:r>
      <w:r w:rsidR="00EE15BC">
        <w:t>.</w:t>
      </w:r>
      <w:r w:rsidR="00F47C29">
        <w:t xml:space="preserve"> В результате сложения этих байтов </w:t>
      </w:r>
      <w:r w:rsidR="00212A5B">
        <w:t>получается</w:t>
      </w:r>
      <w:r w:rsidR="00F47C29">
        <w:t xml:space="preserve"> итоговый цвет.</w:t>
      </w:r>
      <w:r w:rsidR="00EE15BC">
        <w:t xml:space="preserve"> В данном примере </w:t>
      </w:r>
      <w:r w:rsidR="00212A5B">
        <w:t>получился</w:t>
      </w:r>
      <w:r w:rsidR="00B51549">
        <w:t xml:space="preserve"> </w:t>
      </w:r>
      <w:r w:rsidR="00F47C29">
        <w:t>чёрный цвет.</w:t>
      </w:r>
      <w:r w:rsidR="00212A5B">
        <w:t xml:space="preserve"> Теперь попробуем внедрить в этот пиксель какую-нибудь информацию, например, символ</w:t>
      </w:r>
      <w:r w:rsidR="00212A5B" w:rsidRPr="00212A5B">
        <w:t>» «</w:t>
      </w:r>
      <w:r w:rsidR="00212A5B">
        <w:rPr>
          <w:lang w:val="en-US"/>
        </w:rPr>
        <w:t>S</w:t>
      </w:r>
      <w:r w:rsidR="00212A5B" w:rsidRPr="00212A5B">
        <w:t>»</w:t>
      </w:r>
      <w:r w:rsidR="00212A5B">
        <w:t xml:space="preserve">. Он состоит из одного байта или восьми бит </w:t>
      </w:r>
      <w:r w:rsidR="00212A5B" w:rsidRPr="00212A5B">
        <w:t>01000100</w:t>
      </w:r>
      <w:r w:rsidR="00212A5B">
        <w:t xml:space="preserve">. Разобьём этот байт на три примерно равные части, получим </w:t>
      </w:r>
      <w:r w:rsidR="00212A5B" w:rsidRPr="00212A5B">
        <w:t>0</w:t>
      </w:r>
      <w:r w:rsidR="00212A5B" w:rsidRPr="007F6C2F">
        <w:t>10 00</w:t>
      </w:r>
      <w:r w:rsidR="00212A5B">
        <w:rPr>
          <w:lang w:val="en-US"/>
        </w:rPr>
        <w:t> </w:t>
      </w:r>
      <w:r w:rsidR="00212A5B" w:rsidRPr="007F6C2F">
        <w:t>100</w:t>
      </w:r>
      <w:r w:rsidR="00212A5B">
        <w:t xml:space="preserve">. </w:t>
      </w:r>
      <w:r w:rsidR="007F6C2F">
        <w:t>Теперь каждой частью заменим последние биты каждого цвета в пикселе. В итоге получим следующие данные пикселя: 00000010 00000000 00000100. Пиксель, очевидно, исказился и изменился в оттенке, но такое малое изменение не будет заметно для человеческого глаза.</w:t>
      </w:r>
    </w:p>
    <w:p w14:paraId="76EED2F8" w14:textId="77777777" w:rsidR="00545ABE" w:rsidRDefault="00545ABE" w:rsidP="0037443E">
      <w:pPr>
        <w:tabs>
          <w:tab w:val="left" w:pos="0"/>
        </w:tabs>
      </w:pPr>
    </w:p>
    <w:p w14:paraId="0BEA9537" w14:textId="20E999A3" w:rsidR="0037443E" w:rsidRPr="0037443E" w:rsidRDefault="0037443E" w:rsidP="0037443E">
      <w:pPr>
        <w:tabs>
          <w:tab w:val="left" w:pos="0"/>
        </w:tabs>
        <w:rPr>
          <w:b/>
          <w:spacing w:val="4"/>
        </w:rPr>
      </w:pPr>
      <w:r w:rsidRPr="00B92466">
        <w:rPr>
          <w:b/>
          <w:spacing w:val="4"/>
        </w:rPr>
        <w:t>1.</w:t>
      </w:r>
      <w:r>
        <w:rPr>
          <w:b/>
          <w:spacing w:val="4"/>
        </w:rPr>
        <w:t>4</w:t>
      </w:r>
      <w:r w:rsidRPr="00B92466">
        <w:rPr>
          <w:b/>
          <w:spacing w:val="4"/>
        </w:rPr>
        <w:t xml:space="preserve"> </w:t>
      </w:r>
      <w:r>
        <w:rPr>
          <w:b/>
          <w:spacing w:val="4"/>
        </w:rPr>
        <w:t>Атаки на стег</w:t>
      </w:r>
      <w:r w:rsidR="004477C1">
        <w:rPr>
          <w:b/>
          <w:spacing w:val="4"/>
        </w:rPr>
        <w:t>анографические системы</w:t>
      </w:r>
    </w:p>
    <w:p w14:paraId="494F0E09" w14:textId="4E6DD452" w:rsidR="006414A2" w:rsidRDefault="006414A2" w:rsidP="0037443E">
      <w:pPr>
        <w:tabs>
          <w:tab w:val="left" w:pos="0"/>
        </w:tabs>
        <w:ind w:firstLine="0"/>
        <w:rPr>
          <w:spacing w:val="4"/>
        </w:rPr>
      </w:pPr>
    </w:p>
    <w:p w14:paraId="66771B90" w14:textId="740C33FE" w:rsidR="0037443E" w:rsidRPr="000D7ADA" w:rsidRDefault="003B7ED9" w:rsidP="000D7ADA">
      <w:pPr>
        <w:widowControl w:val="0"/>
        <w:tabs>
          <w:tab w:val="left" w:pos="0"/>
        </w:tabs>
      </w:pPr>
      <w:r>
        <w:t>Атака на стеганографическую систему – это попытка злоумышленника обнаружить, извлечь, изменить</w:t>
      </w:r>
      <w:r w:rsidR="000D7ADA">
        <w:t xml:space="preserve"> скрытую информацию в контейнере </w:t>
      </w:r>
      <w:r w:rsidR="000D7ADA" w:rsidRPr="000D7ADA">
        <w:t>[4]</w:t>
      </w:r>
      <w:r w:rsidR="000D7ADA">
        <w:t xml:space="preserve">. Эти атаки называются стегоанализом. Одной из простых атак на стегосистему является субъективная атака. Она заключается во внимательном «внешнем» </w:t>
      </w:r>
      <w:r w:rsidR="000D7ADA">
        <w:lastRenderedPageBreak/>
        <w:t xml:space="preserve">изучении цифровых файлов. </w:t>
      </w:r>
      <w:r w:rsidR="00B94C4F">
        <w:t>Например, рассматривается изображение на наличие искажений, прослушивается аудиофайл или изучается видеозапись в попытках обнаружить признаки наличия в этих файлах скрытой информации. Данная атака будет успешной только в случае, если стеганографическая система никак не защищена и в большинстве случаев является первым этапом при анализе стегосистемы. Также существуют следующие типы атак:</w:t>
      </w:r>
    </w:p>
    <w:p w14:paraId="36450B57" w14:textId="3B7EE353" w:rsidR="0037443E" w:rsidRPr="004A7A90" w:rsidRDefault="0037443E" w:rsidP="006962C3">
      <w:pPr>
        <w:pStyle w:val="aff8"/>
        <w:numPr>
          <w:ilvl w:val="0"/>
          <w:numId w:val="30"/>
        </w:numPr>
        <w:tabs>
          <w:tab w:val="left" w:pos="0"/>
        </w:tabs>
        <w:spacing w:after="0" w:line="360" w:lineRule="auto"/>
        <w:ind w:left="0" w:firstLine="709"/>
        <w:rPr>
          <w:color w:val="auto"/>
          <w:spacing w:val="4"/>
        </w:rPr>
      </w:pPr>
      <w:r w:rsidRPr="004A7A90">
        <w:rPr>
          <w:color w:val="auto"/>
          <w:spacing w:val="4"/>
        </w:rPr>
        <w:t>атака по известному встроенному сообщению;</w:t>
      </w:r>
    </w:p>
    <w:p w14:paraId="11D0CCB8" w14:textId="56FFB646" w:rsidR="0037443E" w:rsidRPr="004A7A90" w:rsidRDefault="0037443E" w:rsidP="006962C3">
      <w:pPr>
        <w:pStyle w:val="aff8"/>
        <w:numPr>
          <w:ilvl w:val="0"/>
          <w:numId w:val="30"/>
        </w:numPr>
        <w:tabs>
          <w:tab w:val="left" w:pos="0"/>
        </w:tabs>
        <w:spacing w:after="0" w:line="360" w:lineRule="auto"/>
        <w:ind w:left="0" w:firstLine="709"/>
        <w:rPr>
          <w:color w:val="auto"/>
          <w:spacing w:val="4"/>
        </w:rPr>
      </w:pPr>
      <w:r w:rsidRPr="004A7A90">
        <w:rPr>
          <w:color w:val="auto"/>
          <w:spacing w:val="4"/>
        </w:rPr>
        <w:t>атака на основе выбранного скрытого сообщения;</w:t>
      </w:r>
    </w:p>
    <w:p w14:paraId="4B4E8E17" w14:textId="5BD86B9B" w:rsidR="0037443E" w:rsidRPr="004A7A90" w:rsidRDefault="0037443E" w:rsidP="006962C3">
      <w:pPr>
        <w:pStyle w:val="aff8"/>
        <w:numPr>
          <w:ilvl w:val="0"/>
          <w:numId w:val="30"/>
        </w:numPr>
        <w:tabs>
          <w:tab w:val="left" w:pos="0"/>
        </w:tabs>
        <w:spacing w:after="0" w:line="360" w:lineRule="auto"/>
        <w:ind w:left="0" w:firstLine="709"/>
        <w:rPr>
          <w:color w:val="auto"/>
          <w:spacing w:val="4"/>
        </w:rPr>
      </w:pPr>
      <w:r w:rsidRPr="004A7A90">
        <w:rPr>
          <w:color w:val="auto"/>
          <w:spacing w:val="4"/>
        </w:rPr>
        <w:t>атака на основе выбранного заполненного контейнера;</w:t>
      </w:r>
    </w:p>
    <w:p w14:paraId="1FADDD07" w14:textId="5274D641" w:rsidR="0037443E" w:rsidRDefault="0037443E" w:rsidP="006962C3">
      <w:pPr>
        <w:pStyle w:val="aff8"/>
        <w:numPr>
          <w:ilvl w:val="0"/>
          <w:numId w:val="30"/>
        </w:numPr>
        <w:tabs>
          <w:tab w:val="left" w:pos="0"/>
        </w:tabs>
        <w:spacing w:after="0" w:line="360" w:lineRule="auto"/>
        <w:ind w:left="0" w:firstLine="709"/>
        <w:rPr>
          <w:color w:val="auto"/>
          <w:spacing w:val="4"/>
        </w:rPr>
      </w:pPr>
      <w:r w:rsidRPr="004A7A90">
        <w:rPr>
          <w:color w:val="auto"/>
          <w:spacing w:val="4"/>
        </w:rPr>
        <w:t>атака на основе известного пустого контейнера;</w:t>
      </w:r>
    </w:p>
    <w:p w14:paraId="75CA9C92" w14:textId="77777777" w:rsidR="00B94C4F" w:rsidRPr="004A7A90" w:rsidRDefault="00B94C4F" w:rsidP="00B94C4F">
      <w:pPr>
        <w:pStyle w:val="aff8"/>
        <w:numPr>
          <w:ilvl w:val="0"/>
          <w:numId w:val="30"/>
        </w:numPr>
        <w:tabs>
          <w:tab w:val="left" w:pos="0"/>
        </w:tabs>
        <w:spacing w:after="0" w:line="360" w:lineRule="auto"/>
        <w:ind w:left="0" w:firstLine="709"/>
        <w:rPr>
          <w:color w:val="auto"/>
          <w:spacing w:val="4"/>
        </w:rPr>
      </w:pPr>
      <w:r w:rsidRPr="004A7A90">
        <w:rPr>
          <w:color w:val="auto"/>
          <w:spacing w:val="4"/>
        </w:rPr>
        <w:t>атака по известному заполненному контейнеру;</w:t>
      </w:r>
    </w:p>
    <w:p w14:paraId="674C50F4" w14:textId="61A59470" w:rsidR="00B94C4F" w:rsidRPr="00B94C4F" w:rsidRDefault="00B94C4F" w:rsidP="00B94C4F">
      <w:pPr>
        <w:pStyle w:val="aff8"/>
        <w:numPr>
          <w:ilvl w:val="0"/>
          <w:numId w:val="30"/>
        </w:numPr>
        <w:tabs>
          <w:tab w:val="left" w:pos="0"/>
        </w:tabs>
        <w:spacing w:after="0" w:line="360" w:lineRule="auto"/>
        <w:ind w:left="0" w:firstLine="709"/>
        <w:rPr>
          <w:color w:val="auto"/>
          <w:spacing w:val="4"/>
        </w:rPr>
      </w:pPr>
      <w:r w:rsidRPr="004A7A90">
        <w:rPr>
          <w:color w:val="auto"/>
          <w:spacing w:val="4"/>
        </w:rPr>
        <w:t>атака на основе выбранного скрытого сообщения;</w:t>
      </w:r>
    </w:p>
    <w:p w14:paraId="6C0512C2" w14:textId="011DCC9E" w:rsidR="0037443E" w:rsidRPr="004A7A90" w:rsidRDefault="0037443E" w:rsidP="006962C3">
      <w:pPr>
        <w:pStyle w:val="aff8"/>
        <w:numPr>
          <w:ilvl w:val="0"/>
          <w:numId w:val="30"/>
        </w:numPr>
        <w:tabs>
          <w:tab w:val="left" w:pos="0"/>
        </w:tabs>
        <w:spacing w:after="0" w:line="360" w:lineRule="auto"/>
        <w:ind w:left="0" w:firstLine="709"/>
        <w:rPr>
          <w:color w:val="auto"/>
          <w:spacing w:val="4"/>
        </w:rPr>
      </w:pPr>
      <w:r w:rsidRPr="004A7A90">
        <w:rPr>
          <w:color w:val="auto"/>
          <w:spacing w:val="4"/>
        </w:rPr>
        <w:t>атака на основе выбранного пустого контейнера;</w:t>
      </w:r>
    </w:p>
    <w:p w14:paraId="04ADF3DB" w14:textId="312A6FB9" w:rsidR="0037443E" w:rsidRDefault="0037443E" w:rsidP="006962C3">
      <w:pPr>
        <w:pStyle w:val="aff8"/>
        <w:numPr>
          <w:ilvl w:val="0"/>
          <w:numId w:val="30"/>
        </w:numPr>
        <w:tabs>
          <w:tab w:val="left" w:pos="0"/>
        </w:tabs>
        <w:spacing w:after="0" w:line="360" w:lineRule="auto"/>
        <w:ind w:left="0" w:firstLine="709"/>
        <w:rPr>
          <w:color w:val="auto"/>
          <w:spacing w:val="4"/>
        </w:rPr>
      </w:pPr>
      <w:r w:rsidRPr="004A7A90">
        <w:rPr>
          <w:color w:val="auto"/>
          <w:spacing w:val="4"/>
        </w:rPr>
        <w:t>атака по известной математической модели контейнера.</w:t>
      </w:r>
    </w:p>
    <w:p w14:paraId="440CE094" w14:textId="49A60695" w:rsidR="00B94C4F" w:rsidRPr="00B94C4F" w:rsidRDefault="00B94C4F" w:rsidP="00B94C4F">
      <w:pPr>
        <w:pStyle w:val="aff8"/>
        <w:numPr>
          <w:ilvl w:val="0"/>
          <w:numId w:val="30"/>
        </w:numPr>
        <w:tabs>
          <w:tab w:val="left" w:pos="0"/>
        </w:tabs>
        <w:spacing w:after="0" w:line="360" w:lineRule="auto"/>
        <w:ind w:left="0" w:firstLine="709"/>
        <w:rPr>
          <w:color w:val="auto"/>
          <w:spacing w:val="4"/>
        </w:rPr>
      </w:pPr>
      <w:r w:rsidRPr="004A7A90">
        <w:rPr>
          <w:color w:val="auto"/>
          <w:spacing w:val="4"/>
        </w:rPr>
        <w:t>адаптивная атака на основе выбранного скрытого сообщения</w:t>
      </w:r>
      <w:r>
        <w:rPr>
          <w:color w:val="auto"/>
          <w:spacing w:val="4"/>
        </w:rPr>
        <w:t>.</w:t>
      </w:r>
    </w:p>
    <w:p w14:paraId="556370EE" w14:textId="4DCC0E46" w:rsidR="00A72830" w:rsidRDefault="00A72830" w:rsidP="00A72830">
      <w:pPr>
        <w:pStyle w:val="aff8"/>
        <w:tabs>
          <w:tab w:val="left" w:pos="0"/>
        </w:tabs>
        <w:spacing w:after="0" w:line="360" w:lineRule="auto"/>
        <w:ind w:left="0"/>
        <w:rPr>
          <w:color w:val="auto"/>
        </w:rPr>
      </w:pPr>
      <w:r w:rsidRPr="004A7A90">
        <w:rPr>
          <w:color w:val="auto"/>
        </w:rPr>
        <w:t>Р</w:t>
      </w:r>
      <w:r w:rsidR="00B94C4F">
        <w:rPr>
          <w:color w:val="auto"/>
        </w:rPr>
        <w:t>ассмотрим некоторые из этих атак подробнее.</w:t>
      </w:r>
      <w:r w:rsidRPr="004A7A90">
        <w:rPr>
          <w:color w:val="auto"/>
        </w:rPr>
        <w:t xml:space="preserve"> </w:t>
      </w:r>
      <w:r w:rsidR="00B94C4F">
        <w:rPr>
          <w:color w:val="auto"/>
        </w:rPr>
        <w:t>Атака по известному заполненному контейнеру</w:t>
      </w:r>
      <w:r w:rsidR="007B0889">
        <w:rPr>
          <w:color w:val="auto"/>
        </w:rPr>
        <w:t xml:space="preserve"> заключается в том, что у злоумышленника есть в наличии одно или несколько стего. Если их несколько, то это в большинстве случаев значит, что встраивание скрытого сообщения в контейнер проводилось одним и тем же способом. В таком случае злоумышленнику необходимо распознать факт наличия скрытой информации, получить к нему доступ или определить ключ, с помощью которого появится возможность извлекать другие скрываемые данные. </w:t>
      </w:r>
    </w:p>
    <w:p w14:paraId="284C66AD" w14:textId="7A2452CB" w:rsidR="007B0889" w:rsidRPr="004A7A90" w:rsidRDefault="007B0889" w:rsidP="00A72830">
      <w:pPr>
        <w:pStyle w:val="aff8"/>
        <w:tabs>
          <w:tab w:val="left" w:pos="0"/>
        </w:tabs>
        <w:spacing w:after="0" w:line="360" w:lineRule="auto"/>
        <w:ind w:left="0"/>
        <w:rPr>
          <w:color w:val="auto"/>
        </w:rPr>
      </w:pPr>
      <w:r>
        <w:rPr>
          <w:color w:val="auto"/>
        </w:rPr>
        <w:t xml:space="preserve">Атака по известной математической модели контейнера заключается </w:t>
      </w:r>
      <w:r w:rsidR="000D47B3">
        <w:rPr>
          <w:color w:val="auto"/>
        </w:rPr>
        <w:t>в сравнении предполагаемого контейнера с известной ему моделью.</w:t>
      </w:r>
    </w:p>
    <w:p w14:paraId="2EB3A890" w14:textId="7316D3E6" w:rsidR="00A72830" w:rsidRPr="004A7A90" w:rsidRDefault="007B0889" w:rsidP="00E250CF">
      <w:pPr>
        <w:pStyle w:val="aff8"/>
        <w:widowControl w:val="0"/>
        <w:tabs>
          <w:tab w:val="left" w:pos="0"/>
        </w:tabs>
        <w:spacing w:after="0" w:line="360" w:lineRule="auto"/>
        <w:ind w:left="0"/>
        <w:rPr>
          <w:color w:val="auto"/>
          <w:spacing w:val="4"/>
        </w:rPr>
      </w:pPr>
      <w:r>
        <w:rPr>
          <w:color w:val="auto"/>
        </w:rPr>
        <w:t xml:space="preserve">Следующей рассматриваемой атакой является атака на основе известного пустого контейнера. Для применения такой атаки взломщик должен знать пустой контейнер. При сравнении этого контейнера с подозрительным, можно обнаружить факт наличия в нём скрытой </w:t>
      </w:r>
      <w:r>
        <w:rPr>
          <w:color w:val="auto"/>
        </w:rPr>
        <w:lastRenderedPageBreak/>
        <w:t>информации.</w:t>
      </w:r>
    </w:p>
    <w:p w14:paraId="1D7AEEE4" w14:textId="77777777" w:rsidR="0037443E" w:rsidRPr="00B92466" w:rsidRDefault="0037443E" w:rsidP="0037443E">
      <w:pPr>
        <w:tabs>
          <w:tab w:val="left" w:pos="0"/>
        </w:tabs>
        <w:ind w:firstLine="0"/>
        <w:rPr>
          <w:spacing w:val="4"/>
        </w:rPr>
      </w:pPr>
    </w:p>
    <w:p w14:paraId="130EECDE" w14:textId="1670A748" w:rsidR="007A7666" w:rsidRPr="00B92466" w:rsidRDefault="007A7666" w:rsidP="005433FA">
      <w:pPr>
        <w:tabs>
          <w:tab w:val="left" w:pos="0"/>
        </w:tabs>
        <w:spacing w:line="240" w:lineRule="auto"/>
        <w:rPr>
          <w:b/>
          <w:spacing w:val="4"/>
        </w:rPr>
      </w:pPr>
      <w:r w:rsidRPr="00B92466">
        <w:rPr>
          <w:b/>
          <w:spacing w:val="4"/>
        </w:rPr>
        <w:t>1.</w:t>
      </w:r>
      <w:r w:rsidR="0037443E">
        <w:rPr>
          <w:b/>
          <w:spacing w:val="4"/>
        </w:rPr>
        <w:t>5</w:t>
      </w:r>
      <w:r w:rsidRPr="00B92466">
        <w:rPr>
          <w:b/>
          <w:spacing w:val="4"/>
        </w:rPr>
        <w:t xml:space="preserve"> </w:t>
      </w:r>
      <w:r w:rsidR="00F55BA2">
        <w:rPr>
          <w:b/>
          <w:spacing w:val="4"/>
        </w:rPr>
        <w:t>Анализ существующих программных средств</w:t>
      </w:r>
    </w:p>
    <w:p w14:paraId="3EA1C62F" w14:textId="77777777" w:rsidR="007A7666" w:rsidRPr="00B92466" w:rsidRDefault="007A7666" w:rsidP="007A7666">
      <w:pPr>
        <w:tabs>
          <w:tab w:val="left" w:pos="0"/>
        </w:tabs>
        <w:rPr>
          <w:b/>
          <w:spacing w:val="4"/>
        </w:rPr>
      </w:pPr>
    </w:p>
    <w:p w14:paraId="585481FD" w14:textId="1C6F6B1C" w:rsidR="005433FA" w:rsidRDefault="00A63198" w:rsidP="005433FA">
      <w:pPr>
        <w:pStyle w:val="a9"/>
        <w:widowControl w:val="0"/>
        <w:spacing w:line="360" w:lineRule="auto"/>
        <w:ind w:firstLine="709"/>
        <w:rPr>
          <w:lang w:val="ru-RU"/>
        </w:rPr>
      </w:pPr>
      <w:r>
        <w:rPr>
          <w:lang w:val="ru-RU"/>
        </w:rPr>
        <w:t>Рассмотрим существующие аналоги разрабатываемого программного средства сокрытия информации в видеопотоке.</w:t>
      </w:r>
      <w:r w:rsidR="0065264A">
        <w:rPr>
          <w:lang w:val="ru-RU"/>
        </w:rPr>
        <w:t xml:space="preserve"> Аналогами являются те программы и утилиты, главный функционал которых полностью или частично совпадает с разрабатываемой. То есть они должны иметь возможность скрывать какую-либо информацию в видеофайлах, а также уметь извлекать её. Поэтому после их исследования будет составлен перечень плюсов и минусов каждой из них.</w:t>
      </w:r>
    </w:p>
    <w:p w14:paraId="4EFBE0F6" w14:textId="5D9E85BD" w:rsidR="00A63198" w:rsidRDefault="00A63198" w:rsidP="005433FA">
      <w:pPr>
        <w:pStyle w:val="a9"/>
        <w:widowControl w:val="0"/>
        <w:spacing w:line="360" w:lineRule="auto"/>
        <w:ind w:firstLine="709"/>
        <w:rPr>
          <w:lang w:val="ru-RU"/>
        </w:rPr>
      </w:pPr>
      <w:r>
        <w:rPr>
          <w:lang w:val="ru-RU"/>
        </w:rPr>
        <w:t>Первая рассматриваемая программа</w:t>
      </w:r>
      <w:r w:rsidR="00AD07F3">
        <w:rPr>
          <w:lang w:val="ru-RU"/>
        </w:rPr>
        <w:t xml:space="preserve"> – </w:t>
      </w:r>
      <w:r w:rsidR="00AD07F3">
        <w:rPr>
          <w:lang w:val="en-US"/>
        </w:rPr>
        <w:t>OpenPuff</w:t>
      </w:r>
      <w:r w:rsidR="00AD07F3" w:rsidRPr="00AD07F3">
        <w:rPr>
          <w:lang w:val="ru-RU"/>
        </w:rPr>
        <w:t xml:space="preserve">. </w:t>
      </w:r>
      <w:r w:rsidR="00AD07F3">
        <w:rPr>
          <w:lang w:val="ru-RU"/>
        </w:rPr>
        <w:t>Её интерфейс представлен на рисунке 1.</w:t>
      </w:r>
    </w:p>
    <w:p w14:paraId="18587C06" w14:textId="77777777" w:rsidR="00AD07F3" w:rsidRDefault="00AD07F3" w:rsidP="005433FA">
      <w:pPr>
        <w:pStyle w:val="a9"/>
        <w:widowControl w:val="0"/>
        <w:spacing w:line="360" w:lineRule="auto"/>
        <w:ind w:firstLine="709"/>
        <w:rPr>
          <w:lang w:val="ru-RU"/>
        </w:rPr>
      </w:pPr>
    </w:p>
    <w:p w14:paraId="23B7DFC4" w14:textId="77777777" w:rsidR="00AD07F3" w:rsidRDefault="00AD07F3" w:rsidP="00AD07F3">
      <w:pPr>
        <w:pStyle w:val="a9"/>
        <w:keepNext/>
        <w:widowControl w:val="0"/>
        <w:spacing w:line="360" w:lineRule="auto"/>
        <w:ind w:firstLine="709"/>
        <w:jc w:val="center"/>
      </w:pPr>
      <w:r>
        <w:rPr>
          <w:noProof/>
          <w:lang w:val="ru-RU"/>
        </w:rPr>
        <w:drawing>
          <wp:inline distT="0" distB="0" distL="0" distR="0" wp14:anchorId="4266EBB6" wp14:editId="2370D258">
            <wp:extent cx="5172021" cy="3539836"/>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5782" cy="3556098"/>
                    </a:xfrm>
                    <a:prstGeom prst="rect">
                      <a:avLst/>
                    </a:prstGeom>
                    <a:noFill/>
                    <a:ln>
                      <a:noFill/>
                    </a:ln>
                  </pic:spPr>
                </pic:pic>
              </a:graphicData>
            </a:graphic>
          </wp:inline>
        </w:drawing>
      </w:r>
    </w:p>
    <w:p w14:paraId="6F2C0B2C" w14:textId="54DE717E" w:rsidR="0065264A" w:rsidRPr="0065264A" w:rsidRDefault="00AD07F3" w:rsidP="0065264A">
      <w:pPr>
        <w:pStyle w:val="a5"/>
        <w:widowControl w:val="0"/>
        <w:rPr>
          <w:noProof/>
          <w:sz w:val="24"/>
          <w:szCs w:val="24"/>
          <w:lang w:val="ru-RU"/>
        </w:rPr>
      </w:pPr>
      <w:r w:rsidRPr="00AD07F3">
        <w:rPr>
          <w:sz w:val="24"/>
          <w:szCs w:val="24"/>
        </w:rPr>
        <w:t xml:space="preserve">Рисунок </w:t>
      </w:r>
      <w:r w:rsidRPr="00AD07F3">
        <w:rPr>
          <w:sz w:val="24"/>
          <w:szCs w:val="24"/>
        </w:rPr>
        <w:fldChar w:fldCharType="begin"/>
      </w:r>
      <w:r w:rsidRPr="00AD07F3">
        <w:rPr>
          <w:sz w:val="24"/>
          <w:szCs w:val="24"/>
        </w:rPr>
        <w:instrText xml:space="preserve"> SEQ Рисунок \* ARABIC </w:instrText>
      </w:r>
      <w:r w:rsidRPr="00AD07F3">
        <w:rPr>
          <w:sz w:val="24"/>
          <w:szCs w:val="24"/>
        </w:rPr>
        <w:fldChar w:fldCharType="separate"/>
      </w:r>
      <w:r w:rsidR="00057309">
        <w:rPr>
          <w:noProof/>
          <w:sz w:val="24"/>
          <w:szCs w:val="24"/>
        </w:rPr>
        <w:t>1</w:t>
      </w:r>
      <w:r w:rsidRPr="00AD07F3">
        <w:rPr>
          <w:sz w:val="24"/>
          <w:szCs w:val="24"/>
        </w:rPr>
        <w:fldChar w:fldCharType="end"/>
      </w:r>
      <w:r w:rsidRPr="00AD07F3">
        <w:rPr>
          <w:noProof/>
          <w:sz w:val="24"/>
          <w:szCs w:val="24"/>
          <w:lang w:val="ru-RU"/>
        </w:rPr>
        <w:t xml:space="preserve"> – основное окно </w:t>
      </w:r>
      <w:r w:rsidRPr="00AD07F3">
        <w:rPr>
          <w:noProof/>
          <w:sz w:val="24"/>
          <w:szCs w:val="24"/>
          <w:lang w:val="en-US"/>
        </w:rPr>
        <w:t>OpenPuff</w:t>
      </w:r>
    </w:p>
    <w:p w14:paraId="598D5F9A" w14:textId="77777777" w:rsidR="0065264A" w:rsidRDefault="0065264A" w:rsidP="0065264A">
      <w:pPr>
        <w:pStyle w:val="a5"/>
        <w:widowControl w:val="0"/>
        <w:rPr>
          <w:noProof/>
          <w:sz w:val="24"/>
          <w:szCs w:val="24"/>
          <w:lang w:val="ru-RU"/>
        </w:rPr>
      </w:pPr>
    </w:p>
    <w:p w14:paraId="313AE5CB" w14:textId="1F63FA9A" w:rsidR="00AD07F3" w:rsidRPr="0065264A" w:rsidRDefault="00AD07F3" w:rsidP="0065264A">
      <w:pPr>
        <w:pStyle w:val="a5"/>
        <w:widowControl w:val="0"/>
        <w:jc w:val="both"/>
        <w:rPr>
          <w:noProof/>
          <w:sz w:val="24"/>
          <w:szCs w:val="24"/>
          <w:lang w:val="ru-RU"/>
        </w:rPr>
      </w:pPr>
      <w:r w:rsidRPr="0065264A">
        <w:rPr>
          <w:bCs/>
          <w:spacing w:val="4"/>
          <w:lang w:val="ru-RU"/>
        </w:rPr>
        <w:t>Данное программное средство вполне удобно</w:t>
      </w:r>
      <w:r>
        <w:rPr>
          <w:bCs/>
          <w:spacing w:val="4"/>
        </w:rPr>
        <w:t xml:space="preserve"> для </w:t>
      </w:r>
      <w:r w:rsidRPr="0065264A">
        <w:rPr>
          <w:bCs/>
          <w:spacing w:val="4"/>
          <w:lang w:val="ru-RU"/>
        </w:rPr>
        <w:t>использования</w:t>
      </w:r>
      <w:r w:rsidR="0065264A">
        <w:rPr>
          <w:bCs/>
          <w:spacing w:val="4"/>
          <w:lang w:val="ru-RU"/>
        </w:rPr>
        <w:t>, и выполняет все необходимые нам функции.</w:t>
      </w:r>
      <w:r>
        <w:rPr>
          <w:bCs/>
          <w:spacing w:val="4"/>
        </w:rPr>
        <w:t xml:space="preserve"> </w:t>
      </w:r>
      <w:r w:rsidRPr="0065264A">
        <w:rPr>
          <w:bCs/>
          <w:spacing w:val="4"/>
          <w:lang w:val="ru-RU"/>
        </w:rPr>
        <w:t xml:space="preserve">Также в нем имеются </w:t>
      </w:r>
      <w:r w:rsidRPr="0065264A">
        <w:rPr>
          <w:bCs/>
          <w:spacing w:val="4"/>
          <w:lang w:val="ru-RU"/>
        </w:rPr>
        <w:lastRenderedPageBreak/>
        <w:t>дополнительные функции, например,</w:t>
      </w:r>
      <w:r w:rsidR="0065264A" w:rsidRPr="0065264A">
        <w:rPr>
          <w:bCs/>
          <w:spacing w:val="4"/>
          <w:lang w:val="ru-RU"/>
        </w:rPr>
        <w:t xml:space="preserve"> отдельное</w:t>
      </w:r>
      <w:r w:rsidRPr="0065264A">
        <w:rPr>
          <w:bCs/>
          <w:spacing w:val="4"/>
          <w:lang w:val="ru-RU"/>
        </w:rPr>
        <w:t xml:space="preserve"> скрытие информации в изображениях.</w:t>
      </w:r>
      <w:r w:rsidR="00600691" w:rsidRPr="0065264A">
        <w:rPr>
          <w:bCs/>
          <w:spacing w:val="4"/>
          <w:lang w:val="ru-RU"/>
        </w:rPr>
        <w:t xml:space="preserve"> </w:t>
      </w:r>
    </w:p>
    <w:p w14:paraId="1773AF51" w14:textId="3D5F3144" w:rsidR="00930B96" w:rsidRDefault="00600691" w:rsidP="00930B96">
      <w:pPr>
        <w:tabs>
          <w:tab w:val="left" w:pos="0"/>
        </w:tabs>
        <w:rPr>
          <w:bCs/>
          <w:spacing w:val="4"/>
        </w:rPr>
      </w:pPr>
      <w:r>
        <w:rPr>
          <w:bCs/>
          <w:spacing w:val="4"/>
        </w:rPr>
        <w:t xml:space="preserve">Главным же недостатком программы является сильное увеличение итогового файла по сравнению с исходным. Это существенный недостаток, так как по большой объём данных файла </w:t>
      </w:r>
      <w:r w:rsidR="00461F9A">
        <w:rPr>
          <w:bCs/>
          <w:spacing w:val="4"/>
        </w:rPr>
        <w:t>ухудшает</w:t>
      </w:r>
      <w:r>
        <w:rPr>
          <w:bCs/>
          <w:spacing w:val="4"/>
        </w:rPr>
        <w:t xml:space="preserve"> главную особенность стеганографии –</w:t>
      </w:r>
      <w:r w:rsidR="008F60BC" w:rsidRPr="008F60BC">
        <w:rPr>
          <w:bCs/>
          <w:spacing w:val="4"/>
        </w:rPr>
        <w:t xml:space="preserve"> </w:t>
      </w:r>
      <w:r>
        <w:rPr>
          <w:bCs/>
          <w:spacing w:val="4"/>
        </w:rPr>
        <w:t>скрытность</w:t>
      </w:r>
      <w:r w:rsidR="008F60BC" w:rsidRPr="008F60BC">
        <w:rPr>
          <w:bCs/>
          <w:spacing w:val="4"/>
        </w:rPr>
        <w:t xml:space="preserve"> </w:t>
      </w:r>
      <w:r w:rsidR="008F60BC">
        <w:rPr>
          <w:bCs/>
          <w:spacing w:val="4"/>
        </w:rPr>
        <w:t>передаваемой информации</w:t>
      </w:r>
      <w:r w:rsidR="00FA698A">
        <w:rPr>
          <w:bCs/>
          <w:spacing w:val="4"/>
        </w:rPr>
        <w:t>.</w:t>
      </w:r>
      <w:r w:rsidR="00930B96" w:rsidRPr="00930B96">
        <w:rPr>
          <w:bCs/>
          <w:spacing w:val="4"/>
        </w:rPr>
        <w:t xml:space="preserve"> </w:t>
      </w:r>
    </w:p>
    <w:p w14:paraId="638A664D" w14:textId="28FD4603" w:rsidR="00FA698A" w:rsidRDefault="00FA698A" w:rsidP="00930B96">
      <w:pPr>
        <w:tabs>
          <w:tab w:val="left" w:pos="0"/>
        </w:tabs>
        <w:rPr>
          <w:bCs/>
          <w:spacing w:val="4"/>
        </w:rPr>
      </w:pPr>
      <w:r>
        <w:rPr>
          <w:bCs/>
          <w:spacing w:val="4"/>
        </w:rPr>
        <w:t xml:space="preserve">Следующий рассматриваемый программный продукт - </w:t>
      </w:r>
      <w:r w:rsidRPr="00FA698A">
        <w:rPr>
          <w:bCs/>
          <w:spacing w:val="4"/>
        </w:rPr>
        <w:t>MSU StegoVideo</w:t>
      </w:r>
      <w:r w:rsidR="008F60BC">
        <w:rPr>
          <w:bCs/>
          <w:spacing w:val="4"/>
        </w:rPr>
        <w:t>, интерфейс которого можно увидеть на рисунке 2.</w:t>
      </w:r>
      <w:r>
        <w:rPr>
          <w:bCs/>
          <w:spacing w:val="4"/>
        </w:rPr>
        <w:t xml:space="preserve"> </w:t>
      </w:r>
    </w:p>
    <w:p w14:paraId="5F558737" w14:textId="6F313B65" w:rsidR="008F60BC" w:rsidRDefault="008F60BC" w:rsidP="008F60BC">
      <w:pPr>
        <w:tabs>
          <w:tab w:val="left" w:pos="0"/>
        </w:tabs>
        <w:ind w:firstLine="0"/>
        <w:rPr>
          <w:bCs/>
          <w:spacing w:val="4"/>
        </w:rPr>
      </w:pPr>
    </w:p>
    <w:p w14:paraId="71C82C5B" w14:textId="77777777" w:rsidR="008F60BC" w:rsidRDefault="008F60BC" w:rsidP="008F60BC">
      <w:pPr>
        <w:keepNext/>
        <w:tabs>
          <w:tab w:val="left" w:pos="0"/>
        </w:tabs>
        <w:jc w:val="center"/>
      </w:pPr>
      <w:r>
        <w:rPr>
          <w:bCs/>
          <w:noProof/>
          <w:spacing w:val="4"/>
        </w:rPr>
        <w:drawing>
          <wp:inline distT="0" distB="0" distL="0" distR="0" wp14:anchorId="29C5C323" wp14:editId="652C388C">
            <wp:extent cx="4543002" cy="3225800"/>
            <wp:effectExtent l="0" t="0" r="508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002" cy="3225800"/>
                    </a:xfrm>
                    <a:prstGeom prst="rect">
                      <a:avLst/>
                    </a:prstGeom>
                    <a:noFill/>
                    <a:ln>
                      <a:noFill/>
                    </a:ln>
                  </pic:spPr>
                </pic:pic>
              </a:graphicData>
            </a:graphic>
          </wp:inline>
        </w:drawing>
      </w:r>
    </w:p>
    <w:p w14:paraId="4EC0798B" w14:textId="6AEF2487" w:rsidR="008F60BC" w:rsidRPr="00B05C45" w:rsidRDefault="008F60BC" w:rsidP="008F60BC">
      <w:pPr>
        <w:pStyle w:val="a5"/>
        <w:rPr>
          <w:bCs/>
          <w:spacing w:val="4"/>
          <w:sz w:val="24"/>
          <w:szCs w:val="24"/>
          <w:lang w:val="ru-RU"/>
        </w:rPr>
      </w:pPr>
      <w:r w:rsidRPr="00B05C45">
        <w:rPr>
          <w:sz w:val="24"/>
          <w:szCs w:val="24"/>
        </w:rPr>
        <w:t xml:space="preserve">Рисунок </w:t>
      </w:r>
      <w:r w:rsidRPr="00B05C45">
        <w:rPr>
          <w:sz w:val="24"/>
          <w:szCs w:val="24"/>
        </w:rPr>
        <w:fldChar w:fldCharType="begin"/>
      </w:r>
      <w:r w:rsidRPr="00B05C45">
        <w:rPr>
          <w:sz w:val="24"/>
          <w:szCs w:val="24"/>
        </w:rPr>
        <w:instrText xml:space="preserve"> SEQ Рисунок \* ARABIC </w:instrText>
      </w:r>
      <w:r w:rsidRPr="00B05C45">
        <w:rPr>
          <w:sz w:val="24"/>
          <w:szCs w:val="24"/>
        </w:rPr>
        <w:fldChar w:fldCharType="separate"/>
      </w:r>
      <w:r w:rsidR="00057309">
        <w:rPr>
          <w:noProof/>
          <w:sz w:val="24"/>
          <w:szCs w:val="24"/>
        </w:rPr>
        <w:t>2</w:t>
      </w:r>
      <w:r w:rsidRPr="00B05C45">
        <w:rPr>
          <w:sz w:val="24"/>
          <w:szCs w:val="24"/>
        </w:rPr>
        <w:fldChar w:fldCharType="end"/>
      </w:r>
      <w:r w:rsidRPr="00B05C45">
        <w:rPr>
          <w:noProof/>
          <w:sz w:val="24"/>
          <w:szCs w:val="24"/>
          <w:lang w:val="ru-RU"/>
        </w:rPr>
        <w:t xml:space="preserve"> – интерфес </w:t>
      </w:r>
      <w:r w:rsidRPr="00B05C45">
        <w:rPr>
          <w:bCs/>
          <w:spacing w:val="4"/>
          <w:sz w:val="24"/>
          <w:szCs w:val="24"/>
        </w:rPr>
        <w:t>MSU StegoVideo</w:t>
      </w:r>
    </w:p>
    <w:p w14:paraId="379ADCAD" w14:textId="73AE71CE" w:rsidR="008F60BC" w:rsidRDefault="008F60BC" w:rsidP="008F60BC">
      <w:pPr>
        <w:tabs>
          <w:tab w:val="left" w:pos="0"/>
        </w:tabs>
        <w:rPr>
          <w:bCs/>
          <w:spacing w:val="4"/>
        </w:rPr>
      </w:pPr>
    </w:p>
    <w:p w14:paraId="0650D976" w14:textId="4E97F238" w:rsidR="008F60BC" w:rsidRDefault="00B24719" w:rsidP="00B24719">
      <w:pPr>
        <w:tabs>
          <w:tab w:val="left" w:pos="0"/>
        </w:tabs>
        <w:rPr>
          <w:bCs/>
          <w:spacing w:val="4"/>
        </w:rPr>
      </w:pPr>
      <w:r>
        <w:rPr>
          <w:bCs/>
          <w:spacing w:val="4"/>
        </w:rPr>
        <w:t xml:space="preserve">Особенностью данной программы является </w:t>
      </w:r>
      <w:r w:rsidRPr="00B24719">
        <w:rPr>
          <w:bCs/>
          <w:spacing w:val="4"/>
        </w:rPr>
        <w:t>помехоустойчивое кодирование (сверточный код с декодером Витерби), что в результате обеспечивает достаточно высокую вероятность восстановления информации из сжатого видео.</w:t>
      </w:r>
    </w:p>
    <w:p w14:paraId="1D7387DE" w14:textId="77777777" w:rsidR="004A5F99" w:rsidRDefault="00B24719" w:rsidP="004A5F99">
      <w:pPr>
        <w:widowControl w:val="0"/>
        <w:tabs>
          <w:tab w:val="left" w:pos="0"/>
        </w:tabs>
        <w:rPr>
          <w:bCs/>
          <w:spacing w:val="4"/>
        </w:rPr>
      </w:pPr>
      <w:r>
        <w:rPr>
          <w:bCs/>
          <w:spacing w:val="4"/>
        </w:rPr>
        <w:t xml:space="preserve">Главный недостаток программного средства </w:t>
      </w:r>
      <w:r w:rsidRPr="00FA698A">
        <w:rPr>
          <w:bCs/>
          <w:spacing w:val="4"/>
        </w:rPr>
        <w:t>MSU StegoVideo</w:t>
      </w:r>
      <w:r>
        <w:rPr>
          <w:bCs/>
          <w:spacing w:val="4"/>
        </w:rPr>
        <w:t xml:space="preserve"> – достаточно медленная скорость работы и поддержка только одного формата видеофайла – </w:t>
      </w:r>
      <w:r>
        <w:rPr>
          <w:bCs/>
          <w:spacing w:val="4"/>
          <w:lang w:val="en-US"/>
        </w:rPr>
        <w:t>AVI</w:t>
      </w:r>
      <w:r w:rsidR="007840FA">
        <w:rPr>
          <w:bCs/>
          <w:spacing w:val="4"/>
        </w:rPr>
        <w:t xml:space="preserve"> (</w:t>
      </w:r>
      <w:r w:rsidR="007840FA" w:rsidRPr="007840FA">
        <w:rPr>
          <w:bCs/>
          <w:spacing w:val="4"/>
        </w:rPr>
        <w:t>Audio Video Interleave</w:t>
      </w:r>
      <w:r w:rsidR="007840FA">
        <w:rPr>
          <w:bCs/>
          <w:spacing w:val="4"/>
        </w:rPr>
        <w:t>)</w:t>
      </w:r>
      <w:r w:rsidRPr="00B24719">
        <w:rPr>
          <w:bCs/>
          <w:spacing w:val="4"/>
        </w:rPr>
        <w:t>.</w:t>
      </w:r>
    </w:p>
    <w:p w14:paraId="2C460D76" w14:textId="60E3C7C4" w:rsidR="00B24719" w:rsidRDefault="00930B96" w:rsidP="004A5F99">
      <w:pPr>
        <w:widowControl w:val="0"/>
        <w:tabs>
          <w:tab w:val="left" w:pos="0"/>
        </w:tabs>
        <w:rPr>
          <w:bCs/>
          <w:spacing w:val="4"/>
        </w:rPr>
      </w:pPr>
      <w:r>
        <w:rPr>
          <w:bCs/>
          <w:spacing w:val="4"/>
        </w:rPr>
        <w:lastRenderedPageBreak/>
        <w:t xml:space="preserve">Рассмотрим ещё одну программу – </w:t>
      </w:r>
      <w:r w:rsidRPr="00930B96">
        <w:rPr>
          <w:bCs/>
          <w:spacing w:val="4"/>
        </w:rPr>
        <w:t>StegoStick</w:t>
      </w:r>
      <w:r>
        <w:rPr>
          <w:bCs/>
          <w:spacing w:val="4"/>
        </w:rPr>
        <w:t>.</w:t>
      </w:r>
      <w:r w:rsidR="002102B5">
        <w:rPr>
          <w:bCs/>
          <w:spacing w:val="4"/>
        </w:rPr>
        <w:t xml:space="preserve"> Программное средство позволяет скрывать не только текст, но и файлы в других файлах. Помимо этого, оно имеет возможность зашифровать исходную информацию одним из трёх алгоритмов шифрования на выбор, таких как </w:t>
      </w:r>
      <w:r w:rsidR="002102B5">
        <w:rPr>
          <w:bCs/>
          <w:spacing w:val="4"/>
          <w:lang w:val="en-US"/>
        </w:rPr>
        <w:t>DES</w:t>
      </w:r>
      <w:r w:rsidR="002102B5" w:rsidRPr="002102B5">
        <w:rPr>
          <w:bCs/>
          <w:spacing w:val="4"/>
        </w:rPr>
        <w:t xml:space="preserve"> (Data Encryption Standard), </w:t>
      </w:r>
      <w:r w:rsidR="002102B5">
        <w:rPr>
          <w:bCs/>
          <w:spacing w:val="4"/>
        </w:rPr>
        <w:t xml:space="preserve">Тройной </w:t>
      </w:r>
      <w:r w:rsidR="002102B5">
        <w:rPr>
          <w:bCs/>
          <w:spacing w:val="4"/>
          <w:lang w:val="en-US"/>
        </w:rPr>
        <w:t>DES</w:t>
      </w:r>
      <w:r w:rsidR="002102B5" w:rsidRPr="002102B5">
        <w:rPr>
          <w:bCs/>
          <w:spacing w:val="4"/>
        </w:rPr>
        <w:t xml:space="preserve"> </w:t>
      </w:r>
      <w:r w:rsidR="002102B5">
        <w:rPr>
          <w:bCs/>
          <w:spacing w:val="4"/>
        </w:rPr>
        <w:t xml:space="preserve">и </w:t>
      </w:r>
      <w:r w:rsidR="002102B5">
        <w:rPr>
          <w:bCs/>
          <w:spacing w:val="4"/>
          <w:lang w:val="en-US"/>
        </w:rPr>
        <w:t>RSA</w:t>
      </w:r>
      <w:r w:rsidR="002102B5" w:rsidRPr="002102B5">
        <w:rPr>
          <w:bCs/>
          <w:spacing w:val="4"/>
        </w:rPr>
        <w:t xml:space="preserve"> (аббревиатура от фамилий </w:t>
      </w:r>
      <w:r w:rsidR="002102B5" w:rsidRPr="002102B5">
        <w:rPr>
          <w:bCs/>
          <w:spacing w:val="4"/>
          <w:lang w:val="en-US"/>
        </w:rPr>
        <w:t>Rivest</w:t>
      </w:r>
      <w:r w:rsidR="002102B5" w:rsidRPr="002102B5">
        <w:rPr>
          <w:bCs/>
          <w:spacing w:val="4"/>
        </w:rPr>
        <w:t xml:space="preserve">, </w:t>
      </w:r>
      <w:r w:rsidR="002102B5" w:rsidRPr="002102B5">
        <w:rPr>
          <w:bCs/>
          <w:spacing w:val="4"/>
          <w:lang w:val="en-US"/>
        </w:rPr>
        <w:t>Shamir</w:t>
      </w:r>
      <w:r w:rsidR="002102B5" w:rsidRPr="002102B5">
        <w:rPr>
          <w:bCs/>
          <w:spacing w:val="4"/>
        </w:rPr>
        <w:t xml:space="preserve"> и </w:t>
      </w:r>
      <w:r w:rsidR="002102B5" w:rsidRPr="002102B5">
        <w:rPr>
          <w:bCs/>
          <w:spacing w:val="4"/>
          <w:lang w:val="en-US"/>
        </w:rPr>
        <w:t>Adleman</w:t>
      </w:r>
      <w:r w:rsidR="002102B5" w:rsidRPr="002102B5">
        <w:rPr>
          <w:bCs/>
          <w:spacing w:val="4"/>
        </w:rPr>
        <w:t>).</w:t>
      </w:r>
      <w:r w:rsidR="002102B5">
        <w:rPr>
          <w:bCs/>
          <w:spacing w:val="4"/>
        </w:rPr>
        <w:t xml:space="preserve"> </w:t>
      </w:r>
      <w:r w:rsidR="004F5F20">
        <w:rPr>
          <w:bCs/>
          <w:spacing w:val="4"/>
        </w:rPr>
        <w:t xml:space="preserve">Также </w:t>
      </w:r>
      <w:r w:rsidR="004F5F20" w:rsidRPr="00930B96">
        <w:rPr>
          <w:bCs/>
          <w:spacing w:val="4"/>
        </w:rPr>
        <w:t>StegoStick</w:t>
      </w:r>
      <w:r w:rsidR="004F5F20">
        <w:rPr>
          <w:bCs/>
          <w:spacing w:val="4"/>
        </w:rPr>
        <w:t xml:space="preserve"> имеет понятный и удобный интерфейс,</w:t>
      </w:r>
      <w:r w:rsidR="00E250CF" w:rsidRPr="00E250CF">
        <w:rPr>
          <w:bCs/>
          <w:spacing w:val="4"/>
        </w:rPr>
        <w:t xml:space="preserve"> </w:t>
      </w:r>
      <w:r w:rsidR="004F5F20">
        <w:rPr>
          <w:bCs/>
          <w:spacing w:val="4"/>
        </w:rPr>
        <w:t>представленный на рисунке 3.</w:t>
      </w:r>
    </w:p>
    <w:p w14:paraId="2E5D759E" w14:textId="5275E7F1" w:rsidR="004F5F20" w:rsidRDefault="004F5F20" w:rsidP="00B24719">
      <w:pPr>
        <w:tabs>
          <w:tab w:val="left" w:pos="0"/>
        </w:tabs>
        <w:rPr>
          <w:bCs/>
          <w:spacing w:val="4"/>
        </w:rPr>
      </w:pPr>
    </w:p>
    <w:p w14:paraId="24EFE071" w14:textId="77777777" w:rsidR="004F5F20" w:rsidRDefault="004F5F20" w:rsidP="004F5F20">
      <w:pPr>
        <w:keepNext/>
        <w:tabs>
          <w:tab w:val="left" w:pos="0"/>
        </w:tabs>
        <w:ind w:firstLine="0"/>
        <w:jc w:val="center"/>
      </w:pPr>
      <w:r w:rsidRPr="004F5F20">
        <w:rPr>
          <w:bCs/>
          <w:noProof/>
          <w:spacing w:val="4"/>
        </w:rPr>
        <w:drawing>
          <wp:inline distT="0" distB="0" distL="0" distR="0" wp14:anchorId="38A3B936" wp14:editId="7B50EB86">
            <wp:extent cx="4958291" cy="3728656"/>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397" cy="3741520"/>
                    </a:xfrm>
                    <a:prstGeom prst="rect">
                      <a:avLst/>
                    </a:prstGeom>
                  </pic:spPr>
                </pic:pic>
              </a:graphicData>
            </a:graphic>
          </wp:inline>
        </w:drawing>
      </w:r>
    </w:p>
    <w:p w14:paraId="104FF593" w14:textId="6F6698E3" w:rsidR="004F5F20" w:rsidRPr="004F1238" w:rsidRDefault="004F5F20" w:rsidP="004F5F20">
      <w:pPr>
        <w:pStyle w:val="a5"/>
        <w:rPr>
          <w:bCs/>
          <w:spacing w:val="4"/>
          <w:sz w:val="24"/>
          <w:szCs w:val="24"/>
          <w:lang w:val="ru-RU"/>
        </w:rPr>
      </w:pPr>
      <w:r w:rsidRPr="004F1238">
        <w:rPr>
          <w:sz w:val="24"/>
          <w:szCs w:val="24"/>
        </w:rPr>
        <w:t xml:space="preserve">Рисунок </w:t>
      </w:r>
      <w:r w:rsidRPr="004F1238">
        <w:rPr>
          <w:sz w:val="24"/>
          <w:szCs w:val="24"/>
        </w:rPr>
        <w:fldChar w:fldCharType="begin"/>
      </w:r>
      <w:r w:rsidRPr="004F1238">
        <w:rPr>
          <w:sz w:val="24"/>
          <w:szCs w:val="24"/>
        </w:rPr>
        <w:instrText xml:space="preserve"> SEQ Рисунок \* ARABIC </w:instrText>
      </w:r>
      <w:r w:rsidRPr="004F1238">
        <w:rPr>
          <w:sz w:val="24"/>
          <w:szCs w:val="24"/>
        </w:rPr>
        <w:fldChar w:fldCharType="separate"/>
      </w:r>
      <w:r w:rsidR="00057309">
        <w:rPr>
          <w:noProof/>
          <w:sz w:val="24"/>
          <w:szCs w:val="24"/>
        </w:rPr>
        <w:t>3</w:t>
      </w:r>
      <w:r w:rsidRPr="004F1238">
        <w:rPr>
          <w:sz w:val="24"/>
          <w:szCs w:val="24"/>
        </w:rPr>
        <w:fldChar w:fldCharType="end"/>
      </w:r>
      <w:r w:rsidRPr="004F1238">
        <w:rPr>
          <w:sz w:val="24"/>
          <w:szCs w:val="24"/>
          <w:lang w:val="ru-RU"/>
        </w:rPr>
        <w:t xml:space="preserve"> – интерфейс </w:t>
      </w:r>
      <w:r w:rsidRPr="004F1238">
        <w:rPr>
          <w:bCs/>
          <w:spacing w:val="4"/>
          <w:sz w:val="24"/>
          <w:szCs w:val="24"/>
        </w:rPr>
        <w:t>StegoStick</w:t>
      </w:r>
    </w:p>
    <w:p w14:paraId="02E38DB7" w14:textId="6EC05F66" w:rsidR="008F60BC" w:rsidRDefault="008F60BC" w:rsidP="008F60BC">
      <w:pPr>
        <w:tabs>
          <w:tab w:val="left" w:pos="0"/>
        </w:tabs>
        <w:rPr>
          <w:bCs/>
          <w:spacing w:val="4"/>
        </w:rPr>
      </w:pPr>
    </w:p>
    <w:p w14:paraId="3275A9FE" w14:textId="190D0FF4" w:rsidR="008F60BC" w:rsidRDefault="007F2FD5" w:rsidP="007F2FD5">
      <w:pPr>
        <w:tabs>
          <w:tab w:val="left" w:pos="0"/>
        </w:tabs>
        <w:rPr>
          <w:bCs/>
          <w:spacing w:val="4"/>
        </w:rPr>
      </w:pPr>
      <w:r>
        <w:rPr>
          <w:bCs/>
          <w:spacing w:val="4"/>
        </w:rPr>
        <w:t xml:space="preserve">Недостатком является необходимость наличия предустановленной библиотеки </w:t>
      </w:r>
      <w:r w:rsidRPr="007F2FD5">
        <w:rPr>
          <w:bCs/>
          <w:spacing w:val="4"/>
        </w:rPr>
        <w:t>java runtime library</w:t>
      </w:r>
      <w:r>
        <w:rPr>
          <w:bCs/>
          <w:spacing w:val="4"/>
        </w:rPr>
        <w:t>, без которой программа не будет работать. Также из видеофайлов поддерживает</w:t>
      </w:r>
      <w:r w:rsidR="006E627F">
        <w:rPr>
          <w:bCs/>
          <w:spacing w:val="4"/>
        </w:rPr>
        <w:t>ся</w:t>
      </w:r>
      <w:r>
        <w:rPr>
          <w:bCs/>
          <w:spacing w:val="4"/>
        </w:rPr>
        <w:t xml:space="preserve"> только формат </w:t>
      </w:r>
      <w:r>
        <w:rPr>
          <w:bCs/>
          <w:spacing w:val="4"/>
          <w:lang w:val="en-US"/>
        </w:rPr>
        <w:t>AVI</w:t>
      </w:r>
      <w:r w:rsidRPr="00461F9A">
        <w:rPr>
          <w:bCs/>
          <w:spacing w:val="4"/>
        </w:rPr>
        <w:t>.</w:t>
      </w:r>
      <w:r>
        <w:rPr>
          <w:bCs/>
          <w:spacing w:val="4"/>
        </w:rPr>
        <w:t xml:space="preserve"> </w:t>
      </w:r>
    </w:p>
    <w:p w14:paraId="2529C01C" w14:textId="7B22F760" w:rsidR="006A5C09" w:rsidRDefault="006A5C09" w:rsidP="0065264A">
      <w:pPr>
        <w:widowControl w:val="0"/>
        <w:tabs>
          <w:tab w:val="left" w:pos="0"/>
        </w:tabs>
        <w:rPr>
          <w:bCs/>
          <w:spacing w:val="4"/>
        </w:rPr>
      </w:pPr>
      <w:r>
        <w:rPr>
          <w:bCs/>
          <w:spacing w:val="4"/>
        </w:rPr>
        <w:t>Таким образом</w:t>
      </w:r>
      <w:r w:rsidR="00461F9A">
        <w:rPr>
          <w:bCs/>
          <w:spacing w:val="4"/>
        </w:rPr>
        <w:t>, в результате анализа существующих программных средств сокрытия информации в видеопотоке для сравнения были выделены такие критерии</w:t>
      </w:r>
      <w:r w:rsidR="00491658">
        <w:rPr>
          <w:bCs/>
          <w:spacing w:val="4"/>
        </w:rPr>
        <w:t xml:space="preserve"> </w:t>
      </w:r>
      <w:r w:rsidR="00461F9A">
        <w:rPr>
          <w:bCs/>
          <w:spacing w:val="4"/>
        </w:rPr>
        <w:t xml:space="preserve">работы программ, как разница размера итогового и исходного файлов, скорость работы, необходимость установки </w:t>
      </w:r>
      <w:r w:rsidR="00461F9A">
        <w:rPr>
          <w:bCs/>
          <w:spacing w:val="4"/>
        </w:rPr>
        <w:lastRenderedPageBreak/>
        <w:t>дополнительного ПО и поддерживаемые форматы видеофайлов.</w:t>
      </w:r>
    </w:p>
    <w:p w14:paraId="6436F2B5" w14:textId="2BB1F722" w:rsidR="00E250CF" w:rsidRDefault="00461F9A" w:rsidP="00E250CF">
      <w:pPr>
        <w:widowControl w:val="0"/>
        <w:tabs>
          <w:tab w:val="left" w:pos="0"/>
        </w:tabs>
        <w:rPr>
          <w:bCs/>
          <w:spacing w:val="4"/>
        </w:rPr>
      </w:pPr>
      <w:r>
        <w:rPr>
          <w:bCs/>
          <w:spacing w:val="4"/>
        </w:rPr>
        <w:t xml:space="preserve">Первый критерий – разница размера итогового и исходного файлов, определяет то, насколько скрытен сам факт наличия встроенной информации в видеопотоке. </w:t>
      </w:r>
      <w:r w:rsidR="00BC449C">
        <w:rPr>
          <w:bCs/>
          <w:spacing w:val="4"/>
        </w:rPr>
        <w:t>Представим, что потенциальный злоумышленник каким-либо образом перехватил видеофайл со скрытой информацией. Если его размер несоизмерим с длительностью и качеством видео, то враг может заподозрить присутствие в видеопотоке избыточной информации.  Поэтому ч</w:t>
      </w:r>
      <w:r>
        <w:rPr>
          <w:bCs/>
          <w:spacing w:val="4"/>
        </w:rPr>
        <w:t>ем больше эта разница, тем бо</w:t>
      </w:r>
      <w:r w:rsidR="00491658">
        <w:rPr>
          <w:bCs/>
          <w:spacing w:val="4"/>
        </w:rPr>
        <w:t>лее вероятно то, что скрываемая информация может быть обнаружена посторонним лицом.</w:t>
      </w:r>
    </w:p>
    <w:p w14:paraId="755E0FB8" w14:textId="524DBF2F" w:rsidR="00491658" w:rsidRPr="008D58F6" w:rsidRDefault="00491658" w:rsidP="00E250CF">
      <w:pPr>
        <w:widowControl w:val="0"/>
        <w:tabs>
          <w:tab w:val="left" w:pos="0"/>
        </w:tabs>
        <w:rPr>
          <w:bCs/>
          <w:spacing w:val="4"/>
        </w:rPr>
      </w:pPr>
      <w:r>
        <w:rPr>
          <w:bCs/>
          <w:spacing w:val="4"/>
        </w:rPr>
        <w:t>Критерий скорости работы определяет, сколько времени может потребоваться для процесса встраивания информации в видеофайл и получения итогового файла.</w:t>
      </w:r>
      <w:r w:rsidR="008D58F6">
        <w:rPr>
          <w:bCs/>
          <w:spacing w:val="4"/>
        </w:rPr>
        <w:t xml:space="preserve"> Также влияет на время извлечения исходной информации из обработанного видеопотока.</w:t>
      </w:r>
    </w:p>
    <w:p w14:paraId="3ECBB7DD" w14:textId="33D2DED4" w:rsidR="00491658" w:rsidRDefault="00491658" w:rsidP="007F2FD5">
      <w:pPr>
        <w:tabs>
          <w:tab w:val="left" w:pos="0"/>
        </w:tabs>
        <w:rPr>
          <w:bCs/>
          <w:spacing w:val="4"/>
        </w:rPr>
      </w:pPr>
      <w:r w:rsidRPr="00491658">
        <w:rPr>
          <w:bCs/>
          <w:spacing w:val="4"/>
        </w:rPr>
        <w:t xml:space="preserve">Необходимость </w:t>
      </w:r>
      <w:r>
        <w:rPr>
          <w:bCs/>
          <w:spacing w:val="4"/>
        </w:rPr>
        <w:t>наличия</w:t>
      </w:r>
      <w:r w:rsidRPr="00491658">
        <w:rPr>
          <w:bCs/>
          <w:spacing w:val="4"/>
        </w:rPr>
        <w:t xml:space="preserve"> дополнительного </w:t>
      </w:r>
      <w:r>
        <w:rPr>
          <w:bCs/>
          <w:spacing w:val="4"/>
        </w:rPr>
        <w:t>программного обеспечения</w:t>
      </w:r>
      <w:r w:rsidRPr="00491658">
        <w:rPr>
          <w:bCs/>
          <w:spacing w:val="4"/>
        </w:rPr>
        <w:t xml:space="preserve"> </w:t>
      </w:r>
      <w:r>
        <w:rPr>
          <w:bCs/>
          <w:spacing w:val="4"/>
        </w:rPr>
        <w:t xml:space="preserve">(ПО) </w:t>
      </w:r>
      <w:r w:rsidRPr="00491658">
        <w:rPr>
          <w:bCs/>
          <w:spacing w:val="4"/>
        </w:rPr>
        <w:t>может требоваться для запуска или корректной работы программы.</w:t>
      </w:r>
      <w:r>
        <w:rPr>
          <w:bCs/>
          <w:spacing w:val="4"/>
        </w:rPr>
        <w:t xml:space="preserve"> Если такого ПО нет, пользователю необходимо будет его установить, что вызывает неудобство эксплуатации программного средства.</w:t>
      </w:r>
      <w:r w:rsidR="008D58F6">
        <w:rPr>
          <w:bCs/>
          <w:spacing w:val="4"/>
        </w:rPr>
        <w:t xml:space="preserve"> </w:t>
      </w:r>
    </w:p>
    <w:p w14:paraId="5F2F5ACA" w14:textId="34C2C22F" w:rsidR="00AD07F3" w:rsidRDefault="00FF32A2" w:rsidP="00FF32A2">
      <w:pPr>
        <w:tabs>
          <w:tab w:val="left" w:pos="0"/>
        </w:tabs>
        <w:rPr>
          <w:bCs/>
          <w:spacing w:val="4"/>
        </w:rPr>
      </w:pPr>
      <w:r w:rsidRPr="00FF32A2">
        <w:rPr>
          <w:bCs/>
          <w:spacing w:val="4"/>
        </w:rPr>
        <w:t>Самый последний критерий определяет, какие форматы видеофайлов могут использоваться для сокрытия информации в них.</w:t>
      </w:r>
    </w:p>
    <w:p w14:paraId="73A8D8FF" w14:textId="2E736431" w:rsidR="000D446F" w:rsidRDefault="00DE45FD" w:rsidP="00E250CF">
      <w:pPr>
        <w:tabs>
          <w:tab w:val="left" w:pos="0"/>
        </w:tabs>
        <w:rPr>
          <w:bCs/>
          <w:spacing w:val="4"/>
        </w:rPr>
      </w:pPr>
      <w:r>
        <w:rPr>
          <w:bCs/>
          <w:spacing w:val="4"/>
        </w:rPr>
        <w:t>Итоговую таблицу критериев можно увидеть на таблице 1.</w:t>
      </w:r>
    </w:p>
    <w:p w14:paraId="779A3898" w14:textId="6A1B1053" w:rsidR="00DE45FD" w:rsidRDefault="000D446F" w:rsidP="000D446F">
      <w:pPr>
        <w:tabs>
          <w:tab w:val="left" w:pos="0"/>
        </w:tabs>
        <w:ind w:firstLine="0"/>
        <w:rPr>
          <w:bCs/>
          <w:spacing w:val="4"/>
        </w:rPr>
      </w:pPr>
      <w:r>
        <w:rPr>
          <w:bCs/>
          <w:spacing w:val="4"/>
        </w:rPr>
        <w:t>Таблица 1 – Критерии сравнения существующий программ</w:t>
      </w:r>
    </w:p>
    <w:tbl>
      <w:tblPr>
        <w:tblW w:w="9351" w:type="dxa"/>
        <w:jc w:val="center"/>
        <w:tblCellMar>
          <w:left w:w="0" w:type="dxa"/>
          <w:right w:w="0" w:type="dxa"/>
        </w:tblCellMar>
        <w:tblLook w:val="04A0" w:firstRow="1" w:lastRow="0" w:firstColumn="1" w:lastColumn="0" w:noHBand="0" w:noVBand="1"/>
      </w:tblPr>
      <w:tblGrid>
        <w:gridCol w:w="3055"/>
        <w:gridCol w:w="1460"/>
        <w:gridCol w:w="1565"/>
        <w:gridCol w:w="1315"/>
        <w:gridCol w:w="1956"/>
      </w:tblGrid>
      <w:tr w:rsidR="00ED39A5" w:rsidRPr="00DE45FD" w14:paraId="5CC1E761" w14:textId="77777777" w:rsidTr="000D446F">
        <w:trPr>
          <w:trHeight w:val="1169"/>
          <w:jc w:val="center"/>
        </w:trPr>
        <w:tc>
          <w:tcPr>
            <w:tcW w:w="3264" w:type="dxa"/>
            <w:tcBorders>
              <w:top w:val="single" w:sz="4" w:space="0" w:color="auto"/>
              <w:left w:val="single" w:sz="4" w:space="0" w:color="auto"/>
              <w:bottom w:val="single" w:sz="4" w:space="0" w:color="auto"/>
              <w:right w:val="single" w:sz="4" w:space="0" w:color="auto"/>
              <w:tl2br w:val="single" w:sz="4" w:space="0" w:color="auto"/>
            </w:tcBorders>
            <w:shd w:val="clear" w:color="auto" w:fill="auto"/>
            <w:tcMar>
              <w:top w:w="15" w:type="dxa"/>
              <w:left w:w="108" w:type="dxa"/>
              <w:bottom w:w="0" w:type="dxa"/>
              <w:right w:w="108" w:type="dxa"/>
            </w:tcMar>
            <w:hideMark/>
          </w:tcPr>
          <w:p w14:paraId="2BB600F3" w14:textId="77777777" w:rsidR="00DE45FD" w:rsidRPr="00DE45FD" w:rsidRDefault="00DE45FD" w:rsidP="00ED39A5">
            <w:pPr>
              <w:tabs>
                <w:tab w:val="left" w:pos="0"/>
              </w:tabs>
              <w:spacing w:line="240" w:lineRule="auto"/>
              <w:jc w:val="right"/>
              <w:rPr>
                <w:spacing w:val="4"/>
                <w:sz w:val="22"/>
                <w:szCs w:val="22"/>
              </w:rPr>
            </w:pPr>
            <w:r w:rsidRPr="00DE45FD">
              <w:rPr>
                <w:spacing w:val="4"/>
                <w:sz w:val="22"/>
                <w:szCs w:val="22"/>
              </w:rPr>
              <w:t>Наименование</w:t>
            </w:r>
          </w:p>
          <w:p w14:paraId="004F2E04" w14:textId="77777777" w:rsidR="00DE45FD" w:rsidRPr="00DE45FD" w:rsidRDefault="00DE45FD" w:rsidP="00ED39A5">
            <w:pPr>
              <w:tabs>
                <w:tab w:val="left" w:pos="0"/>
              </w:tabs>
              <w:spacing w:line="240" w:lineRule="auto"/>
              <w:jc w:val="right"/>
              <w:rPr>
                <w:spacing w:val="4"/>
                <w:sz w:val="22"/>
                <w:szCs w:val="22"/>
              </w:rPr>
            </w:pPr>
            <w:r w:rsidRPr="00DE45FD">
              <w:rPr>
                <w:spacing w:val="4"/>
                <w:sz w:val="22"/>
                <w:szCs w:val="22"/>
              </w:rPr>
              <w:t>приложения</w:t>
            </w:r>
          </w:p>
          <w:p w14:paraId="78A50AB8" w14:textId="77777777" w:rsidR="00DE45FD" w:rsidRPr="00DE45FD" w:rsidRDefault="00DE45FD" w:rsidP="00ED39A5">
            <w:pPr>
              <w:tabs>
                <w:tab w:val="left" w:pos="0"/>
              </w:tabs>
              <w:spacing w:line="240" w:lineRule="auto"/>
              <w:rPr>
                <w:spacing w:val="4"/>
                <w:sz w:val="22"/>
                <w:szCs w:val="22"/>
              </w:rPr>
            </w:pPr>
            <w:r w:rsidRPr="00DE45FD">
              <w:rPr>
                <w:spacing w:val="4"/>
                <w:sz w:val="22"/>
                <w:szCs w:val="22"/>
              </w:rPr>
              <w:t> </w:t>
            </w:r>
          </w:p>
          <w:p w14:paraId="6E9928AF" w14:textId="77777777" w:rsidR="00DE45FD" w:rsidRPr="00DE45FD" w:rsidRDefault="00DE45FD" w:rsidP="00ED39A5">
            <w:pPr>
              <w:tabs>
                <w:tab w:val="left" w:pos="0"/>
              </w:tabs>
              <w:spacing w:line="240" w:lineRule="auto"/>
              <w:rPr>
                <w:spacing w:val="4"/>
                <w:sz w:val="22"/>
                <w:szCs w:val="22"/>
              </w:rPr>
            </w:pPr>
            <w:r w:rsidRPr="00DE45FD">
              <w:rPr>
                <w:spacing w:val="4"/>
                <w:sz w:val="22"/>
                <w:szCs w:val="22"/>
              </w:rPr>
              <w:t> </w:t>
            </w:r>
          </w:p>
          <w:p w14:paraId="04BAA2C3" w14:textId="77777777" w:rsidR="00DE45FD" w:rsidRPr="00DE45FD" w:rsidRDefault="00DE45FD" w:rsidP="00ED39A5">
            <w:pPr>
              <w:tabs>
                <w:tab w:val="left" w:pos="0"/>
              </w:tabs>
              <w:spacing w:line="240" w:lineRule="auto"/>
              <w:ind w:firstLine="0"/>
              <w:jc w:val="left"/>
              <w:rPr>
                <w:spacing w:val="4"/>
                <w:sz w:val="22"/>
                <w:szCs w:val="22"/>
              </w:rPr>
            </w:pPr>
            <w:r w:rsidRPr="00DE45FD">
              <w:rPr>
                <w:spacing w:val="4"/>
                <w:sz w:val="22"/>
                <w:szCs w:val="22"/>
              </w:rPr>
              <w:t>Критерий</w:t>
            </w:r>
          </w:p>
        </w:tc>
        <w:tc>
          <w:tcPr>
            <w:tcW w:w="1565"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0702B696"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lang w:val="en-US"/>
              </w:rPr>
              <w:t>OpenPuff</w:t>
            </w:r>
          </w:p>
        </w:tc>
        <w:tc>
          <w:tcPr>
            <w:tcW w:w="1645"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0E233E42"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lang w:val="en-US"/>
              </w:rPr>
              <w:t>MSU StegoVideo</w:t>
            </w:r>
          </w:p>
        </w:tc>
        <w:tc>
          <w:tcPr>
            <w:tcW w:w="1346"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7918326E"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lang w:val="en-US"/>
              </w:rPr>
              <w:t>StegoStick</w:t>
            </w:r>
          </w:p>
        </w:tc>
        <w:tc>
          <w:tcPr>
            <w:tcW w:w="1531"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1212227E" w14:textId="0B5311F3" w:rsidR="00DE45FD" w:rsidRPr="00DE45FD" w:rsidRDefault="008D58F6" w:rsidP="00ED39A5">
            <w:pPr>
              <w:tabs>
                <w:tab w:val="left" w:pos="0"/>
              </w:tabs>
              <w:spacing w:line="240" w:lineRule="auto"/>
              <w:ind w:firstLine="0"/>
              <w:jc w:val="center"/>
              <w:rPr>
                <w:spacing w:val="4"/>
                <w:sz w:val="22"/>
                <w:szCs w:val="22"/>
              </w:rPr>
            </w:pPr>
            <w:r w:rsidRPr="008D58F6">
              <w:rPr>
                <w:spacing w:val="4"/>
                <w:sz w:val="22"/>
                <w:szCs w:val="22"/>
                <w:lang w:val="en-US"/>
              </w:rPr>
              <w:t>VideoSteg</w:t>
            </w:r>
            <w:r w:rsidR="00ED39A5" w:rsidRPr="000D446F">
              <w:rPr>
                <w:spacing w:val="4"/>
                <w:sz w:val="22"/>
                <w:szCs w:val="22"/>
              </w:rPr>
              <w:t xml:space="preserve"> </w:t>
            </w:r>
            <w:r w:rsidR="00DE45FD" w:rsidRPr="00DE45FD">
              <w:rPr>
                <w:spacing w:val="4"/>
                <w:sz w:val="22"/>
                <w:szCs w:val="22"/>
                <w:lang w:val="en-US"/>
              </w:rPr>
              <w:t>(</w:t>
            </w:r>
            <w:r w:rsidR="00ED39A5" w:rsidRPr="000D446F">
              <w:rPr>
                <w:spacing w:val="4"/>
                <w:sz w:val="22"/>
                <w:szCs w:val="22"/>
              </w:rPr>
              <w:t>разрабатываемое программное средство)</w:t>
            </w:r>
          </w:p>
        </w:tc>
      </w:tr>
      <w:tr w:rsidR="00ED39A5" w:rsidRPr="00DE45FD" w14:paraId="30DA314A" w14:textId="77777777" w:rsidTr="000D446F">
        <w:trPr>
          <w:trHeight w:val="669"/>
          <w:jc w:val="center"/>
        </w:trPr>
        <w:tc>
          <w:tcPr>
            <w:tcW w:w="3264"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hideMark/>
          </w:tcPr>
          <w:p w14:paraId="15D66981" w14:textId="77777777" w:rsidR="00DE45FD" w:rsidRPr="00DE45FD" w:rsidRDefault="00DE45FD" w:rsidP="00ED39A5">
            <w:pPr>
              <w:tabs>
                <w:tab w:val="left" w:pos="0"/>
              </w:tabs>
              <w:spacing w:line="240" w:lineRule="auto"/>
              <w:ind w:firstLine="0"/>
              <w:rPr>
                <w:spacing w:val="4"/>
                <w:sz w:val="22"/>
                <w:szCs w:val="22"/>
              </w:rPr>
            </w:pPr>
            <w:r w:rsidRPr="00DE45FD">
              <w:rPr>
                <w:spacing w:val="4"/>
                <w:sz w:val="22"/>
                <w:szCs w:val="22"/>
              </w:rPr>
              <w:t>Разница размера итогового и исходного файлов</w:t>
            </w:r>
          </w:p>
        </w:tc>
        <w:tc>
          <w:tcPr>
            <w:tcW w:w="1565"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00540290" w14:textId="616A87F5"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Большая</w:t>
            </w:r>
          </w:p>
        </w:tc>
        <w:tc>
          <w:tcPr>
            <w:tcW w:w="1645"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54280214" w14:textId="06ACA1DF"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Малая</w:t>
            </w:r>
          </w:p>
        </w:tc>
        <w:tc>
          <w:tcPr>
            <w:tcW w:w="1346"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676787E6" w14:textId="2257409C"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Малая</w:t>
            </w:r>
          </w:p>
        </w:tc>
        <w:tc>
          <w:tcPr>
            <w:tcW w:w="1531"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5AB36FF0" w14:textId="69F7F7B8"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Малая</w:t>
            </w:r>
          </w:p>
        </w:tc>
      </w:tr>
      <w:tr w:rsidR="00ED39A5" w:rsidRPr="00DE45FD" w14:paraId="151B266F" w14:textId="77777777" w:rsidTr="000D446F">
        <w:trPr>
          <w:trHeight w:val="328"/>
          <w:jc w:val="center"/>
        </w:trPr>
        <w:tc>
          <w:tcPr>
            <w:tcW w:w="3264"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hideMark/>
          </w:tcPr>
          <w:p w14:paraId="3DA1BB53" w14:textId="77777777" w:rsidR="00DE45FD" w:rsidRPr="00DE45FD" w:rsidRDefault="00DE45FD" w:rsidP="00ED39A5">
            <w:pPr>
              <w:tabs>
                <w:tab w:val="left" w:pos="0"/>
              </w:tabs>
              <w:spacing w:line="240" w:lineRule="auto"/>
              <w:ind w:firstLine="0"/>
              <w:rPr>
                <w:spacing w:val="4"/>
                <w:sz w:val="22"/>
                <w:szCs w:val="22"/>
              </w:rPr>
            </w:pPr>
            <w:r w:rsidRPr="00DE45FD">
              <w:rPr>
                <w:spacing w:val="4"/>
                <w:sz w:val="22"/>
                <w:szCs w:val="22"/>
              </w:rPr>
              <w:t>Скорость работы</w:t>
            </w:r>
          </w:p>
        </w:tc>
        <w:tc>
          <w:tcPr>
            <w:tcW w:w="1565"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009C3806"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Быстро</w:t>
            </w:r>
          </w:p>
        </w:tc>
        <w:tc>
          <w:tcPr>
            <w:tcW w:w="1645"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041DDBA1"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Медленно</w:t>
            </w:r>
          </w:p>
        </w:tc>
        <w:tc>
          <w:tcPr>
            <w:tcW w:w="1346"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087F71BB"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Быстро</w:t>
            </w:r>
          </w:p>
        </w:tc>
        <w:tc>
          <w:tcPr>
            <w:tcW w:w="1531"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1C3AC16D"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Быстро</w:t>
            </w:r>
          </w:p>
        </w:tc>
      </w:tr>
      <w:tr w:rsidR="00ED39A5" w:rsidRPr="00DE45FD" w14:paraId="51045190" w14:textId="77777777" w:rsidTr="000D446F">
        <w:trPr>
          <w:trHeight w:val="616"/>
          <w:jc w:val="center"/>
        </w:trPr>
        <w:tc>
          <w:tcPr>
            <w:tcW w:w="3264"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hideMark/>
          </w:tcPr>
          <w:p w14:paraId="4D9E1FFA" w14:textId="77777777" w:rsidR="00DE45FD" w:rsidRPr="00DE45FD" w:rsidRDefault="00DE45FD" w:rsidP="00ED39A5">
            <w:pPr>
              <w:tabs>
                <w:tab w:val="left" w:pos="0"/>
              </w:tabs>
              <w:spacing w:line="240" w:lineRule="auto"/>
              <w:ind w:firstLine="0"/>
              <w:rPr>
                <w:spacing w:val="4"/>
                <w:sz w:val="22"/>
                <w:szCs w:val="22"/>
              </w:rPr>
            </w:pPr>
            <w:r w:rsidRPr="00DE45FD">
              <w:rPr>
                <w:spacing w:val="4"/>
                <w:sz w:val="22"/>
                <w:szCs w:val="22"/>
              </w:rPr>
              <w:t>Необходимость установки дополнительного ПО</w:t>
            </w:r>
          </w:p>
        </w:tc>
        <w:tc>
          <w:tcPr>
            <w:tcW w:w="1565"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463DA7BD"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Нет</w:t>
            </w:r>
          </w:p>
        </w:tc>
        <w:tc>
          <w:tcPr>
            <w:tcW w:w="1645"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4658E968"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Нет</w:t>
            </w:r>
          </w:p>
        </w:tc>
        <w:tc>
          <w:tcPr>
            <w:tcW w:w="1346"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5BFF1C43"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Да</w:t>
            </w:r>
          </w:p>
        </w:tc>
        <w:tc>
          <w:tcPr>
            <w:tcW w:w="1531"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64EC1C3E"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rPr>
              <w:t>Нет</w:t>
            </w:r>
          </w:p>
        </w:tc>
      </w:tr>
      <w:tr w:rsidR="00ED39A5" w:rsidRPr="00DE45FD" w14:paraId="242773CD" w14:textId="77777777" w:rsidTr="000D446F">
        <w:trPr>
          <w:trHeight w:val="551"/>
          <w:jc w:val="center"/>
        </w:trPr>
        <w:tc>
          <w:tcPr>
            <w:tcW w:w="3264"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hideMark/>
          </w:tcPr>
          <w:p w14:paraId="2DB9CF64" w14:textId="77777777" w:rsidR="00DE45FD" w:rsidRPr="00DE45FD" w:rsidRDefault="00DE45FD" w:rsidP="00ED39A5">
            <w:pPr>
              <w:tabs>
                <w:tab w:val="left" w:pos="0"/>
              </w:tabs>
              <w:spacing w:line="240" w:lineRule="auto"/>
              <w:ind w:firstLine="0"/>
              <w:rPr>
                <w:spacing w:val="4"/>
                <w:sz w:val="22"/>
                <w:szCs w:val="22"/>
              </w:rPr>
            </w:pPr>
            <w:r w:rsidRPr="00DE45FD">
              <w:rPr>
                <w:spacing w:val="4"/>
                <w:sz w:val="22"/>
                <w:szCs w:val="22"/>
              </w:rPr>
              <w:t>Поддерживаемые форматы видеофайлов</w:t>
            </w:r>
          </w:p>
        </w:tc>
        <w:tc>
          <w:tcPr>
            <w:tcW w:w="1565"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4C55ED25"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lang w:val="en-US"/>
              </w:rPr>
              <w:t>MP4, MPG, VOB</w:t>
            </w:r>
          </w:p>
        </w:tc>
        <w:tc>
          <w:tcPr>
            <w:tcW w:w="1645"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177778AA"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lang w:val="en-US"/>
              </w:rPr>
              <w:t>AVI</w:t>
            </w:r>
          </w:p>
        </w:tc>
        <w:tc>
          <w:tcPr>
            <w:tcW w:w="1346"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5D5CCB87"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lang w:val="en-US"/>
              </w:rPr>
              <w:t>AVI</w:t>
            </w:r>
          </w:p>
        </w:tc>
        <w:tc>
          <w:tcPr>
            <w:tcW w:w="1531" w:type="dxa"/>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14:paraId="4BF8D59B" w14:textId="77777777" w:rsidR="00DE45FD" w:rsidRPr="00DE45FD" w:rsidRDefault="00DE45FD" w:rsidP="00ED39A5">
            <w:pPr>
              <w:tabs>
                <w:tab w:val="left" w:pos="0"/>
              </w:tabs>
              <w:spacing w:line="240" w:lineRule="auto"/>
              <w:ind w:firstLine="0"/>
              <w:jc w:val="center"/>
              <w:rPr>
                <w:spacing w:val="4"/>
                <w:sz w:val="22"/>
                <w:szCs w:val="22"/>
              </w:rPr>
            </w:pPr>
            <w:r w:rsidRPr="00DE45FD">
              <w:rPr>
                <w:spacing w:val="4"/>
                <w:sz w:val="22"/>
                <w:szCs w:val="22"/>
                <w:lang w:val="en-US"/>
              </w:rPr>
              <w:t>AVI, MKV, MP4</w:t>
            </w:r>
          </w:p>
        </w:tc>
      </w:tr>
    </w:tbl>
    <w:p w14:paraId="70BE96CE" w14:textId="3E9FF5F3" w:rsidR="00FF32A2" w:rsidRDefault="00FF32A2" w:rsidP="000D446F">
      <w:pPr>
        <w:tabs>
          <w:tab w:val="left" w:pos="0"/>
        </w:tabs>
        <w:ind w:firstLine="0"/>
        <w:rPr>
          <w:b/>
          <w:spacing w:val="4"/>
        </w:rPr>
      </w:pPr>
    </w:p>
    <w:p w14:paraId="17DAB36D" w14:textId="0660760D" w:rsidR="008D58F6" w:rsidRPr="008D58F6" w:rsidRDefault="008D58F6" w:rsidP="007A7666">
      <w:pPr>
        <w:tabs>
          <w:tab w:val="left" w:pos="0"/>
        </w:tabs>
        <w:rPr>
          <w:bCs/>
          <w:spacing w:val="4"/>
        </w:rPr>
      </w:pPr>
      <w:r>
        <w:rPr>
          <w:bCs/>
          <w:spacing w:val="4"/>
        </w:rPr>
        <w:lastRenderedPageBreak/>
        <w:t>В результате видно, что разрабатываемое программное средство, по сравнению с аналогами не имеет минусов ни по одному из критериев.</w:t>
      </w:r>
    </w:p>
    <w:p w14:paraId="44E8313E" w14:textId="77777777" w:rsidR="008D58F6" w:rsidRDefault="008D58F6" w:rsidP="007A7666">
      <w:pPr>
        <w:tabs>
          <w:tab w:val="left" w:pos="0"/>
        </w:tabs>
        <w:rPr>
          <w:b/>
          <w:spacing w:val="4"/>
        </w:rPr>
      </w:pPr>
    </w:p>
    <w:p w14:paraId="7FDD025E" w14:textId="3BBB3485" w:rsidR="007A7666" w:rsidRPr="00B92466" w:rsidRDefault="007A7666" w:rsidP="007A7666">
      <w:pPr>
        <w:tabs>
          <w:tab w:val="left" w:pos="0"/>
        </w:tabs>
        <w:rPr>
          <w:b/>
          <w:spacing w:val="4"/>
        </w:rPr>
      </w:pPr>
      <w:r w:rsidRPr="00B92466">
        <w:rPr>
          <w:b/>
          <w:spacing w:val="4"/>
        </w:rPr>
        <w:t xml:space="preserve">Вывод </w:t>
      </w:r>
      <w:r w:rsidR="00F85E99">
        <w:rPr>
          <w:b/>
          <w:spacing w:val="4"/>
        </w:rPr>
        <w:t>по</w:t>
      </w:r>
      <w:r w:rsidRPr="00B92466">
        <w:rPr>
          <w:b/>
          <w:spacing w:val="4"/>
        </w:rPr>
        <w:t xml:space="preserve"> главе</w:t>
      </w:r>
    </w:p>
    <w:p w14:paraId="5CB0D765" w14:textId="77777777" w:rsidR="007A7666" w:rsidRPr="00B92466" w:rsidRDefault="007A7666" w:rsidP="007A7666">
      <w:pPr>
        <w:tabs>
          <w:tab w:val="left" w:pos="0"/>
        </w:tabs>
        <w:rPr>
          <w:b/>
          <w:spacing w:val="4"/>
        </w:rPr>
      </w:pPr>
    </w:p>
    <w:p w14:paraId="0744124A" w14:textId="67937035" w:rsidR="007A7666" w:rsidRDefault="007A7666" w:rsidP="007A7666">
      <w:pPr>
        <w:tabs>
          <w:tab w:val="left" w:pos="0"/>
        </w:tabs>
        <w:rPr>
          <w:spacing w:val="4"/>
        </w:rPr>
      </w:pPr>
      <w:r w:rsidRPr="00B92466">
        <w:rPr>
          <w:spacing w:val="4"/>
        </w:rPr>
        <w:t xml:space="preserve">В данной главе были рассмотрены </w:t>
      </w:r>
      <w:r w:rsidR="004B580B">
        <w:rPr>
          <w:spacing w:val="4"/>
        </w:rPr>
        <w:t xml:space="preserve">теоретические </w:t>
      </w:r>
      <w:r w:rsidR="00FF32A2">
        <w:rPr>
          <w:spacing w:val="4"/>
        </w:rPr>
        <w:t>основы стеганографии,</w:t>
      </w:r>
      <w:r w:rsidR="0065264A">
        <w:rPr>
          <w:spacing w:val="4"/>
        </w:rPr>
        <w:t xml:space="preserve"> классификация,</w:t>
      </w:r>
      <w:r w:rsidR="004B580B">
        <w:rPr>
          <w:spacing w:val="4"/>
        </w:rPr>
        <w:t xml:space="preserve"> </w:t>
      </w:r>
      <w:r w:rsidR="00FF32A2">
        <w:rPr>
          <w:spacing w:val="4"/>
        </w:rPr>
        <w:t>её алгоритмы и методы.</w:t>
      </w:r>
      <w:r w:rsidR="00BC449C" w:rsidRPr="00BC449C">
        <w:rPr>
          <w:spacing w:val="4"/>
        </w:rPr>
        <w:t xml:space="preserve"> </w:t>
      </w:r>
      <w:r w:rsidR="00BC449C">
        <w:rPr>
          <w:spacing w:val="4"/>
        </w:rPr>
        <w:t>В результате для работы был выбран метод наименее значащих битов.</w:t>
      </w:r>
      <w:r w:rsidR="0065264A">
        <w:rPr>
          <w:spacing w:val="4"/>
        </w:rPr>
        <w:t xml:space="preserve"> Выделены</w:t>
      </w:r>
      <w:r w:rsidR="008D58F6">
        <w:rPr>
          <w:spacing w:val="4"/>
        </w:rPr>
        <w:t xml:space="preserve"> и описаны</w:t>
      </w:r>
      <w:r w:rsidR="0065264A">
        <w:rPr>
          <w:spacing w:val="4"/>
        </w:rPr>
        <w:t xml:space="preserve"> возможные атаки на стеганографические системы.</w:t>
      </w:r>
      <w:r w:rsidR="00FF32A2">
        <w:rPr>
          <w:spacing w:val="4"/>
        </w:rPr>
        <w:t xml:space="preserve"> Также был проведен анализ аналогов разрабатываемого программного средства, в результате которого был составлен перечень их плюсов и минусов</w:t>
      </w:r>
      <w:r w:rsidR="00453892">
        <w:rPr>
          <w:spacing w:val="4"/>
        </w:rPr>
        <w:t xml:space="preserve"> для сравнения</w:t>
      </w:r>
      <w:r w:rsidR="0065264A">
        <w:rPr>
          <w:spacing w:val="4"/>
        </w:rPr>
        <w:t xml:space="preserve"> с </w:t>
      </w:r>
      <w:r w:rsidR="0065264A">
        <w:rPr>
          <w:spacing w:val="4"/>
          <w:lang w:val="en-US"/>
        </w:rPr>
        <w:t>VideoSteg</w:t>
      </w:r>
      <w:r w:rsidR="00453892">
        <w:rPr>
          <w:spacing w:val="4"/>
        </w:rPr>
        <w:t>.</w:t>
      </w:r>
    </w:p>
    <w:p w14:paraId="5EE17A4F" w14:textId="77777777" w:rsidR="007A7666" w:rsidRPr="00BD1B0B" w:rsidRDefault="007A7666" w:rsidP="007A7666"/>
    <w:p w14:paraId="3B99A68F" w14:textId="5E2365DF" w:rsidR="001330DE" w:rsidRDefault="001330DE">
      <w:pPr>
        <w:spacing w:line="240" w:lineRule="auto"/>
        <w:ind w:firstLine="0"/>
        <w:jc w:val="left"/>
        <w:rPr>
          <w:spacing w:val="4"/>
        </w:rPr>
      </w:pPr>
      <w:r>
        <w:rPr>
          <w:spacing w:val="4"/>
        </w:rPr>
        <w:br w:type="page"/>
      </w:r>
    </w:p>
    <w:p w14:paraId="0041B9AB" w14:textId="0CD544BF" w:rsidR="000E405C" w:rsidRPr="00C45B28" w:rsidRDefault="00D07C0A" w:rsidP="00F84447">
      <w:pPr>
        <w:widowControl w:val="0"/>
        <w:tabs>
          <w:tab w:val="left" w:pos="993"/>
        </w:tabs>
        <w:rPr>
          <w:b/>
          <w:sz w:val="32"/>
        </w:rPr>
      </w:pPr>
      <w:r w:rsidRPr="00C45B28">
        <w:rPr>
          <w:b/>
          <w:sz w:val="32"/>
        </w:rPr>
        <w:lastRenderedPageBreak/>
        <w:t>2</w:t>
      </w:r>
      <w:r w:rsidR="00CA4DD0" w:rsidRPr="00C45B28">
        <w:rPr>
          <w:b/>
          <w:sz w:val="32"/>
        </w:rPr>
        <w:t xml:space="preserve"> </w:t>
      </w:r>
      <w:bookmarkStart w:id="1" w:name="_Hlk93901308"/>
      <w:r w:rsidR="00D544A1" w:rsidRPr="00C45B28">
        <w:rPr>
          <w:b/>
          <w:sz w:val="32"/>
        </w:rPr>
        <w:t xml:space="preserve">Алгоритмическая реализация </w:t>
      </w:r>
      <w:r w:rsidR="00E717ED">
        <w:rPr>
          <w:b/>
          <w:sz w:val="32"/>
        </w:rPr>
        <w:t>программного средства</w:t>
      </w:r>
      <w:bookmarkEnd w:id="1"/>
    </w:p>
    <w:p w14:paraId="1FF05E10" w14:textId="2D49DA36" w:rsidR="00B1035A" w:rsidRDefault="00B1035A" w:rsidP="00F84447">
      <w:pPr>
        <w:widowControl w:val="0"/>
        <w:tabs>
          <w:tab w:val="left" w:pos="993"/>
        </w:tabs>
        <w:rPr>
          <w:b/>
        </w:rPr>
      </w:pPr>
    </w:p>
    <w:p w14:paraId="480975B4" w14:textId="22D2515B" w:rsidR="00F84447" w:rsidRPr="00B92466" w:rsidRDefault="00F84447" w:rsidP="00F84447">
      <w:pPr>
        <w:tabs>
          <w:tab w:val="left" w:pos="0"/>
        </w:tabs>
        <w:rPr>
          <w:b/>
          <w:spacing w:val="4"/>
        </w:rPr>
      </w:pPr>
      <w:r>
        <w:rPr>
          <w:b/>
          <w:spacing w:val="4"/>
        </w:rPr>
        <w:t>2</w:t>
      </w:r>
      <w:r w:rsidRPr="00B92466">
        <w:rPr>
          <w:b/>
          <w:spacing w:val="4"/>
        </w:rPr>
        <w:t>.</w:t>
      </w:r>
      <w:r>
        <w:rPr>
          <w:b/>
          <w:spacing w:val="4"/>
        </w:rPr>
        <w:t>1</w:t>
      </w:r>
      <w:r w:rsidRPr="00B92466">
        <w:rPr>
          <w:b/>
          <w:spacing w:val="4"/>
        </w:rPr>
        <w:t xml:space="preserve"> </w:t>
      </w:r>
      <w:r>
        <w:rPr>
          <w:b/>
          <w:spacing w:val="4"/>
        </w:rPr>
        <w:t xml:space="preserve">Алгоритм </w:t>
      </w:r>
      <w:r w:rsidR="00545ABE">
        <w:rPr>
          <w:b/>
          <w:spacing w:val="4"/>
        </w:rPr>
        <w:t>встраивания информации в видеопоток</w:t>
      </w:r>
    </w:p>
    <w:p w14:paraId="054520D6" w14:textId="77777777" w:rsidR="00F84447" w:rsidRPr="00607B98" w:rsidRDefault="00F84447" w:rsidP="00F84447">
      <w:pPr>
        <w:widowControl w:val="0"/>
        <w:tabs>
          <w:tab w:val="left" w:pos="993"/>
        </w:tabs>
        <w:rPr>
          <w:b/>
        </w:rPr>
      </w:pPr>
    </w:p>
    <w:p w14:paraId="6A7AB915" w14:textId="48E4DCFE" w:rsidR="000C2EC3" w:rsidRDefault="001C3EED" w:rsidP="00F84447">
      <w:pPr>
        <w:tabs>
          <w:tab w:val="left" w:pos="0"/>
        </w:tabs>
        <w:rPr>
          <w:bCs/>
        </w:rPr>
      </w:pPr>
      <w:r>
        <w:rPr>
          <w:bCs/>
        </w:rPr>
        <w:t>Для дальнейшей разработки программного средства была разработана оптимальная модель его работы.</w:t>
      </w:r>
      <w:r w:rsidR="000C2EC3">
        <w:rPr>
          <w:bCs/>
        </w:rPr>
        <w:t xml:space="preserve"> В основу работы программы входят следующие дв</w:t>
      </w:r>
      <w:r w:rsidR="00A233D1">
        <w:rPr>
          <w:bCs/>
        </w:rPr>
        <w:t>а</w:t>
      </w:r>
      <w:r w:rsidR="000C2EC3">
        <w:rPr>
          <w:bCs/>
        </w:rPr>
        <w:t xml:space="preserve"> </w:t>
      </w:r>
      <w:r w:rsidR="00A233D1">
        <w:rPr>
          <w:bCs/>
        </w:rPr>
        <w:t>алгоритма</w:t>
      </w:r>
      <w:r w:rsidR="000C2EC3">
        <w:rPr>
          <w:bCs/>
        </w:rPr>
        <w:t xml:space="preserve"> – </w:t>
      </w:r>
      <w:r w:rsidR="00545ABE">
        <w:rPr>
          <w:bCs/>
        </w:rPr>
        <w:t>встраивания</w:t>
      </w:r>
      <w:r w:rsidR="000C2EC3">
        <w:rPr>
          <w:bCs/>
        </w:rPr>
        <w:t xml:space="preserve"> и </w:t>
      </w:r>
      <w:r w:rsidR="00545ABE">
        <w:rPr>
          <w:bCs/>
        </w:rPr>
        <w:t>извлечения информации</w:t>
      </w:r>
      <w:r w:rsidR="000C2EC3">
        <w:rPr>
          <w:bCs/>
        </w:rPr>
        <w:t>.</w:t>
      </w:r>
      <w:r w:rsidR="005D281F">
        <w:rPr>
          <w:bCs/>
        </w:rPr>
        <w:t xml:space="preserve"> </w:t>
      </w:r>
    </w:p>
    <w:p w14:paraId="02A1E119" w14:textId="7C7B6F3E" w:rsidR="00DB0533" w:rsidRDefault="005D281F" w:rsidP="00A947FA">
      <w:pPr>
        <w:tabs>
          <w:tab w:val="left" w:pos="0"/>
        </w:tabs>
        <w:rPr>
          <w:bCs/>
        </w:rPr>
      </w:pPr>
      <w:r>
        <w:rPr>
          <w:bCs/>
        </w:rPr>
        <w:t>На рисунке</w:t>
      </w:r>
      <w:r w:rsidR="00FE0698">
        <w:rPr>
          <w:bCs/>
        </w:rPr>
        <w:t xml:space="preserve"> 4 представлен алгоритм </w:t>
      </w:r>
      <w:r w:rsidR="00545ABE">
        <w:rPr>
          <w:bCs/>
        </w:rPr>
        <w:t>встраивания</w:t>
      </w:r>
      <w:r w:rsidR="00FE0698">
        <w:rPr>
          <w:bCs/>
        </w:rPr>
        <w:t xml:space="preserve"> </w:t>
      </w:r>
      <w:r w:rsidR="00545ABE">
        <w:rPr>
          <w:bCs/>
        </w:rPr>
        <w:t>информации</w:t>
      </w:r>
      <w:r w:rsidR="00FE0698">
        <w:rPr>
          <w:bCs/>
        </w:rPr>
        <w:t>.</w:t>
      </w:r>
    </w:p>
    <w:p w14:paraId="47B5070B" w14:textId="06DC04EB" w:rsidR="00FE0698" w:rsidRDefault="00FE0698" w:rsidP="00A947FA">
      <w:pPr>
        <w:tabs>
          <w:tab w:val="left" w:pos="0"/>
        </w:tabs>
        <w:rPr>
          <w:bCs/>
        </w:rPr>
      </w:pPr>
    </w:p>
    <w:p w14:paraId="7B48BB30" w14:textId="68983E26" w:rsidR="00FE0698" w:rsidRDefault="00B32927" w:rsidP="00FE0698">
      <w:pPr>
        <w:keepNext/>
        <w:tabs>
          <w:tab w:val="left" w:pos="0"/>
        </w:tabs>
        <w:ind w:firstLine="0"/>
        <w:jc w:val="center"/>
      </w:pPr>
      <w:r>
        <w:rPr>
          <w:noProof/>
        </w:rPr>
        <w:drawing>
          <wp:inline distT="0" distB="0" distL="0" distR="0" wp14:anchorId="4756A9D1" wp14:editId="32B196E2">
            <wp:extent cx="4235845" cy="341105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9252" cy="3429901"/>
                    </a:xfrm>
                    <a:prstGeom prst="rect">
                      <a:avLst/>
                    </a:prstGeom>
                    <a:noFill/>
                    <a:ln>
                      <a:noFill/>
                    </a:ln>
                  </pic:spPr>
                </pic:pic>
              </a:graphicData>
            </a:graphic>
          </wp:inline>
        </w:drawing>
      </w:r>
    </w:p>
    <w:p w14:paraId="41B56FA2" w14:textId="57031F78" w:rsidR="00FE0698" w:rsidRPr="00FE0698" w:rsidRDefault="00FE0698" w:rsidP="00FE0698">
      <w:pPr>
        <w:pStyle w:val="a5"/>
        <w:rPr>
          <w:bCs/>
          <w:spacing w:val="4"/>
          <w:sz w:val="24"/>
          <w:szCs w:val="24"/>
          <w:lang w:val="ru-RU"/>
        </w:rPr>
      </w:pPr>
      <w:r w:rsidRPr="00FE0698">
        <w:rPr>
          <w:sz w:val="24"/>
          <w:szCs w:val="24"/>
        </w:rPr>
        <w:t xml:space="preserve">Рисунок </w:t>
      </w:r>
      <w:r w:rsidR="00B10783">
        <w:rPr>
          <w:sz w:val="24"/>
          <w:szCs w:val="24"/>
          <w:lang w:val="ru-RU"/>
        </w:rPr>
        <w:t>4</w:t>
      </w:r>
      <w:r w:rsidR="00626567">
        <w:rPr>
          <w:bCs/>
        </w:rPr>
        <w:t xml:space="preserve"> </w:t>
      </w:r>
      <w:r w:rsidR="00626567" w:rsidRPr="00626567">
        <w:rPr>
          <w:bCs/>
          <w:sz w:val="24"/>
          <w:szCs w:val="24"/>
        </w:rPr>
        <w:t>–</w:t>
      </w:r>
      <w:r w:rsidR="00626567">
        <w:rPr>
          <w:bCs/>
        </w:rPr>
        <w:t xml:space="preserve"> </w:t>
      </w:r>
      <w:r w:rsidRPr="00FE0698">
        <w:rPr>
          <w:sz w:val="24"/>
          <w:szCs w:val="24"/>
          <w:lang w:val="ru-RU"/>
        </w:rPr>
        <w:t xml:space="preserve">Алгоритм процесса </w:t>
      </w:r>
      <w:r w:rsidR="00545ABE">
        <w:rPr>
          <w:sz w:val="24"/>
          <w:szCs w:val="24"/>
          <w:lang w:val="ru-RU"/>
        </w:rPr>
        <w:t>встраивания</w:t>
      </w:r>
    </w:p>
    <w:p w14:paraId="597C556D" w14:textId="296AB3EE" w:rsidR="00FE0698" w:rsidRDefault="00FE0698" w:rsidP="00FE0698">
      <w:pPr>
        <w:tabs>
          <w:tab w:val="left" w:pos="0"/>
        </w:tabs>
        <w:ind w:firstLine="0"/>
        <w:jc w:val="center"/>
        <w:rPr>
          <w:bCs/>
          <w:spacing w:val="4"/>
        </w:rPr>
      </w:pPr>
    </w:p>
    <w:p w14:paraId="7D8569A7" w14:textId="4CD05CFE" w:rsidR="00FE0698" w:rsidRPr="00091F7E" w:rsidRDefault="00FE0698" w:rsidP="00FE0698">
      <w:pPr>
        <w:tabs>
          <w:tab w:val="left" w:pos="0"/>
        </w:tabs>
      </w:pPr>
      <w:r w:rsidRPr="007A270E">
        <w:t>Алгоритм состоит в следующем:</w:t>
      </w:r>
      <w:r>
        <w:t xml:space="preserve"> </w:t>
      </w:r>
      <w:r w:rsidRPr="007A270E">
        <w:t xml:space="preserve">мы выбираем видеофайл, в который хотим </w:t>
      </w:r>
      <w:r w:rsidR="00545ABE">
        <w:t>скрыть</w:t>
      </w:r>
      <w:r w:rsidRPr="007A270E">
        <w:t xml:space="preserve"> информацию. Первым делом</w:t>
      </w:r>
      <w:r>
        <w:t xml:space="preserve"> </w:t>
      </w:r>
      <w:r w:rsidRPr="007A270E">
        <w:t>программа</w:t>
      </w:r>
      <w:r w:rsidR="00B33ECE">
        <w:t xml:space="preserve"> вычисляет количество кадров, содержащееся в исходном файле. После этого вычисляется количество кадров в секунду выбранного видеофайла. Данное значение запоминается для дальнейшей сборки итогового видеопотока. Далее исходное видео разбивается на кадры.</w:t>
      </w:r>
      <w:r w:rsidR="008F64E1">
        <w:t xml:space="preserve"> Полученные изображения нумеруются.</w:t>
      </w:r>
      <w:r w:rsidR="003B186E">
        <w:t xml:space="preserve"> </w:t>
      </w:r>
      <w:r w:rsidR="008F64E1">
        <w:t>Здесь работа с видеофайлом завершается, так как</w:t>
      </w:r>
      <w:r w:rsidR="003B186E">
        <w:t xml:space="preserve"> все необходимые данные с </w:t>
      </w:r>
      <w:r w:rsidR="008F64E1">
        <w:t>него</w:t>
      </w:r>
      <w:r w:rsidR="003B186E">
        <w:t xml:space="preserve"> получены</w:t>
      </w:r>
      <w:r w:rsidR="008F64E1">
        <w:t>.</w:t>
      </w:r>
    </w:p>
    <w:p w14:paraId="27AE90B2" w14:textId="49BC1379" w:rsidR="00B33ECE" w:rsidRDefault="00B33ECE" w:rsidP="00FE0698">
      <w:pPr>
        <w:tabs>
          <w:tab w:val="left" w:pos="0"/>
        </w:tabs>
      </w:pPr>
      <w:r>
        <w:lastRenderedPageBreak/>
        <w:t>Следующи</w:t>
      </w:r>
      <w:r w:rsidR="003B186E">
        <w:t>й</w:t>
      </w:r>
      <w:r>
        <w:t xml:space="preserve"> этап начинается с вычисления </w:t>
      </w:r>
      <w:r w:rsidR="003B186E">
        <w:t xml:space="preserve">разрешения кадра на основе одного из полученных с видеофайла. </w:t>
      </w:r>
      <w:r w:rsidR="00E21B55">
        <w:t>После этого для программа принимает от пользователя текстовой документ с исходным текстом, который необходимо внедрить в видеопоток, затем принимается закрытый ключ.</w:t>
      </w:r>
      <w:r w:rsidR="00E21B55" w:rsidRPr="00E21B55">
        <w:t xml:space="preserve"> </w:t>
      </w:r>
    </w:p>
    <w:p w14:paraId="36CD95AC" w14:textId="77777777" w:rsidR="00233EB3" w:rsidRDefault="00744F5F" w:rsidP="00FE0698">
      <w:pPr>
        <w:tabs>
          <w:tab w:val="left" w:pos="0"/>
        </w:tabs>
      </w:pPr>
      <w:r>
        <w:t>Затем, после обработки всех полученных данных, программа начинает процесс заполнения контейнеро</w:t>
      </w:r>
      <w:r w:rsidR="00074D45">
        <w:t>в, которыми являются</w:t>
      </w:r>
      <w:r>
        <w:t xml:space="preserve"> пиксел</w:t>
      </w:r>
      <w:r w:rsidR="00074D45">
        <w:t xml:space="preserve">и в </w:t>
      </w:r>
      <w:r>
        <w:t>кадр</w:t>
      </w:r>
      <w:r w:rsidR="00074D45">
        <w:t>ах видеофайла</w:t>
      </w:r>
      <w:r>
        <w:t xml:space="preserve">, исходной информацией. </w:t>
      </w:r>
      <w:r w:rsidR="00074D45">
        <w:t xml:space="preserve">Данный процесс начинается с поиска свободного пикселя в видеокадрах. </w:t>
      </w:r>
    </w:p>
    <w:p w14:paraId="225443BF" w14:textId="1E3FFDF5" w:rsidR="00907035" w:rsidRDefault="003D5433" w:rsidP="00FE0698">
      <w:pPr>
        <w:tabs>
          <w:tab w:val="left" w:pos="0"/>
        </w:tabs>
      </w:pPr>
      <w:r>
        <w:t>Поиск основывается на генерации псевдослучайных чисел. Последовательность этих чисел зависит от</w:t>
      </w:r>
      <w:r w:rsidRPr="003D5433">
        <w:t xml:space="preserve"> «</w:t>
      </w:r>
      <w:r>
        <w:t>зерна</w:t>
      </w:r>
      <w:r w:rsidRPr="003D5433">
        <w:t>»</w:t>
      </w:r>
      <w:r>
        <w:t>. Тут</w:t>
      </w:r>
      <w:r w:rsidR="00A233D1">
        <w:t xml:space="preserve"> </w:t>
      </w:r>
      <w:r>
        <w:t xml:space="preserve">и используется введённый пользователем программы ключ – он является этим самым </w:t>
      </w:r>
      <w:r w:rsidRPr="003D5433">
        <w:t>«</w:t>
      </w:r>
      <w:r>
        <w:t>зерном</w:t>
      </w:r>
      <w:r w:rsidRPr="003D5433">
        <w:t>»</w:t>
      </w:r>
      <w:r>
        <w:t xml:space="preserve"> для генерации</w:t>
      </w:r>
      <w:r w:rsidR="00DC5207">
        <w:t xml:space="preserve"> </w:t>
      </w:r>
      <w:r>
        <w:t>чисел.</w:t>
      </w:r>
      <w:r w:rsidR="00DC5207">
        <w:t xml:space="preserve"> </w:t>
      </w:r>
      <w:r w:rsidR="00233EB3">
        <w:t>Данные ч</w:t>
      </w:r>
      <w:r w:rsidR="00DC5207">
        <w:t xml:space="preserve">исла же </w:t>
      </w:r>
      <w:r w:rsidR="00A233D1">
        <w:t>служат</w:t>
      </w:r>
      <w:r w:rsidR="00DC5207">
        <w:t xml:space="preserve"> координатами пикселей, используемых для внедрения информации. </w:t>
      </w:r>
    </w:p>
    <w:p w14:paraId="47CCDD22" w14:textId="027945EE" w:rsidR="00744F5F" w:rsidRDefault="00DC5207" w:rsidP="00FE0698">
      <w:pPr>
        <w:tabs>
          <w:tab w:val="left" w:pos="0"/>
        </w:tabs>
      </w:pPr>
      <w:r>
        <w:t>После нахождения очередного пикселя производится проверка, не занят ли уже он символом исходного текста. Если пиксель свободный, то он заполняется символом исходного текста, затем его координаты сохраняются в специальном массиве, который и используется каждый раз при проверк</w:t>
      </w:r>
      <w:r w:rsidR="00233EB3">
        <w:t>е</w:t>
      </w:r>
      <w:r>
        <w:t xml:space="preserve"> заполненности</w:t>
      </w:r>
      <w:r w:rsidR="008F64E1">
        <w:t xml:space="preserve"> очередного</w:t>
      </w:r>
      <w:r>
        <w:t xml:space="preserve"> пикселя.</w:t>
      </w:r>
    </w:p>
    <w:p w14:paraId="459FAB0E" w14:textId="3A95FC8B" w:rsidR="00907035" w:rsidRDefault="008F64E1" w:rsidP="00E250CF">
      <w:pPr>
        <w:widowControl w:val="0"/>
        <w:tabs>
          <w:tab w:val="left" w:pos="0"/>
        </w:tabs>
      </w:pPr>
      <w:r>
        <w:t>Когда все символы исходного текста внедрены, в последний пиксель записывается символ с нулевым кодом.</w:t>
      </w:r>
      <w:r w:rsidR="00A233D1">
        <w:t xml:space="preserve"> Из полученных изображений вновь собирается и сохраняется видео, которое уже будет содержать в себе скрытую информацию.</w:t>
      </w:r>
      <w:r w:rsidR="00756D9D">
        <w:t xml:space="preserve"> При сборке используется сохранённое на первом этапе значение количества кадров в секунду у исходного видео.</w:t>
      </w:r>
      <w:r w:rsidR="00A233D1">
        <w:t xml:space="preserve"> На этом моменте заканчивается кодирование – первый основной алгоритм работы программы.</w:t>
      </w:r>
    </w:p>
    <w:p w14:paraId="68D10770" w14:textId="77777777" w:rsidR="00545ABE" w:rsidRDefault="00545ABE" w:rsidP="00E250CF">
      <w:pPr>
        <w:tabs>
          <w:tab w:val="left" w:pos="0"/>
        </w:tabs>
        <w:ind w:firstLine="0"/>
      </w:pPr>
    </w:p>
    <w:p w14:paraId="606446CD" w14:textId="350F19C5" w:rsidR="009A627A" w:rsidRDefault="00F84447" w:rsidP="009A627A">
      <w:pPr>
        <w:widowControl w:val="0"/>
        <w:tabs>
          <w:tab w:val="left" w:pos="0"/>
        </w:tabs>
        <w:rPr>
          <w:b/>
          <w:spacing w:val="4"/>
        </w:rPr>
      </w:pPr>
      <w:r>
        <w:rPr>
          <w:b/>
          <w:spacing w:val="4"/>
        </w:rPr>
        <w:t>2</w:t>
      </w:r>
      <w:r w:rsidRPr="00B92466">
        <w:rPr>
          <w:b/>
          <w:spacing w:val="4"/>
        </w:rPr>
        <w:t>.</w:t>
      </w:r>
      <w:r>
        <w:rPr>
          <w:b/>
          <w:spacing w:val="4"/>
        </w:rPr>
        <w:t>2</w:t>
      </w:r>
      <w:r w:rsidRPr="00B92466">
        <w:rPr>
          <w:b/>
          <w:spacing w:val="4"/>
        </w:rPr>
        <w:t xml:space="preserve"> </w:t>
      </w:r>
      <w:r>
        <w:rPr>
          <w:b/>
          <w:spacing w:val="4"/>
        </w:rPr>
        <w:t xml:space="preserve">Алгоритм </w:t>
      </w:r>
      <w:r w:rsidR="00545ABE" w:rsidRPr="00545ABE">
        <w:rPr>
          <w:b/>
          <w:spacing w:val="4"/>
        </w:rPr>
        <w:t>извлечения информации из видеопотока</w:t>
      </w:r>
    </w:p>
    <w:p w14:paraId="1F5C6BB7" w14:textId="77777777" w:rsidR="009A627A" w:rsidRPr="009A627A" w:rsidRDefault="009A627A" w:rsidP="009A627A">
      <w:pPr>
        <w:widowControl w:val="0"/>
        <w:tabs>
          <w:tab w:val="left" w:pos="0"/>
        </w:tabs>
        <w:rPr>
          <w:b/>
          <w:spacing w:val="4"/>
        </w:rPr>
      </w:pPr>
    </w:p>
    <w:p w14:paraId="0DAA5D47" w14:textId="26E99C0B" w:rsidR="00FE0698" w:rsidRPr="00E250CF" w:rsidRDefault="00D3420C" w:rsidP="00E250CF">
      <w:pPr>
        <w:widowControl w:val="0"/>
        <w:tabs>
          <w:tab w:val="left" w:pos="0"/>
        </w:tabs>
        <w:rPr>
          <w:b/>
          <w:spacing w:val="4"/>
        </w:rPr>
      </w:pPr>
      <w:r>
        <w:rPr>
          <w:bCs/>
          <w:spacing w:val="4"/>
        </w:rPr>
        <w:t xml:space="preserve">Теперь опишем второй основной алгоритм программного средства – </w:t>
      </w:r>
      <w:r w:rsidR="00545ABE">
        <w:rPr>
          <w:bCs/>
          <w:spacing w:val="4"/>
        </w:rPr>
        <w:t>извлечение</w:t>
      </w:r>
      <w:r w:rsidR="00756D9D">
        <w:rPr>
          <w:bCs/>
          <w:spacing w:val="4"/>
        </w:rPr>
        <w:t xml:space="preserve">, </w:t>
      </w:r>
      <w:r w:rsidR="00756D9D" w:rsidRPr="00FE0698">
        <w:rPr>
          <w:bCs/>
          <w:spacing w:val="4"/>
        </w:rPr>
        <w:t xml:space="preserve">то есть получение </w:t>
      </w:r>
      <w:r w:rsidR="00756D9D">
        <w:rPr>
          <w:bCs/>
          <w:spacing w:val="4"/>
        </w:rPr>
        <w:t>скрытог</w:t>
      </w:r>
      <w:r w:rsidR="00756D9D" w:rsidRPr="00FE0698">
        <w:rPr>
          <w:bCs/>
          <w:spacing w:val="4"/>
        </w:rPr>
        <w:t>о текста</w:t>
      </w:r>
      <w:r w:rsidR="00756D9D">
        <w:rPr>
          <w:bCs/>
          <w:spacing w:val="4"/>
        </w:rPr>
        <w:t xml:space="preserve"> из видеофайла</w:t>
      </w:r>
      <w:r>
        <w:rPr>
          <w:bCs/>
          <w:spacing w:val="4"/>
        </w:rPr>
        <w:t xml:space="preserve">. </w:t>
      </w:r>
      <w:r w:rsidR="00756D9D">
        <w:rPr>
          <w:bCs/>
          <w:spacing w:val="4"/>
        </w:rPr>
        <w:t xml:space="preserve">Данный </w:t>
      </w:r>
      <w:r w:rsidR="00756D9D">
        <w:rPr>
          <w:bCs/>
          <w:spacing w:val="4"/>
        </w:rPr>
        <w:lastRenderedPageBreak/>
        <w:t>алгоритм представлен н</w:t>
      </w:r>
      <w:r w:rsidR="00FE0698" w:rsidRPr="00FE0698">
        <w:rPr>
          <w:bCs/>
          <w:spacing w:val="4"/>
        </w:rPr>
        <w:t xml:space="preserve">а рисунке </w:t>
      </w:r>
      <w:r w:rsidR="00FE0698">
        <w:rPr>
          <w:bCs/>
          <w:spacing w:val="4"/>
        </w:rPr>
        <w:t>5</w:t>
      </w:r>
      <w:r w:rsidR="00756D9D">
        <w:rPr>
          <w:bCs/>
          <w:spacing w:val="4"/>
        </w:rPr>
        <w:t>.</w:t>
      </w:r>
    </w:p>
    <w:p w14:paraId="21CCE46C" w14:textId="77777777" w:rsidR="000C65F2" w:rsidRDefault="000C65F2" w:rsidP="00FE0698">
      <w:pPr>
        <w:tabs>
          <w:tab w:val="left" w:pos="0"/>
        </w:tabs>
        <w:rPr>
          <w:bCs/>
          <w:spacing w:val="4"/>
        </w:rPr>
      </w:pPr>
    </w:p>
    <w:p w14:paraId="61B26366" w14:textId="6178AF52" w:rsidR="00FE0698" w:rsidRDefault="00B32927" w:rsidP="00FE0698">
      <w:pPr>
        <w:keepNext/>
        <w:tabs>
          <w:tab w:val="left" w:pos="0"/>
        </w:tabs>
        <w:ind w:firstLine="0"/>
        <w:jc w:val="center"/>
      </w:pPr>
      <w:r>
        <w:rPr>
          <w:noProof/>
        </w:rPr>
        <w:drawing>
          <wp:inline distT="0" distB="0" distL="0" distR="0" wp14:anchorId="097745C0" wp14:editId="6DCDF97F">
            <wp:extent cx="4771872" cy="3428890"/>
            <wp:effectExtent l="0" t="0" r="0" b="635"/>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7554" cy="3454530"/>
                    </a:xfrm>
                    <a:prstGeom prst="rect">
                      <a:avLst/>
                    </a:prstGeom>
                    <a:noFill/>
                    <a:ln>
                      <a:noFill/>
                    </a:ln>
                  </pic:spPr>
                </pic:pic>
              </a:graphicData>
            </a:graphic>
          </wp:inline>
        </w:drawing>
      </w:r>
    </w:p>
    <w:p w14:paraId="2B3C14E5" w14:textId="3A9D8CC7" w:rsidR="00FE0698" w:rsidRDefault="00FE0698" w:rsidP="00FE0698">
      <w:pPr>
        <w:pStyle w:val="a5"/>
        <w:rPr>
          <w:sz w:val="24"/>
          <w:szCs w:val="24"/>
          <w:lang w:val="ru-RU"/>
        </w:rPr>
      </w:pPr>
      <w:r w:rsidRPr="00FE0698">
        <w:rPr>
          <w:sz w:val="24"/>
          <w:szCs w:val="24"/>
        </w:rPr>
        <w:t xml:space="preserve">Рисунок </w:t>
      </w:r>
      <w:r w:rsidR="00B10783">
        <w:rPr>
          <w:sz w:val="24"/>
          <w:szCs w:val="24"/>
          <w:lang w:val="ru-RU"/>
        </w:rPr>
        <w:t>5</w:t>
      </w:r>
      <w:r w:rsidRPr="00FE0698">
        <w:rPr>
          <w:sz w:val="24"/>
          <w:szCs w:val="24"/>
          <w:lang w:val="ru-RU"/>
        </w:rPr>
        <w:t xml:space="preserve"> – Алгоритм процесса декодирования</w:t>
      </w:r>
    </w:p>
    <w:p w14:paraId="28645182" w14:textId="2B97B627" w:rsidR="00FE0698" w:rsidRDefault="00FE0698" w:rsidP="00FE0698"/>
    <w:p w14:paraId="735E7DD7" w14:textId="25469471" w:rsidR="00FE0698" w:rsidRDefault="00756D9D" w:rsidP="00FE0698">
      <w:r>
        <w:t xml:space="preserve">Алгоритм начинается с выбора видеофайла, с которого необходимо получить скрытую в нём информацию. Вычисляется количество кадров, после чего видео разбивается на </w:t>
      </w:r>
      <w:r w:rsidR="00F347D2">
        <w:t>изображения, которые, как и в первом алгоритме, также нумеруются. Работа с видеофайлом завершается.</w:t>
      </w:r>
    </w:p>
    <w:p w14:paraId="1FB969C0" w14:textId="622D8260" w:rsidR="00F347D2" w:rsidRDefault="00F347D2" w:rsidP="00FE0698">
      <w:r>
        <w:t>Далее вычисляется размер полученных изображений и принимается введённый пользователем закрытый ключ.</w:t>
      </w:r>
    </w:p>
    <w:p w14:paraId="4CCCB1A5" w14:textId="36ECE214" w:rsidR="0052629B" w:rsidRDefault="00F347D2" w:rsidP="00C30FC7">
      <w:pPr>
        <w:widowControl w:val="0"/>
      </w:pPr>
      <w:r>
        <w:t xml:space="preserve">Затем начинается процесс поиска </w:t>
      </w:r>
      <w:r w:rsidR="004934A8">
        <w:t>пикселей, в которых содержится символы скрытого текста. Аналогично алгоритму кодирования поиск происходит с помощью псевдослучайных чисел, в которых зерном является полученный закрытый ключ.</w:t>
      </w:r>
      <w:r w:rsidR="0052629B">
        <w:t xml:space="preserve"> </w:t>
      </w:r>
      <w:r w:rsidR="003C08D2">
        <w:t>Таким образом, если ключ, использованный для извлечения скрытого текста из видео, будет отличаться от ключа, с помощью которого происходило внедрение текста в алгоритме кодирования, получить скрытую информацию в обработанном видео не получится, так как в таком</w:t>
      </w:r>
      <w:r w:rsidR="00C2627A">
        <w:t xml:space="preserve"> </w:t>
      </w:r>
      <w:r w:rsidR="003C08D2">
        <w:t>случае в процессе поиска будут найдены не те пиксели, в которых хранятся</w:t>
      </w:r>
      <w:r w:rsidR="0077515C">
        <w:t xml:space="preserve"> </w:t>
      </w:r>
      <w:r w:rsidR="003C08D2">
        <w:lastRenderedPageBreak/>
        <w:t>символы исходного текста.</w:t>
      </w:r>
    </w:p>
    <w:p w14:paraId="06EF83C1" w14:textId="6405C7BE" w:rsidR="00F347D2" w:rsidRDefault="004934A8" w:rsidP="00FE0698">
      <w:r>
        <w:t xml:space="preserve">Найдя очередной пиксель, происходит проверка, проходил ли цикл поиска через него до этого. </w:t>
      </w:r>
      <w:r w:rsidR="0052629B">
        <w:t>Если да, то поиск происходит дальше, иначе с данного пикселя извлекается символ. Процесс поиска происходит до тех пор, пока в очередном пикселе не обнаружится нулевой символ, означающий конец скрытого текста.</w:t>
      </w:r>
    </w:p>
    <w:p w14:paraId="756551E6" w14:textId="77777777" w:rsidR="006D5345" w:rsidRDefault="0052629B" w:rsidP="00FE0698">
      <w:r>
        <w:t>В конце алгоритма декодирования все извлеченные символы сохраняются в отдельном текстовом файле.</w:t>
      </w:r>
      <w:r w:rsidR="00C33DCD">
        <w:t xml:space="preserve"> Полученный текст выводится на поле вывода программы, после чего алгоритм </w:t>
      </w:r>
      <w:r w:rsidR="00933A9A">
        <w:t xml:space="preserve">декодирования </w:t>
      </w:r>
      <w:r w:rsidR="00C33DCD">
        <w:t>завершается.</w:t>
      </w:r>
    </w:p>
    <w:p w14:paraId="6B8EE4B6" w14:textId="77777777" w:rsidR="006D5345" w:rsidRDefault="006D5345" w:rsidP="00FE0698"/>
    <w:p w14:paraId="7B98E7AD" w14:textId="5217B2E2" w:rsidR="006D5345" w:rsidRPr="006D5345" w:rsidRDefault="006D5345" w:rsidP="006D5345">
      <w:pPr>
        <w:tabs>
          <w:tab w:val="left" w:pos="0"/>
        </w:tabs>
        <w:rPr>
          <w:b/>
          <w:spacing w:val="4"/>
        </w:rPr>
      </w:pPr>
      <w:r>
        <w:rPr>
          <w:b/>
          <w:spacing w:val="4"/>
        </w:rPr>
        <w:t>2</w:t>
      </w:r>
      <w:r w:rsidRPr="00B92466">
        <w:rPr>
          <w:b/>
          <w:spacing w:val="4"/>
        </w:rPr>
        <w:t>.</w:t>
      </w:r>
      <w:r>
        <w:rPr>
          <w:b/>
          <w:spacing w:val="4"/>
        </w:rPr>
        <w:t>3</w:t>
      </w:r>
      <w:r w:rsidRPr="00B92466">
        <w:rPr>
          <w:b/>
          <w:spacing w:val="4"/>
        </w:rPr>
        <w:t xml:space="preserve"> </w:t>
      </w:r>
      <w:r w:rsidR="00693DA5">
        <w:rPr>
          <w:b/>
          <w:spacing w:val="4"/>
        </w:rPr>
        <w:t xml:space="preserve">Метод внедрения </w:t>
      </w:r>
      <w:r w:rsidR="00746120">
        <w:rPr>
          <w:b/>
          <w:spacing w:val="4"/>
        </w:rPr>
        <w:t>информации</w:t>
      </w:r>
      <w:r w:rsidR="00693DA5">
        <w:rPr>
          <w:b/>
          <w:spacing w:val="4"/>
        </w:rPr>
        <w:t xml:space="preserve"> в </w:t>
      </w:r>
      <w:r w:rsidR="00746120">
        <w:rPr>
          <w:b/>
          <w:spacing w:val="4"/>
        </w:rPr>
        <w:t>видеопоток</w:t>
      </w:r>
    </w:p>
    <w:p w14:paraId="18088528" w14:textId="4B620C2A" w:rsidR="0052629B" w:rsidRDefault="003C08D2" w:rsidP="00FE0698">
      <w:r>
        <w:t xml:space="preserve"> </w:t>
      </w:r>
    </w:p>
    <w:p w14:paraId="7A4CB72A" w14:textId="72E391CD" w:rsidR="009F56CD" w:rsidRPr="009C0461" w:rsidRDefault="00900CAC" w:rsidP="009F56CD">
      <w:pPr>
        <w:rPr>
          <w:bCs/>
        </w:rPr>
      </w:pPr>
      <w:r>
        <w:rPr>
          <w:bCs/>
        </w:rPr>
        <w:t xml:space="preserve">Под понятием </w:t>
      </w:r>
      <w:r w:rsidR="009F56CD" w:rsidRPr="009C0461">
        <w:rPr>
          <w:bCs/>
        </w:rPr>
        <w:t>«пиксель»</w:t>
      </w:r>
      <w:r>
        <w:rPr>
          <w:bCs/>
        </w:rPr>
        <w:t>, во-первых,</w:t>
      </w:r>
      <w:r w:rsidR="009F56CD" w:rsidRPr="009C0461">
        <w:rPr>
          <w:bCs/>
        </w:rPr>
        <w:t xml:space="preserve"> </w:t>
      </w:r>
      <w:r>
        <w:rPr>
          <w:bCs/>
        </w:rPr>
        <w:t>понимают физический элемент матрицы дисплея, то есть экран монитора, телевизора, телефона и т.д. Во-вторых, это понятие также используется в описании наиболее маленькой цветовой точки изображения</w:t>
      </w:r>
      <w:r w:rsidR="00B10783">
        <w:rPr>
          <w:bCs/>
        </w:rPr>
        <w:t>. Из множества таких цветовых точек и образуется полноценное изображение.</w:t>
      </w:r>
    </w:p>
    <w:p w14:paraId="6C1BC9E8" w14:textId="4E4233F5" w:rsidR="009F56CD" w:rsidRDefault="00B10783" w:rsidP="009F56CD">
      <w:pPr>
        <w:rPr>
          <w:bCs/>
        </w:rPr>
      </w:pPr>
      <w:r>
        <w:rPr>
          <w:bCs/>
        </w:rPr>
        <w:t>Данное п</w:t>
      </w:r>
      <w:r w:rsidR="009F56CD" w:rsidRPr="009C0461">
        <w:rPr>
          <w:bCs/>
        </w:rPr>
        <w:t>онят</w:t>
      </w:r>
      <w:r>
        <w:rPr>
          <w:bCs/>
        </w:rPr>
        <w:t>ие может использоваться корректно в этих обоих случаях, так как принцип работы у них в целом один и тот же.</w:t>
      </w:r>
    </w:p>
    <w:p w14:paraId="011DA8AB" w14:textId="40EB16F0" w:rsidR="009F56CD" w:rsidRDefault="009F56CD" w:rsidP="009F56CD">
      <w:pPr>
        <w:rPr>
          <w:bCs/>
        </w:rPr>
      </w:pPr>
      <w:r>
        <w:rPr>
          <w:bCs/>
        </w:rPr>
        <w:t>Ц</w:t>
      </w:r>
      <w:r w:rsidRPr="009C0461">
        <w:rPr>
          <w:bCs/>
        </w:rPr>
        <w:t xml:space="preserve">вет </w:t>
      </w:r>
      <w:r w:rsidR="00B10783">
        <w:rPr>
          <w:bCs/>
        </w:rPr>
        <w:t>пикселя получается из трёх цветовых элементов – красным, зелёным и синим, зависящий от их значений.</w:t>
      </w:r>
    </w:p>
    <w:p w14:paraId="1253642F" w14:textId="7EC374E8" w:rsidR="00E250CF" w:rsidRDefault="004F6CE2" w:rsidP="00E250CF">
      <w:pPr>
        <w:widowControl w:val="0"/>
        <w:rPr>
          <w:bCs/>
        </w:rPr>
      </w:pPr>
      <w:r>
        <w:rPr>
          <w:bCs/>
          <w:lang w:val="en-US"/>
        </w:rPr>
        <w:t>Red</w:t>
      </w:r>
      <w:r w:rsidRPr="004F6CE2">
        <w:rPr>
          <w:bCs/>
        </w:rPr>
        <w:t xml:space="preserve">, </w:t>
      </w:r>
      <w:r>
        <w:rPr>
          <w:bCs/>
          <w:lang w:val="en-US"/>
        </w:rPr>
        <w:t>green</w:t>
      </w:r>
      <w:r w:rsidRPr="004F6CE2">
        <w:rPr>
          <w:bCs/>
        </w:rPr>
        <w:t xml:space="preserve">, </w:t>
      </w:r>
      <w:r>
        <w:rPr>
          <w:bCs/>
          <w:lang w:val="en-US"/>
        </w:rPr>
        <w:t>blue</w:t>
      </w:r>
      <w:r w:rsidRPr="004F6CE2">
        <w:rPr>
          <w:bCs/>
        </w:rPr>
        <w:t xml:space="preserve"> (</w:t>
      </w:r>
      <w:r>
        <w:rPr>
          <w:bCs/>
          <w:lang w:val="en-US"/>
        </w:rPr>
        <w:t>RGB</w:t>
      </w:r>
      <w:r w:rsidRPr="004F6CE2">
        <w:rPr>
          <w:bCs/>
        </w:rPr>
        <w:t xml:space="preserve">) </w:t>
      </w:r>
      <w:r>
        <w:rPr>
          <w:bCs/>
        </w:rPr>
        <w:t>–</w:t>
      </w:r>
      <w:r w:rsidRPr="004F6CE2">
        <w:rPr>
          <w:bCs/>
        </w:rPr>
        <w:t xml:space="preserve"> это аддитивная цветовая модель. </w:t>
      </w:r>
      <w:r w:rsidR="00B10783">
        <w:rPr>
          <w:bCs/>
        </w:rPr>
        <w:t xml:space="preserve">Она описывает метод преобразования цвета для </w:t>
      </w:r>
      <w:r w:rsidR="00720CF6">
        <w:rPr>
          <w:bCs/>
        </w:rPr>
        <w:t>воспроизведения цвета</w:t>
      </w:r>
      <w:r w:rsidR="00B10783">
        <w:rPr>
          <w:bCs/>
        </w:rPr>
        <w:t xml:space="preserve"> </w:t>
      </w:r>
      <w:r w:rsidR="00720CF6">
        <w:rPr>
          <w:bCs/>
        </w:rPr>
        <w:t>из трёх основных</w:t>
      </w:r>
      <w:r w:rsidRPr="004F6CE2">
        <w:rPr>
          <w:bCs/>
        </w:rPr>
        <w:t>.</w:t>
      </w:r>
      <w:r w:rsidR="00720CF6">
        <w:rPr>
          <w:bCs/>
        </w:rPr>
        <w:t xml:space="preserve"> Красный, зелёный и синий цвет</w:t>
      </w:r>
      <w:r w:rsidR="00175277">
        <w:rPr>
          <w:bCs/>
        </w:rPr>
        <w:t>а</w:t>
      </w:r>
      <w:r w:rsidR="00720CF6">
        <w:rPr>
          <w:bCs/>
        </w:rPr>
        <w:t xml:space="preserve"> были выбраны в соответствии с особенностями человеческого зрения.</w:t>
      </w:r>
    </w:p>
    <w:p w14:paraId="4705FEFF" w14:textId="4696553B" w:rsidR="009F56CD" w:rsidRDefault="009F56CD" w:rsidP="00175277">
      <w:pPr>
        <w:widowControl w:val="0"/>
        <w:rPr>
          <w:bCs/>
        </w:rPr>
      </w:pPr>
      <w:r w:rsidRPr="009C0461">
        <w:rPr>
          <w:bCs/>
        </w:rPr>
        <w:t>Теперь</w:t>
      </w:r>
      <w:r w:rsidR="00724339">
        <w:rPr>
          <w:bCs/>
        </w:rPr>
        <w:t xml:space="preserve"> на рисунке 6</w:t>
      </w:r>
      <w:r w:rsidRPr="009C0461">
        <w:rPr>
          <w:bCs/>
        </w:rPr>
        <w:t xml:space="preserve"> </w:t>
      </w:r>
      <w:r w:rsidR="00175277">
        <w:rPr>
          <w:bCs/>
        </w:rPr>
        <w:t xml:space="preserve">наглядно покажем результат смешивания цветов с помощью шкалы интенсивности каждого из элементов цвета. Зелёный цвет показывает заполненность шкалы в виде текущей интенсивности. В квадрате справа можно увидеть итоговый цвет – результат смешивания всех цветов. Так </w:t>
      </w:r>
      <w:r w:rsidR="00175277">
        <w:rPr>
          <w:bCs/>
        </w:rPr>
        <w:lastRenderedPageBreak/>
        <w:t>как значение каждого цвета на максимуме, получается белый цвет.</w:t>
      </w:r>
    </w:p>
    <w:p w14:paraId="10508E4E" w14:textId="77777777" w:rsidR="00175277" w:rsidRDefault="00175277" w:rsidP="00175277">
      <w:pPr>
        <w:widowControl w:val="0"/>
        <w:rPr>
          <w:bCs/>
        </w:rPr>
      </w:pPr>
    </w:p>
    <w:p w14:paraId="671D52B1" w14:textId="77777777" w:rsidR="004F6CE2" w:rsidRDefault="009F56CD" w:rsidP="00C2627A">
      <w:pPr>
        <w:keepNext/>
        <w:ind w:firstLine="0"/>
        <w:jc w:val="center"/>
      </w:pPr>
      <w:r>
        <w:rPr>
          <w:bCs/>
          <w:noProof/>
        </w:rPr>
        <w:drawing>
          <wp:inline distT="0" distB="0" distL="0" distR="0" wp14:anchorId="749660A7" wp14:editId="22030EEC">
            <wp:extent cx="3430337" cy="341870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8100" cy="3516133"/>
                    </a:xfrm>
                    <a:prstGeom prst="rect">
                      <a:avLst/>
                    </a:prstGeom>
                    <a:noFill/>
                    <a:ln>
                      <a:noFill/>
                    </a:ln>
                  </pic:spPr>
                </pic:pic>
              </a:graphicData>
            </a:graphic>
          </wp:inline>
        </w:drawing>
      </w:r>
    </w:p>
    <w:p w14:paraId="4C144791" w14:textId="2275A467" w:rsidR="009F56CD" w:rsidRPr="004F6CE2" w:rsidRDefault="004F6CE2" w:rsidP="00C2627A">
      <w:pPr>
        <w:pStyle w:val="a5"/>
        <w:ind w:firstLine="0"/>
        <w:rPr>
          <w:sz w:val="24"/>
          <w:szCs w:val="24"/>
          <w:lang w:val="ru-RU"/>
        </w:rPr>
      </w:pPr>
      <w:r w:rsidRPr="004F6CE2">
        <w:rPr>
          <w:sz w:val="24"/>
          <w:szCs w:val="24"/>
        </w:rPr>
        <w:t xml:space="preserve">Рисунок </w:t>
      </w:r>
      <w:r w:rsidRPr="004F6CE2">
        <w:rPr>
          <w:sz w:val="24"/>
          <w:szCs w:val="24"/>
        </w:rPr>
        <w:fldChar w:fldCharType="begin"/>
      </w:r>
      <w:r w:rsidRPr="004F6CE2">
        <w:rPr>
          <w:sz w:val="24"/>
          <w:szCs w:val="24"/>
        </w:rPr>
        <w:instrText xml:space="preserve"> SEQ Рисунок \* ARABIC </w:instrText>
      </w:r>
      <w:r w:rsidRPr="004F6CE2">
        <w:rPr>
          <w:sz w:val="24"/>
          <w:szCs w:val="24"/>
        </w:rPr>
        <w:fldChar w:fldCharType="separate"/>
      </w:r>
      <w:r w:rsidR="00057309">
        <w:rPr>
          <w:noProof/>
          <w:sz w:val="24"/>
          <w:szCs w:val="24"/>
        </w:rPr>
        <w:t>6</w:t>
      </w:r>
      <w:r w:rsidRPr="004F6CE2">
        <w:rPr>
          <w:sz w:val="24"/>
          <w:szCs w:val="24"/>
        </w:rPr>
        <w:fldChar w:fldCharType="end"/>
      </w:r>
      <w:r w:rsidRPr="004F6CE2">
        <w:rPr>
          <w:sz w:val="24"/>
          <w:szCs w:val="24"/>
          <w:lang w:val="ru-RU"/>
        </w:rPr>
        <w:t xml:space="preserve"> – </w:t>
      </w:r>
      <w:r w:rsidR="00F35F02">
        <w:rPr>
          <w:sz w:val="24"/>
          <w:szCs w:val="24"/>
          <w:lang w:val="ru-RU"/>
        </w:rPr>
        <w:t>Б</w:t>
      </w:r>
      <w:r w:rsidRPr="004F6CE2">
        <w:rPr>
          <w:sz w:val="24"/>
          <w:szCs w:val="24"/>
          <w:lang w:val="ru-RU"/>
        </w:rPr>
        <w:t xml:space="preserve">елый цвет </w:t>
      </w:r>
      <w:r w:rsidRPr="004F6CE2">
        <w:rPr>
          <w:sz w:val="24"/>
          <w:szCs w:val="24"/>
          <w:lang w:val="en-US"/>
        </w:rPr>
        <w:t>RGB</w:t>
      </w:r>
      <w:r w:rsidRPr="004F6CE2">
        <w:rPr>
          <w:sz w:val="24"/>
          <w:szCs w:val="24"/>
          <w:lang w:val="ru-RU"/>
        </w:rPr>
        <w:t xml:space="preserve"> модели </w:t>
      </w:r>
    </w:p>
    <w:p w14:paraId="1734A3B1" w14:textId="77777777" w:rsidR="004F6CE2" w:rsidRPr="004F6CE2" w:rsidRDefault="004F6CE2" w:rsidP="004F6CE2">
      <w:pPr>
        <w:rPr>
          <w:lang w:val="uk-UA"/>
        </w:rPr>
      </w:pPr>
    </w:p>
    <w:p w14:paraId="410A51BA" w14:textId="4FC073B0" w:rsidR="009F56CD" w:rsidRDefault="00E250CF" w:rsidP="00C60CE4">
      <w:pPr>
        <w:rPr>
          <w:bCs/>
        </w:rPr>
      </w:pPr>
      <w:r>
        <w:rPr>
          <w:bCs/>
          <w:lang w:val="uk-UA"/>
        </w:rPr>
        <w:t xml:space="preserve">Приведем пример для </w:t>
      </w:r>
      <w:r w:rsidR="00C2627A">
        <w:rPr>
          <w:bCs/>
        </w:rPr>
        <w:t xml:space="preserve">красного </w:t>
      </w:r>
      <w:r w:rsidRPr="00E250CF">
        <w:rPr>
          <w:bCs/>
        </w:rPr>
        <w:t>цвета, представлен</w:t>
      </w:r>
      <w:r w:rsidR="00360628">
        <w:rPr>
          <w:bCs/>
        </w:rPr>
        <w:t>ный</w:t>
      </w:r>
      <w:r w:rsidRPr="00E250CF">
        <w:rPr>
          <w:bCs/>
        </w:rPr>
        <w:t xml:space="preserve"> на рисунке</w:t>
      </w:r>
      <w:r>
        <w:rPr>
          <w:bCs/>
          <w:lang w:val="uk-UA"/>
        </w:rPr>
        <w:t xml:space="preserve"> 7.</w:t>
      </w:r>
      <w:r w:rsidRPr="00E250CF">
        <w:rPr>
          <w:bCs/>
        </w:rPr>
        <w:t xml:space="preserve"> </w:t>
      </w:r>
    </w:p>
    <w:p w14:paraId="384AD3C7" w14:textId="77777777" w:rsidR="00E250CF" w:rsidRDefault="00E250CF" w:rsidP="00C60CE4">
      <w:pPr>
        <w:rPr>
          <w:bCs/>
        </w:rPr>
      </w:pPr>
    </w:p>
    <w:p w14:paraId="6075CE26" w14:textId="77777777" w:rsidR="004F6CE2" w:rsidRDefault="009F56CD" w:rsidP="00E250CF">
      <w:pPr>
        <w:keepNext/>
        <w:ind w:firstLine="0"/>
        <w:jc w:val="center"/>
      </w:pPr>
      <w:r>
        <w:rPr>
          <w:bCs/>
          <w:noProof/>
        </w:rPr>
        <w:drawing>
          <wp:inline distT="0" distB="0" distL="0" distR="0" wp14:anchorId="47A0BB20" wp14:editId="5383F538">
            <wp:extent cx="3150023" cy="32045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2154" cy="3227033"/>
                    </a:xfrm>
                    <a:prstGeom prst="rect">
                      <a:avLst/>
                    </a:prstGeom>
                    <a:noFill/>
                    <a:ln>
                      <a:noFill/>
                    </a:ln>
                  </pic:spPr>
                </pic:pic>
              </a:graphicData>
            </a:graphic>
          </wp:inline>
        </w:drawing>
      </w:r>
    </w:p>
    <w:p w14:paraId="2024A341" w14:textId="0A608763" w:rsidR="00175277" w:rsidRPr="00927634" w:rsidRDefault="004F6CE2" w:rsidP="00927634">
      <w:pPr>
        <w:pStyle w:val="a5"/>
        <w:ind w:firstLine="0"/>
        <w:rPr>
          <w:sz w:val="24"/>
          <w:szCs w:val="24"/>
          <w:lang w:val="ru-RU"/>
        </w:rPr>
      </w:pPr>
      <w:r w:rsidRPr="004F6CE2">
        <w:rPr>
          <w:sz w:val="24"/>
          <w:szCs w:val="24"/>
        </w:rPr>
        <w:t xml:space="preserve">Рисунок </w:t>
      </w:r>
      <w:r w:rsidR="00720CF6">
        <w:rPr>
          <w:sz w:val="24"/>
          <w:szCs w:val="24"/>
          <w:lang w:val="ru-RU"/>
        </w:rPr>
        <w:t>7</w:t>
      </w:r>
      <w:r>
        <w:rPr>
          <w:sz w:val="24"/>
          <w:szCs w:val="24"/>
          <w:lang w:val="ru-RU"/>
        </w:rPr>
        <w:t xml:space="preserve"> – </w:t>
      </w:r>
      <w:r w:rsidR="00F35F02">
        <w:rPr>
          <w:sz w:val="24"/>
          <w:szCs w:val="24"/>
          <w:lang w:val="ru-RU"/>
        </w:rPr>
        <w:t>К</w:t>
      </w:r>
      <w:r>
        <w:rPr>
          <w:sz w:val="24"/>
          <w:szCs w:val="24"/>
          <w:lang w:val="ru-RU"/>
        </w:rPr>
        <w:t xml:space="preserve">расный цвет </w:t>
      </w:r>
      <w:r>
        <w:rPr>
          <w:sz w:val="24"/>
          <w:szCs w:val="24"/>
          <w:lang w:val="en-US"/>
        </w:rPr>
        <w:t>RGB</w:t>
      </w:r>
      <w:r w:rsidRPr="004F6CE2">
        <w:rPr>
          <w:sz w:val="24"/>
          <w:szCs w:val="24"/>
          <w:lang w:val="ru-RU"/>
        </w:rPr>
        <w:t xml:space="preserve"> </w:t>
      </w:r>
      <w:r>
        <w:rPr>
          <w:sz w:val="24"/>
          <w:szCs w:val="24"/>
          <w:lang w:val="ru-RU"/>
        </w:rPr>
        <w:t>модели</w:t>
      </w:r>
    </w:p>
    <w:p w14:paraId="3BC96A08" w14:textId="0AFFDBF4" w:rsidR="004F6CE2" w:rsidRPr="004F6CE2" w:rsidRDefault="00E250CF" w:rsidP="004F6CE2">
      <w:pPr>
        <w:rPr>
          <w:lang w:val="uk-UA"/>
        </w:rPr>
      </w:pPr>
      <w:r w:rsidRPr="009C0461">
        <w:rPr>
          <w:bCs/>
        </w:rPr>
        <w:lastRenderedPageBreak/>
        <w:t xml:space="preserve">Представим, </w:t>
      </w:r>
      <w:r w:rsidR="00927634">
        <w:rPr>
          <w:bCs/>
        </w:rPr>
        <w:t>что имеется максимальное значение интенсивности у каждого из цветов, в результате чего мы получаем белый цвет пикселя на дисплее. В случае, если понизить значения интенсивности зелёного и синего цветов до нуля, то</w:t>
      </w:r>
      <w:r w:rsidR="00154EA0">
        <w:rPr>
          <w:bCs/>
        </w:rPr>
        <w:t xml:space="preserve"> в результате </w:t>
      </w:r>
      <w:r w:rsidR="00927634">
        <w:rPr>
          <w:bCs/>
        </w:rPr>
        <w:t>останется только красный цвет максимальной яркости.</w:t>
      </w:r>
    </w:p>
    <w:p w14:paraId="40F293DF" w14:textId="0C2D5256" w:rsidR="009F56CD" w:rsidRDefault="009F56CD" w:rsidP="00C60CE4">
      <w:pPr>
        <w:rPr>
          <w:bCs/>
        </w:rPr>
      </w:pPr>
      <w:r w:rsidRPr="009C0461">
        <w:rPr>
          <w:bCs/>
        </w:rPr>
        <w:t>Диапазон интенсивности</w:t>
      </w:r>
      <w:r w:rsidR="00A12C54">
        <w:rPr>
          <w:bCs/>
        </w:rPr>
        <w:t xml:space="preserve"> –</w:t>
      </w:r>
      <w:r w:rsidRPr="009C0461">
        <w:rPr>
          <w:bCs/>
        </w:rPr>
        <w:t xml:space="preserve"> это диапазон </w:t>
      </w:r>
      <w:r w:rsidR="00154EA0">
        <w:rPr>
          <w:bCs/>
        </w:rPr>
        <w:t>значения цветового</w:t>
      </w:r>
      <w:r w:rsidRPr="009C0461">
        <w:rPr>
          <w:bCs/>
        </w:rPr>
        <w:t xml:space="preserve"> элемента от его минимального</w:t>
      </w:r>
      <w:r w:rsidR="00154EA0">
        <w:rPr>
          <w:bCs/>
        </w:rPr>
        <w:t xml:space="preserve"> или нулевого значения</w:t>
      </w:r>
      <w:r w:rsidRPr="009C0461">
        <w:rPr>
          <w:bCs/>
        </w:rPr>
        <w:t xml:space="preserve"> до его максимального </w:t>
      </w:r>
      <w:r w:rsidR="00154EA0">
        <w:rPr>
          <w:bCs/>
        </w:rPr>
        <w:t>значения.</w:t>
      </w:r>
    </w:p>
    <w:p w14:paraId="70442928" w14:textId="77777777" w:rsidR="00A12C54" w:rsidRDefault="00724339" w:rsidP="00C60CE4">
      <w:pPr>
        <w:rPr>
          <w:bCs/>
        </w:rPr>
      </w:pPr>
      <w:r>
        <w:rPr>
          <w:bCs/>
        </w:rPr>
        <w:t>В нашем случае</w:t>
      </w:r>
      <w:r w:rsidR="00F35F02" w:rsidRPr="00F35F02">
        <w:rPr>
          <w:bCs/>
        </w:rPr>
        <w:t xml:space="preserve"> </w:t>
      </w:r>
      <w:r w:rsidR="00F35F02">
        <w:rPr>
          <w:bCs/>
        </w:rPr>
        <w:t>к</w:t>
      </w:r>
      <w:r w:rsidR="00F35F02" w:rsidRPr="00F35F02">
        <w:rPr>
          <w:bCs/>
        </w:rPr>
        <w:t>аждый пиксель изображения состоит из 24 бит или 3-х байт, каждый из которых определяет интенсивность красного, зелёного и синего цветов соответственно.</w:t>
      </w:r>
      <w:r w:rsidR="00A12C54">
        <w:rPr>
          <w:bCs/>
        </w:rPr>
        <w:t xml:space="preserve"> То есть диапазон интенсивности каждого цвета – от 0 до 255.</w:t>
      </w:r>
      <w:r w:rsidR="00F35F02" w:rsidRPr="00F35F02">
        <w:rPr>
          <w:bCs/>
        </w:rPr>
        <w:t xml:space="preserve"> </w:t>
      </w:r>
    </w:p>
    <w:p w14:paraId="4EDB5E90" w14:textId="560EA6A4" w:rsidR="00724339" w:rsidRDefault="00F35F02" w:rsidP="00C60CE4">
      <w:pPr>
        <w:rPr>
          <w:bCs/>
        </w:rPr>
      </w:pPr>
      <w:r w:rsidRPr="00F35F02">
        <w:rPr>
          <w:bCs/>
        </w:rPr>
        <w:t xml:space="preserve">Каждый символ исходного текста состоит из 8 бит. </w:t>
      </w:r>
      <w:r w:rsidR="00A12C54">
        <w:rPr>
          <w:bCs/>
        </w:rPr>
        <w:t xml:space="preserve">Мы будем использовать кодировку по стандарту кодирования символов </w:t>
      </w:r>
      <w:r w:rsidR="00A12C54" w:rsidRPr="00A12C54">
        <w:rPr>
          <w:bCs/>
        </w:rPr>
        <w:t>Unicode Transformation Format, 8-bit</w:t>
      </w:r>
      <w:r w:rsidR="00A12C54">
        <w:rPr>
          <w:bCs/>
        </w:rPr>
        <w:t xml:space="preserve"> (</w:t>
      </w:r>
      <w:r w:rsidR="00A12C54">
        <w:rPr>
          <w:bCs/>
          <w:lang w:val="en-US"/>
        </w:rPr>
        <w:t>UTF</w:t>
      </w:r>
      <w:r w:rsidR="00A12C54" w:rsidRPr="00A12C54">
        <w:rPr>
          <w:bCs/>
        </w:rPr>
        <w:t>-8</w:t>
      </w:r>
      <w:r w:rsidR="00A12C54">
        <w:rPr>
          <w:bCs/>
        </w:rPr>
        <w:t>)</w:t>
      </w:r>
      <w:r w:rsidR="00A12C54" w:rsidRPr="00A12C54">
        <w:rPr>
          <w:bCs/>
        </w:rPr>
        <w:t>.</w:t>
      </w:r>
      <w:r w:rsidR="00A12C54">
        <w:rPr>
          <w:bCs/>
        </w:rPr>
        <w:t xml:space="preserve"> </w:t>
      </w:r>
      <w:r w:rsidRPr="00F35F02">
        <w:rPr>
          <w:bCs/>
        </w:rPr>
        <w:t xml:space="preserve">Программа перемешивает эти биты символа псевдослучайным образом, после чего заменяет ими младшие биты каждого цвета в пикселе, как это представлено на </w:t>
      </w:r>
      <w:r>
        <w:rPr>
          <w:bCs/>
        </w:rPr>
        <w:t>рисунке 8</w:t>
      </w:r>
      <w:r w:rsidRPr="00F35F02">
        <w:rPr>
          <w:bCs/>
        </w:rPr>
        <w:t xml:space="preserve">. </w:t>
      </w:r>
    </w:p>
    <w:p w14:paraId="2D71B40A" w14:textId="77777777" w:rsidR="00746120" w:rsidRDefault="00746120" w:rsidP="00C60CE4">
      <w:pPr>
        <w:rPr>
          <w:bCs/>
        </w:rPr>
      </w:pPr>
    </w:p>
    <w:p w14:paraId="4B708609" w14:textId="77777777" w:rsidR="00F35F02" w:rsidRDefault="00F35F02" w:rsidP="00F35F02">
      <w:pPr>
        <w:keepNext/>
        <w:ind w:firstLine="0"/>
        <w:jc w:val="center"/>
      </w:pPr>
      <w:r w:rsidRPr="00F35F02">
        <w:rPr>
          <w:bCs/>
          <w:noProof/>
        </w:rPr>
        <w:drawing>
          <wp:inline distT="0" distB="0" distL="0" distR="0" wp14:anchorId="1199F9D1" wp14:editId="02391095">
            <wp:extent cx="5612765" cy="2815682"/>
            <wp:effectExtent l="0" t="0" r="698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2822" cy="2820727"/>
                    </a:xfrm>
                    <a:prstGeom prst="rect">
                      <a:avLst/>
                    </a:prstGeom>
                  </pic:spPr>
                </pic:pic>
              </a:graphicData>
            </a:graphic>
          </wp:inline>
        </w:drawing>
      </w:r>
    </w:p>
    <w:p w14:paraId="6E933735" w14:textId="365F5CDD" w:rsidR="00C30FC7" w:rsidRDefault="00F35F02" w:rsidP="00C30FC7">
      <w:pPr>
        <w:pStyle w:val="a5"/>
        <w:rPr>
          <w:sz w:val="24"/>
          <w:szCs w:val="24"/>
          <w:lang w:val="ru-RU"/>
        </w:rPr>
      </w:pPr>
      <w:r w:rsidRPr="00F35F02">
        <w:rPr>
          <w:sz w:val="24"/>
          <w:szCs w:val="24"/>
        </w:rPr>
        <w:t xml:space="preserve">Рисунок </w:t>
      </w:r>
      <w:r w:rsidR="00720CF6">
        <w:rPr>
          <w:sz w:val="24"/>
          <w:szCs w:val="24"/>
          <w:lang w:val="ru-RU"/>
        </w:rPr>
        <w:t>8</w:t>
      </w:r>
      <w:r w:rsidRPr="00F35F02">
        <w:rPr>
          <w:sz w:val="24"/>
          <w:szCs w:val="24"/>
          <w:lang w:val="ru-RU"/>
        </w:rPr>
        <w:t xml:space="preserve"> – распределение битов по пикселям</w:t>
      </w:r>
    </w:p>
    <w:p w14:paraId="2A299275" w14:textId="77777777" w:rsidR="00C30FC7" w:rsidRDefault="00C30FC7" w:rsidP="00C30FC7">
      <w:pPr>
        <w:widowControl w:val="0"/>
        <w:ind w:firstLine="0"/>
        <w:rPr>
          <w:bCs/>
        </w:rPr>
      </w:pPr>
    </w:p>
    <w:p w14:paraId="0287EB55" w14:textId="5114E888" w:rsidR="00C30FC7" w:rsidRPr="00C30FC7" w:rsidRDefault="00C30FC7" w:rsidP="00C30FC7">
      <w:pPr>
        <w:widowControl w:val="0"/>
        <w:rPr>
          <w:lang w:val="uk-UA"/>
        </w:rPr>
      </w:pPr>
      <w:r w:rsidRPr="00F35F02">
        <w:rPr>
          <w:bCs/>
        </w:rPr>
        <w:t>При этом с каждым очередным пикселем биты перемешиваются по-</w:t>
      </w:r>
      <w:r w:rsidRPr="00F35F02">
        <w:rPr>
          <w:bCs/>
        </w:rPr>
        <w:lastRenderedPageBreak/>
        <w:t>разному, что повышает защиту скрываемого текста. Так как изменение яркости красного цвета наиболее заметно для человеческого глаза, его байт изменен меньше остальных. Данная методика позволяет скрыть информацию так, что вызванное искажение изображений практически незаметно для человеческого зрения.</w:t>
      </w:r>
    </w:p>
    <w:p w14:paraId="616F8A28" w14:textId="77BF1073" w:rsidR="00F35F02" w:rsidRPr="00C30FC7" w:rsidRDefault="00F35F02" w:rsidP="00C30FC7">
      <w:pPr>
        <w:pStyle w:val="a5"/>
        <w:widowControl w:val="0"/>
        <w:jc w:val="both"/>
        <w:rPr>
          <w:bCs/>
          <w:sz w:val="24"/>
          <w:szCs w:val="24"/>
          <w:lang w:val="ru-RU"/>
        </w:rPr>
      </w:pPr>
      <w:r>
        <w:t>В случае, если у злоумышленника окажется доступ к исходному видеофайлу, он сможет сравнить его с обработанным. Таким образом</w:t>
      </w:r>
      <w:r w:rsidR="00A12C54">
        <w:t xml:space="preserve">, ему не сложно будет выявить те пиксели, в которых произошли изменения. Но ему предстоит ещё как-то выяснить правильную их очерёдность для декодирования. Помимо это, необходимо будет определить, как именно распределён каждый символ в соответствующем пикселе. </w:t>
      </w:r>
    </w:p>
    <w:p w14:paraId="2F9214E2" w14:textId="77777777" w:rsidR="00F12039" w:rsidRDefault="008B201F" w:rsidP="00F12039">
      <w:pPr>
        <w:ind w:firstLine="0"/>
      </w:pPr>
      <w:r>
        <w:tab/>
        <w:t xml:space="preserve">При этом задачу декодирования можно </w:t>
      </w:r>
      <w:r w:rsidR="00746120">
        <w:t>усложнить ещё больше</w:t>
      </w:r>
      <w:r>
        <w:t>.</w:t>
      </w:r>
      <w:r w:rsidR="00746120">
        <w:t xml:space="preserve"> Для этого, перед началом внедрения битов символов исходного текста в пиксели, необходимо изменить все пиксели всех кадров видеопотока. Чтобы при этом не было заметно никаких искажений, изменять нужно также младшие биты каждого цвета. Для большей защиты, изменять их необходимо случайным образом, иначе возможно было бы выявить закономерность. </w:t>
      </w:r>
    </w:p>
    <w:p w14:paraId="757B1E69" w14:textId="67ABCE69" w:rsidR="00FE0698" w:rsidRDefault="00746120" w:rsidP="00F12039">
      <w:r>
        <w:t>В результате</w:t>
      </w:r>
      <w:r w:rsidR="00F12039">
        <w:t>, в случае обнаружения злоумышленником факта хранения информации в видеопотоке, её извлечение окажется невероятно сложной задачей.</w:t>
      </w:r>
    </w:p>
    <w:p w14:paraId="5470D96A" w14:textId="77777777" w:rsidR="00E250CF" w:rsidRDefault="00E250CF" w:rsidP="00C30FC7">
      <w:pPr>
        <w:ind w:firstLine="0"/>
      </w:pPr>
    </w:p>
    <w:p w14:paraId="30D72439" w14:textId="36D5D5AD" w:rsidR="00F12039" w:rsidRPr="006D5345" w:rsidRDefault="00F12039" w:rsidP="00F12039">
      <w:pPr>
        <w:tabs>
          <w:tab w:val="left" w:pos="0"/>
        </w:tabs>
        <w:rPr>
          <w:b/>
          <w:spacing w:val="4"/>
        </w:rPr>
      </w:pPr>
      <w:r>
        <w:rPr>
          <w:b/>
          <w:spacing w:val="4"/>
        </w:rPr>
        <w:t>2</w:t>
      </w:r>
      <w:r w:rsidRPr="00B92466">
        <w:rPr>
          <w:b/>
          <w:spacing w:val="4"/>
        </w:rPr>
        <w:t>.</w:t>
      </w:r>
      <w:r>
        <w:rPr>
          <w:b/>
          <w:spacing w:val="4"/>
        </w:rPr>
        <w:t>4</w:t>
      </w:r>
      <w:r w:rsidRPr="00B92466">
        <w:rPr>
          <w:b/>
          <w:spacing w:val="4"/>
        </w:rPr>
        <w:t xml:space="preserve"> </w:t>
      </w:r>
      <w:r>
        <w:rPr>
          <w:b/>
          <w:spacing w:val="4"/>
        </w:rPr>
        <w:t>Использование ключа</w:t>
      </w:r>
    </w:p>
    <w:p w14:paraId="25D67F1C" w14:textId="5D94B183" w:rsidR="00F12039" w:rsidRDefault="00F12039" w:rsidP="00F12039"/>
    <w:p w14:paraId="2C6ACA9A" w14:textId="272E69F1" w:rsidR="00F12039" w:rsidRDefault="00F12039" w:rsidP="00360628">
      <w:pPr>
        <w:widowControl w:val="0"/>
      </w:pPr>
      <w:r w:rsidRPr="00F12039">
        <w:t>Для скрытия информации или её извлечения программа использует ключ, вводимый пользователем. С помощью данного ключа по определённому алгоритму программное средство определяет, где и как в видеопотоке будет скрыта информация. То есть происходит определение, в каких кадрах будет скрыта информация, в каких пикселях будут скрыты символы текста, и как именно будут перемешаны биты символов перед внедрением</w:t>
      </w:r>
      <w:r>
        <w:t>, что</w:t>
      </w:r>
      <w:r w:rsidR="00360628">
        <w:t xml:space="preserve"> </w:t>
      </w:r>
      <w:r>
        <w:lastRenderedPageBreak/>
        <w:t>представлено на рисунке</w:t>
      </w:r>
      <w:r w:rsidR="00A76AAB">
        <w:t xml:space="preserve"> 9</w:t>
      </w:r>
      <w:r w:rsidRPr="00F12039">
        <w:t>. Таким же образом ключ используется и для извлечения информации из видеопотока, определяя те же данные. Поэтому при применении одного и того же ключа для скрытия и извлечения информации данные совпадут, и будет извлечена скрытая информация. В противном случае вместо скрытого текста извлекутся значения пикселей, не несущих в себе никакой информации.</w:t>
      </w:r>
    </w:p>
    <w:p w14:paraId="7DAA4B11" w14:textId="35347979" w:rsidR="00746120" w:rsidRDefault="00746120" w:rsidP="000C65F2">
      <w:pPr>
        <w:ind w:firstLine="0"/>
      </w:pPr>
    </w:p>
    <w:p w14:paraId="6D17B993" w14:textId="77777777" w:rsidR="00F12039" w:rsidRDefault="00F12039" w:rsidP="00F12039">
      <w:pPr>
        <w:keepNext/>
        <w:ind w:firstLine="0"/>
        <w:jc w:val="center"/>
      </w:pPr>
      <w:r w:rsidRPr="00F12039">
        <w:rPr>
          <w:noProof/>
        </w:rPr>
        <w:drawing>
          <wp:inline distT="0" distB="0" distL="0" distR="0" wp14:anchorId="029F4BA2" wp14:editId="1CABE71D">
            <wp:extent cx="5620385" cy="273960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9780" cy="2744179"/>
                    </a:xfrm>
                    <a:prstGeom prst="rect">
                      <a:avLst/>
                    </a:prstGeom>
                  </pic:spPr>
                </pic:pic>
              </a:graphicData>
            </a:graphic>
          </wp:inline>
        </w:drawing>
      </w:r>
    </w:p>
    <w:p w14:paraId="3924F8E4" w14:textId="05EA9922" w:rsidR="00F12039" w:rsidRPr="00F12039" w:rsidRDefault="00F12039" w:rsidP="00F12039">
      <w:pPr>
        <w:pStyle w:val="a5"/>
        <w:ind w:firstLine="0"/>
        <w:rPr>
          <w:sz w:val="24"/>
          <w:szCs w:val="24"/>
          <w:lang w:val="ru-RU"/>
        </w:rPr>
      </w:pPr>
      <w:r w:rsidRPr="00F12039">
        <w:rPr>
          <w:sz w:val="24"/>
          <w:szCs w:val="24"/>
        </w:rPr>
        <w:t xml:space="preserve">Рисунок </w:t>
      </w:r>
      <w:r w:rsidR="00720CF6">
        <w:rPr>
          <w:sz w:val="24"/>
          <w:szCs w:val="24"/>
          <w:lang w:val="ru-RU"/>
        </w:rPr>
        <w:t>9</w:t>
      </w:r>
      <w:r w:rsidRPr="00F12039">
        <w:rPr>
          <w:sz w:val="24"/>
          <w:szCs w:val="24"/>
          <w:lang w:val="ru-RU"/>
        </w:rPr>
        <w:t xml:space="preserve"> – Использование ключа</w:t>
      </w:r>
    </w:p>
    <w:p w14:paraId="18972ED0" w14:textId="09CE13F0" w:rsidR="00746120" w:rsidRDefault="00746120" w:rsidP="000C65F2">
      <w:pPr>
        <w:ind w:firstLine="0"/>
      </w:pPr>
    </w:p>
    <w:p w14:paraId="41DF8DD8" w14:textId="1C80EA49" w:rsidR="00F12039" w:rsidRDefault="00113FA0" w:rsidP="00E250CF">
      <w:pPr>
        <w:widowControl w:val="0"/>
      </w:pPr>
      <w:r>
        <w:t>Алгоритмом, по которому вычисляются данные для внедрения информации, является генератор псевдослучайных чисел</w:t>
      </w:r>
      <w:r w:rsidR="00436EFF">
        <w:t xml:space="preserve">, который генерирует </w:t>
      </w:r>
      <w:r>
        <w:t>последовательность чисел</w:t>
      </w:r>
      <w:r w:rsidR="00436EFF">
        <w:t>.</w:t>
      </w:r>
      <w:r>
        <w:t xml:space="preserve"> </w:t>
      </w:r>
      <w:r w:rsidR="00436EFF">
        <w:t>Получившиеся в результате числа будут практически независимы.</w:t>
      </w:r>
    </w:p>
    <w:p w14:paraId="798C8875" w14:textId="71987AAB" w:rsidR="00C30FC7" w:rsidRDefault="00050FF4" w:rsidP="00CA03FD">
      <w:pPr>
        <w:widowControl w:val="0"/>
      </w:pPr>
      <w:r>
        <w:t>Ключ, который вводит пользователи в разрабатываемой программе, используется в качестве порождающего элемента для генератора псевдослучайных чисел. Таким образом, последовательность сгенерированных чисел будет отличаться от ключа к ключу.</w:t>
      </w:r>
      <w:r w:rsidR="00C30FC7">
        <w:t xml:space="preserve"> Благодаря данному свойству, потенциальный злоумышленник не сможет получить доступ к скрытой информации без знания ключа. В таком случае ему не поможет даже наличие у него данного разрабатываемого программного </w:t>
      </w:r>
      <w:r w:rsidR="00C30FC7">
        <w:lastRenderedPageBreak/>
        <w:t>средства. Если же враг сможет получить исходный код программы одним из методов</w:t>
      </w:r>
      <w:r w:rsidR="00CA03FD">
        <w:t xml:space="preserve"> программных реализаций, например, методом </w:t>
      </w:r>
      <w:r w:rsidR="00CA03FD" w:rsidRPr="00CA03FD">
        <w:t>дизассемблировани</w:t>
      </w:r>
      <w:r w:rsidR="00CA03FD">
        <w:t>я, он всё равно не сможет прочесть скрытую информацию в видеопотоке.</w:t>
      </w:r>
    </w:p>
    <w:p w14:paraId="257BBE16" w14:textId="77777777" w:rsidR="00C30FC7" w:rsidRDefault="00C30FC7" w:rsidP="000C65F2">
      <w:pPr>
        <w:ind w:firstLine="0"/>
      </w:pPr>
    </w:p>
    <w:p w14:paraId="04C43D6B" w14:textId="6FD80A5B" w:rsidR="00CC7457" w:rsidRPr="00B92466" w:rsidRDefault="00CC7457" w:rsidP="00CC7457">
      <w:pPr>
        <w:tabs>
          <w:tab w:val="left" w:pos="0"/>
        </w:tabs>
        <w:rPr>
          <w:b/>
          <w:spacing w:val="4"/>
        </w:rPr>
      </w:pPr>
      <w:r w:rsidRPr="00B92466">
        <w:rPr>
          <w:b/>
          <w:spacing w:val="4"/>
        </w:rPr>
        <w:t xml:space="preserve">Вывод </w:t>
      </w:r>
      <w:r w:rsidR="00F85E99">
        <w:rPr>
          <w:b/>
          <w:spacing w:val="4"/>
        </w:rPr>
        <w:t>по</w:t>
      </w:r>
      <w:r w:rsidRPr="00B92466">
        <w:rPr>
          <w:b/>
          <w:spacing w:val="4"/>
        </w:rPr>
        <w:t xml:space="preserve"> главе</w:t>
      </w:r>
    </w:p>
    <w:p w14:paraId="6E31BA48" w14:textId="7774DCA7" w:rsidR="00CC7457" w:rsidRDefault="00CC7457" w:rsidP="000C65F2">
      <w:pPr>
        <w:ind w:firstLine="0"/>
      </w:pPr>
    </w:p>
    <w:p w14:paraId="5941E801" w14:textId="2F038B3E" w:rsidR="00CC7457" w:rsidRDefault="00CC7457" w:rsidP="00CC7457">
      <w:r>
        <w:t xml:space="preserve">В данной главе были подробно описаны алгоритмы </w:t>
      </w:r>
      <w:r w:rsidR="00C22D4C">
        <w:t>скрытия информации в видеопотоке</w:t>
      </w:r>
      <w:r>
        <w:t xml:space="preserve"> и </w:t>
      </w:r>
      <w:r w:rsidR="00C22D4C">
        <w:t xml:space="preserve">её извлечения из </w:t>
      </w:r>
      <w:r>
        <w:t>видеопотока. Приведён метод внедрения информации в видеофайл</w:t>
      </w:r>
      <w:r w:rsidR="00C30FC7">
        <w:t>,</w:t>
      </w:r>
      <w:r w:rsidR="00C22D4C">
        <w:t xml:space="preserve"> а конкретно процесс записи символов исходного текста в пиксели кадров, полученных из видеофайла. Т</w:t>
      </w:r>
      <w:r>
        <w:t>акже пояснено использование ключа в программном средстве</w:t>
      </w:r>
      <w:r w:rsidR="00E250CF">
        <w:t>.</w:t>
      </w:r>
    </w:p>
    <w:p w14:paraId="34CED7D2" w14:textId="77777777" w:rsidR="000C65F2" w:rsidRPr="00FE0698" w:rsidRDefault="000C65F2" w:rsidP="000C65F2">
      <w:pPr>
        <w:ind w:firstLine="0"/>
      </w:pPr>
    </w:p>
    <w:p w14:paraId="368B9173" w14:textId="1FA69CF9" w:rsidR="00CF6A86" w:rsidRPr="00CF6A86" w:rsidRDefault="00CF6A86" w:rsidP="00CF6A86">
      <w:pPr>
        <w:pStyle w:val="aff8"/>
        <w:tabs>
          <w:tab w:val="left" w:pos="1134"/>
        </w:tabs>
        <w:spacing w:after="0" w:line="360" w:lineRule="auto"/>
        <w:ind w:left="0"/>
        <w:rPr>
          <w:color w:val="auto"/>
          <w:spacing w:val="4"/>
        </w:rPr>
      </w:pPr>
      <w:r>
        <w:rPr>
          <w:color w:val="auto"/>
          <w:spacing w:val="4"/>
        </w:rPr>
        <w:br w:type="page"/>
      </w:r>
    </w:p>
    <w:p w14:paraId="1F9FE375" w14:textId="0CB9E152" w:rsidR="00001B5D" w:rsidRPr="00063C81" w:rsidRDefault="00A505E4" w:rsidP="00063C81">
      <w:pPr>
        <w:pStyle w:val="aff8"/>
        <w:tabs>
          <w:tab w:val="left" w:pos="1134"/>
        </w:tabs>
        <w:spacing w:after="0" w:line="240" w:lineRule="auto"/>
        <w:ind w:left="0"/>
        <w:rPr>
          <w:b/>
          <w:color w:val="auto"/>
          <w:spacing w:val="4"/>
          <w:sz w:val="32"/>
        </w:rPr>
      </w:pPr>
      <w:r w:rsidRPr="00063C81">
        <w:rPr>
          <w:b/>
          <w:color w:val="auto"/>
          <w:spacing w:val="4"/>
          <w:sz w:val="32"/>
        </w:rPr>
        <w:lastRenderedPageBreak/>
        <w:t xml:space="preserve">3 </w:t>
      </w:r>
      <w:bookmarkStart w:id="2" w:name="_Hlk90825413"/>
      <w:r w:rsidRPr="00063C81">
        <w:rPr>
          <w:b/>
          <w:color w:val="auto"/>
          <w:spacing w:val="4"/>
          <w:sz w:val="32"/>
        </w:rPr>
        <w:t xml:space="preserve">Программная реализация </w:t>
      </w:r>
      <w:bookmarkEnd w:id="2"/>
      <w:r w:rsidR="00CF6A86">
        <w:rPr>
          <w:b/>
          <w:color w:val="auto"/>
          <w:spacing w:val="4"/>
          <w:sz w:val="32"/>
        </w:rPr>
        <w:t xml:space="preserve">программного средства </w:t>
      </w:r>
    </w:p>
    <w:p w14:paraId="580F54D0" w14:textId="5F358A73" w:rsidR="00A505E4" w:rsidRPr="00B92466" w:rsidRDefault="00A505E4" w:rsidP="00001B5D">
      <w:pPr>
        <w:pStyle w:val="aff8"/>
        <w:tabs>
          <w:tab w:val="left" w:pos="1134"/>
        </w:tabs>
        <w:spacing w:after="0" w:line="360" w:lineRule="auto"/>
        <w:ind w:left="0"/>
        <w:rPr>
          <w:b/>
          <w:color w:val="auto"/>
          <w:spacing w:val="4"/>
        </w:rPr>
      </w:pPr>
    </w:p>
    <w:p w14:paraId="240D4448" w14:textId="2086C3C9" w:rsidR="00A505E4" w:rsidRPr="00B92466" w:rsidRDefault="00A505E4" w:rsidP="007D6C3B">
      <w:pPr>
        <w:pStyle w:val="aff8"/>
        <w:tabs>
          <w:tab w:val="left" w:pos="1134"/>
        </w:tabs>
        <w:spacing w:after="0" w:line="240" w:lineRule="auto"/>
        <w:ind w:left="0"/>
        <w:rPr>
          <w:b/>
          <w:color w:val="auto"/>
          <w:spacing w:val="4"/>
        </w:rPr>
      </w:pPr>
      <w:r w:rsidRPr="00B92466">
        <w:rPr>
          <w:b/>
          <w:color w:val="auto"/>
          <w:spacing w:val="4"/>
        </w:rPr>
        <w:t xml:space="preserve">3.1 </w:t>
      </w:r>
      <w:r w:rsidR="00E130DF">
        <w:rPr>
          <w:b/>
          <w:color w:val="auto"/>
          <w:spacing w:val="4"/>
        </w:rPr>
        <w:t>Средства разработки</w:t>
      </w:r>
    </w:p>
    <w:p w14:paraId="5A532783" w14:textId="431FA23C" w:rsidR="00A505E4" w:rsidRPr="00B92466" w:rsidRDefault="00A505E4" w:rsidP="00001B5D">
      <w:pPr>
        <w:pStyle w:val="aff8"/>
        <w:tabs>
          <w:tab w:val="left" w:pos="1134"/>
        </w:tabs>
        <w:spacing w:after="0" w:line="360" w:lineRule="auto"/>
        <w:ind w:left="0"/>
        <w:rPr>
          <w:b/>
          <w:color w:val="auto"/>
          <w:spacing w:val="4"/>
        </w:rPr>
      </w:pPr>
    </w:p>
    <w:p w14:paraId="62E40464" w14:textId="227FE7A3" w:rsidR="00E130DF" w:rsidRPr="0047751A" w:rsidRDefault="00E130DF" w:rsidP="00E130DF">
      <w:pPr>
        <w:contextualSpacing/>
        <w:rPr>
          <w:bCs/>
        </w:rPr>
      </w:pPr>
      <w:r>
        <w:rPr>
          <w:bCs/>
        </w:rPr>
        <w:t>Для написания</w:t>
      </w:r>
      <w:r w:rsidR="00970693">
        <w:rPr>
          <w:bCs/>
        </w:rPr>
        <w:t xml:space="preserve"> разрабатываемого</w:t>
      </w:r>
      <w:r>
        <w:rPr>
          <w:bCs/>
        </w:rPr>
        <w:t xml:space="preserve"> программного средства был использован язык программирования </w:t>
      </w:r>
      <w:r>
        <w:rPr>
          <w:bCs/>
          <w:lang w:val="en-US"/>
        </w:rPr>
        <w:t>Python</w:t>
      </w:r>
      <w:r w:rsidRPr="0047751A">
        <w:rPr>
          <w:bCs/>
        </w:rPr>
        <w:t>.</w:t>
      </w:r>
    </w:p>
    <w:p w14:paraId="314502EA" w14:textId="3FAC2F88" w:rsidR="00970693" w:rsidRDefault="00E130DF" w:rsidP="00970693">
      <w:pPr>
        <w:contextualSpacing/>
      </w:pPr>
      <w:r w:rsidRPr="00BC6B10">
        <w:rPr>
          <w:bCs/>
        </w:rPr>
        <w:t>Python</w:t>
      </w:r>
      <w:r w:rsidR="00970693">
        <w:rPr>
          <w:bCs/>
        </w:rPr>
        <w:t xml:space="preserve"> –</w:t>
      </w:r>
      <w:r w:rsidR="00970693">
        <w:t xml:space="preserve"> это интерпретируемый высокоуровневый язык программирования. </w:t>
      </w:r>
      <w:r w:rsidR="00305940">
        <w:t xml:space="preserve">В качестве главных своих преимуществ </w:t>
      </w:r>
      <w:r w:rsidR="00C77DFA">
        <w:t>выделяет такие качества, как читабельность кода и скорость его написания. Создатель сконструировал его таким образом, чтобы программисты с лёгкостью могли понимать и писать логичный и идеальный код для разработки как небольших программ и утилит, так и проектов крупных масштабов.</w:t>
      </w:r>
    </w:p>
    <w:p w14:paraId="35B264C2" w14:textId="59F9358F" w:rsidR="00970693" w:rsidRPr="00970693" w:rsidRDefault="00970693" w:rsidP="00970693">
      <w:pPr>
        <w:contextualSpacing/>
      </w:pPr>
      <w:r>
        <w:t>Python динамически типизируется и</w:t>
      </w:r>
      <w:r w:rsidR="00C77DFA">
        <w:t xml:space="preserve"> самостоятельно</w:t>
      </w:r>
      <w:r>
        <w:t xml:space="preserve"> собирает мусор</w:t>
      </w:r>
      <w:r w:rsidR="00C77DFA">
        <w:t>, то есть лишние данные, более не используемые в работе программного средства для освобождения памяти</w:t>
      </w:r>
      <w:r>
        <w:t xml:space="preserve">. </w:t>
      </w:r>
      <w:r w:rsidR="008337C3">
        <w:t>Язык имеет поддержку таких методологий программирования, как структурированное, объектно-ориентированное и функционально. Так как он имеет очень большую базу встроенной библиотеки, его иногда называют лишь дополнением к этой базе.</w:t>
      </w:r>
    </w:p>
    <w:p w14:paraId="2A1262AE" w14:textId="65839241" w:rsidR="00970693" w:rsidRDefault="008337C3" w:rsidP="00970693">
      <w:pPr>
        <w:contextualSpacing/>
      </w:pPr>
      <w:r>
        <w:t xml:space="preserve">Язык программирования </w:t>
      </w:r>
      <w:r>
        <w:rPr>
          <w:lang w:val="en-US"/>
        </w:rPr>
        <w:t>Python</w:t>
      </w:r>
      <w:r w:rsidRPr="008337C3">
        <w:t xml:space="preserve"> </w:t>
      </w:r>
      <w:r>
        <w:t xml:space="preserve">начал разрабатываться в 1980-х годах. Создатель Гвидо ван Россум рассматривал его как преемником языка программирования </w:t>
      </w:r>
      <w:r>
        <w:rPr>
          <w:lang w:val="en-US"/>
        </w:rPr>
        <w:t>ABC</w:t>
      </w:r>
      <w:r>
        <w:t xml:space="preserve">. Первая версия была представлена как </w:t>
      </w:r>
      <w:r>
        <w:rPr>
          <w:lang w:val="en-US"/>
        </w:rPr>
        <w:t>Python</w:t>
      </w:r>
      <w:r w:rsidRPr="008337C3">
        <w:t xml:space="preserve"> 0.9.0. </w:t>
      </w:r>
      <w:r>
        <w:t>Спустя 9 лет, в 2000 году вышла новая версия языка 2.0. Главным нововведением было добавление таких функций, как распозн</w:t>
      </w:r>
      <w:r w:rsidR="007128A6">
        <w:t>а</w:t>
      </w:r>
      <w:r>
        <w:t>вание списков и сбор мусора.</w:t>
      </w:r>
      <w:r w:rsidR="007128A6">
        <w:t xml:space="preserve"> Следующая версия 3.0 вышла в 2008 году, которая актуальна до сих пор.</w:t>
      </w:r>
      <w:r>
        <w:t xml:space="preserve"> </w:t>
      </w:r>
      <w:r w:rsidR="00970693">
        <w:t>Поддержка Python 2 была прекращена с версии 2.7.18 в 2020 году.</w:t>
      </w:r>
    </w:p>
    <w:p w14:paraId="2A502976" w14:textId="48D8D0D6" w:rsidR="00AB0774" w:rsidRPr="00AB0774" w:rsidRDefault="00AB0774" w:rsidP="00970693">
      <w:pPr>
        <w:contextualSpacing/>
      </w:pPr>
      <w:r>
        <w:t xml:space="preserve">Рассмотрев преимущества и возможности </w:t>
      </w:r>
      <w:r>
        <w:rPr>
          <w:lang w:val="en-US"/>
        </w:rPr>
        <w:t>Python</w:t>
      </w:r>
      <w:r w:rsidRPr="00AB0774">
        <w:t>,</w:t>
      </w:r>
      <w:r>
        <w:t xml:space="preserve"> было решено, что он отлично подходит для разработки программного средства.</w:t>
      </w:r>
    </w:p>
    <w:p w14:paraId="7D73CF68" w14:textId="1430DEF5" w:rsidR="00E130DF" w:rsidRPr="0047751A" w:rsidRDefault="00E130DF" w:rsidP="00AB0774">
      <w:pPr>
        <w:widowControl w:val="0"/>
        <w:contextualSpacing/>
      </w:pPr>
      <w:r w:rsidRPr="0047751A">
        <w:t xml:space="preserve">PyCharm </w:t>
      </w:r>
      <w:r w:rsidR="006962C3">
        <w:t>–</w:t>
      </w:r>
      <w:r w:rsidRPr="0047751A">
        <w:t xml:space="preserve"> интегрированная среда разработки для </w:t>
      </w:r>
      <w:r w:rsidR="000D4180">
        <w:t xml:space="preserve">множества языков программирования, включая </w:t>
      </w:r>
      <w:r w:rsidR="000D4180">
        <w:rPr>
          <w:lang w:val="en-US"/>
        </w:rPr>
        <w:t>JavaScript</w:t>
      </w:r>
      <w:r w:rsidR="000D4180" w:rsidRPr="000D4180">
        <w:t xml:space="preserve">, </w:t>
      </w:r>
      <w:r w:rsidR="000D4180">
        <w:t xml:space="preserve">обе версии </w:t>
      </w:r>
      <w:r w:rsidR="000D4180">
        <w:rPr>
          <w:lang w:val="en-US"/>
        </w:rPr>
        <w:t>Python</w:t>
      </w:r>
      <w:r w:rsidR="000D4180">
        <w:t xml:space="preserve"> и большое количество различных фрэймворков</w:t>
      </w:r>
      <w:r w:rsidR="000D4180" w:rsidRPr="000D4180">
        <w:t xml:space="preserve"> </w:t>
      </w:r>
      <w:r w:rsidR="007840FA" w:rsidRPr="007840FA">
        <w:t>[2]</w:t>
      </w:r>
      <w:r w:rsidRPr="0047751A">
        <w:t xml:space="preserve">. </w:t>
      </w:r>
      <w:r w:rsidR="000D4180">
        <w:t xml:space="preserve">Включает в себя такие средства и </w:t>
      </w:r>
      <w:r w:rsidR="000D4180">
        <w:lastRenderedPageBreak/>
        <w:t xml:space="preserve">инструменты для разработки, как </w:t>
      </w:r>
      <w:r w:rsidR="00AB0774">
        <w:t>графический отладчик, анализ написанного кода, запуск элементных тестов и многое другое. PyCharm разработана компанией JetBrains на основе IntelliJ IDEA.</w:t>
      </w:r>
    </w:p>
    <w:p w14:paraId="5EE8D32C" w14:textId="07D8E6F3" w:rsidR="00E130DF" w:rsidRDefault="00E130DF" w:rsidP="00E130DF">
      <w:pPr>
        <w:contextualSpacing/>
      </w:pPr>
      <w:r w:rsidRPr="0047751A">
        <w:t>PyCharm</w:t>
      </w:r>
      <w:r w:rsidR="00AB0774">
        <w:t xml:space="preserve"> может использоваться на разных операционных системах, включающих </w:t>
      </w:r>
      <w:r w:rsidR="00AB0774">
        <w:rPr>
          <w:lang w:val="en-US"/>
        </w:rPr>
        <w:t>Linux</w:t>
      </w:r>
      <w:r w:rsidR="00AB0774" w:rsidRPr="00AB0774">
        <w:t xml:space="preserve">, </w:t>
      </w:r>
      <w:r w:rsidR="00AB0774">
        <w:rPr>
          <w:lang w:val="en-US"/>
        </w:rPr>
        <w:t>Windows</w:t>
      </w:r>
      <w:r w:rsidR="00AB0774" w:rsidRPr="00AB0774">
        <w:t xml:space="preserve"> </w:t>
      </w:r>
      <w:r w:rsidR="00AB0774">
        <w:t xml:space="preserve">и </w:t>
      </w:r>
      <w:r w:rsidR="00AB0774">
        <w:rPr>
          <w:lang w:val="en-US"/>
        </w:rPr>
        <w:t>macOS</w:t>
      </w:r>
      <w:r w:rsidRPr="0047751A">
        <w:t>.</w:t>
      </w:r>
    </w:p>
    <w:p w14:paraId="24FA2BB5" w14:textId="6228ED7C" w:rsidR="00E130DF" w:rsidRDefault="00AB0774" w:rsidP="00E130DF">
      <w:pPr>
        <w:contextualSpacing/>
      </w:pPr>
      <w:r>
        <w:t xml:space="preserve">Благодаря </w:t>
      </w:r>
      <w:r w:rsidR="00F8515D">
        <w:t>таким обширным функциям, как мгновенная подсветка допущенных при написании кода ошибок, его анализ и автодополнение, удобная навигация по всему разработанному программному кода, рассматриваемая интегрированная программная среда обеспечивает продуктивную и быструю разработку программных продуктов.</w:t>
      </w:r>
    </w:p>
    <w:p w14:paraId="572B9F30" w14:textId="5CDFAF40" w:rsidR="00F8515D" w:rsidRDefault="00F8515D" w:rsidP="00E130DF">
      <w:pPr>
        <w:contextualSpacing/>
      </w:pPr>
      <w:r>
        <w:rPr>
          <w:lang w:val="en-US"/>
        </w:rPr>
        <w:t>PyCharm</w:t>
      </w:r>
      <w:r w:rsidRPr="00F8515D">
        <w:t xml:space="preserve"> </w:t>
      </w:r>
      <w:r>
        <w:t xml:space="preserve">также включает в себя набор инструментов </w:t>
      </w:r>
      <w:r w:rsidRPr="00F8515D">
        <w:t>«</w:t>
      </w:r>
      <w:r>
        <w:t>из коробки</w:t>
      </w:r>
      <w:r w:rsidRPr="00F8515D">
        <w:t>»</w:t>
      </w:r>
      <w:r>
        <w:t>, который имеет поддержку работы с базами данных, встроенный терминал, возможность удалённой разработки и многое другое.</w:t>
      </w:r>
    </w:p>
    <w:p w14:paraId="0C531DB8" w14:textId="33A5AD11" w:rsidR="00970EF9" w:rsidRPr="00970EF9" w:rsidRDefault="00970EF9" w:rsidP="00E130DF">
      <w:pPr>
        <w:contextualSpacing/>
      </w:pPr>
      <w:r>
        <w:t xml:space="preserve">Учитывая весь набор возможностей, предоставляемых средой разработки </w:t>
      </w:r>
      <w:r>
        <w:rPr>
          <w:lang w:val="en-US"/>
        </w:rPr>
        <w:t>PyCharm</w:t>
      </w:r>
      <w:r w:rsidRPr="00970EF9">
        <w:t>,</w:t>
      </w:r>
      <w:r>
        <w:t xml:space="preserve"> было</w:t>
      </w:r>
      <w:r w:rsidRPr="00970EF9">
        <w:t xml:space="preserve"> </w:t>
      </w:r>
      <w:r>
        <w:t>решено использовать его.</w:t>
      </w:r>
    </w:p>
    <w:p w14:paraId="5D51180F" w14:textId="0B14D138" w:rsidR="00F8515D" w:rsidRDefault="00E130DF" w:rsidP="00F8515D">
      <w:pPr>
        <w:contextualSpacing/>
      </w:pPr>
      <w:r>
        <w:t xml:space="preserve">В ходе разработки программного средства также были использованы такие библиотеки как </w:t>
      </w:r>
      <w:r>
        <w:rPr>
          <w:lang w:val="en-US"/>
        </w:rPr>
        <w:t>OpenCV</w:t>
      </w:r>
      <w:r w:rsidRPr="00064532">
        <w:t>,</w:t>
      </w:r>
      <w:r>
        <w:t xml:space="preserve"> </w:t>
      </w:r>
      <w:r>
        <w:rPr>
          <w:lang w:val="en-US"/>
        </w:rPr>
        <w:t>Ffmpeg</w:t>
      </w:r>
      <w:r w:rsidRPr="00E130DF">
        <w:t>-</w:t>
      </w:r>
      <w:r>
        <w:rPr>
          <w:lang w:val="en-US"/>
        </w:rPr>
        <w:t>python</w:t>
      </w:r>
      <w:r w:rsidRPr="00064532">
        <w:t xml:space="preserve"> </w:t>
      </w:r>
      <w:r>
        <w:t xml:space="preserve">и </w:t>
      </w:r>
      <w:r w:rsidRPr="00064532">
        <w:t>Tkinter</w:t>
      </w:r>
      <w:r>
        <w:t>.</w:t>
      </w:r>
    </w:p>
    <w:p w14:paraId="0B7C82D2" w14:textId="6744ECEA" w:rsidR="00E130DF" w:rsidRDefault="00E130DF" w:rsidP="00E130DF">
      <w:pPr>
        <w:contextualSpacing/>
      </w:pPr>
      <w:r w:rsidRPr="00064532">
        <w:t xml:space="preserve">OpenCV </w:t>
      </w:r>
      <w:r w:rsidR="006962C3">
        <w:t>–</w:t>
      </w:r>
      <w:r w:rsidRPr="00064532">
        <w:t xml:space="preserve"> библиотека с открытым исходным кодом для машинного зрения и машинного обучения. Он имеет 2500+ оптимизированных алгоритмов - полный набор как классических, так и самых современных алгоритмов компьютерного зрения и машинного обучения. У него много реализаций, включая Python, Java, C++ и Matlab.</w:t>
      </w:r>
    </w:p>
    <w:p w14:paraId="42B378F2" w14:textId="77777777" w:rsidR="00E130DF" w:rsidRDefault="00E130DF" w:rsidP="00E130DF">
      <w:pPr>
        <w:contextualSpacing/>
      </w:pPr>
      <w:r>
        <w:t xml:space="preserve">Вот некоторые функции библиотеки </w:t>
      </w:r>
      <w:r>
        <w:rPr>
          <w:lang w:val="en-US"/>
        </w:rPr>
        <w:t>OpenCV</w:t>
      </w:r>
      <w:r w:rsidRPr="006C67C9">
        <w:t>:</w:t>
      </w:r>
    </w:p>
    <w:p w14:paraId="7A33C0C4" w14:textId="77777777" w:rsidR="00E130DF" w:rsidRPr="006C67C9" w:rsidRDefault="00E130DF" w:rsidP="006962C3">
      <w:pPr>
        <w:numPr>
          <w:ilvl w:val="0"/>
          <w:numId w:val="28"/>
        </w:numPr>
        <w:tabs>
          <w:tab w:val="clear" w:pos="720"/>
        </w:tabs>
        <w:ind w:left="0" w:firstLine="709"/>
        <w:contextualSpacing/>
      </w:pPr>
      <w:r w:rsidRPr="006C67C9">
        <w:t>хранения математических функций и вычислений, алгебры и структур данных;</w:t>
      </w:r>
    </w:p>
    <w:p w14:paraId="2E770BC7" w14:textId="77777777" w:rsidR="00E130DF" w:rsidRPr="006C67C9" w:rsidRDefault="00E130DF" w:rsidP="006962C3">
      <w:pPr>
        <w:numPr>
          <w:ilvl w:val="0"/>
          <w:numId w:val="28"/>
        </w:numPr>
        <w:tabs>
          <w:tab w:val="clear" w:pos="720"/>
        </w:tabs>
        <w:ind w:left="0" w:firstLine="709"/>
        <w:contextualSpacing/>
      </w:pPr>
      <w:r w:rsidRPr="006C67C9">
        <w:t>хранения моделей для машинного обучения;</w:t>
      </w:r>
    </w:p>
    <w:p w14:paraId="280B8C6A" w14:textId="77777777" w:rsidR="00E130DF" w:rsidRPr="006C67C9" w:rsidRDefault="00E130DF" w:rsidP="006962C3">
      <w:pPr>
        <w:numPr>
          <w:ilvl w:val="0"/>
          <w:numId w:val="28"/>
        </w:numPr>
        <w:tabs>
          <w:tab w:val="clear" w:pos="720"/>
        </w:tabs>
        <w:ind w:left="0" w:firstLine="709"/>
        <w:contextualSpacing/>
      </w:pPr>
      <w:r w:rsidRPr="006C67C9">
        <w:t>ввода и вывода картинок или видео, чтения и записи в файл;</w:t>
      </w:r>
    </w:p>
    <w:p w14:paraId="5E167E0C" w14:textId="77777777" w:rsidR="00E130DF" w:rsidRPr="006C67C9" w:rsidRDefault="00E130DF" w:rsidP="006962C3">
      <w:pPr>
        <w:numPr>
          <w:ilvl w:val="0"/>
          <w:numId w:val="28"/>
        </w:numPr>
        <w:tabs>
          <w:tab w:val="clear" w:pos="720"/>
        </w:tabs>
        <w:ind w:left="0" w:firstLine="709"/>
        <w:contextualSpacing/>
      </w:pPr>
      <w:r w:rsidRPr="006C67C9">
        <w:t>обработки изображения;</w:t>
      </w:r>
    </w:p>
    <w:p w14:paraId="1FEE6D66" w14:textId="77777777" w:rsidR="00E130DF" w:rsidRPr="006C67C9" w:rsidRDefault="00E130DF" w:rsidP="006962C3">
      <w:pPr>
        <w:numPr>
          <w:ilvl w:val="0"/>
          <w:numId w:val="28"/>
        </w:numPr>
        <w:tabs>
          <w:tab w:val="clear" w:pos="720"/>
        </w:tabs>
        <w:ind w:left="0" w:firstLine="709"/>
        <w:contextualSpacing/>
      </w:pPr>
      <w:r w:rsidRPr="006C67C9">
        <w:t>распознавания примитивов;</w:t>
      </w:r>
    </w:p>
    <w:p w14:paraId="18E7B022" w14:textId="31D63657" w:rsidR="00E130DF" w:rsidRDefault="00F8515D" w:rsidP="006962C3">
      <w:pPr>
        <w:widowControl w:val="0"/>
        <w:numPr>
          <w:ilvl w:val="0"/>
          <w:numId w:val="28"/>
        </w:numPr>
        <w:tabs>
          <w:tab w:val="clear" w:pos="720"/>
        </w:tabs>
        <w:ind w:left="0" w:firstLine="709"/>
        <w:contextualSpacing/>
      </w:pPr>
      <w:r>
        <w:lastRenderedPageBreak/>
        <w:t>обнаружение</w:t>
      </w:r>
      <w:r w:rsidR="00E130DF" w:rsidRPr="006C67C9">
        <w:t xml:space="preserve"> объектов </w:t>
      </w:r>
      <w:r w:rsidR="006962C3">
        <w:t>–</w:t>
      </w:r>
      <w:r w:rsidR="00E130DF" w:rsidRPr="006C67C9">
        <w:t xml:space="preserve"> лиц, предметов и других</w:t>
      </w:r>
      <w:r w:rsidR="00E130DF">
        <w:t>.</w:t>
      </w:r>
    </w:p>
    <w:p w14:paraId="0B5CC62C" w14:textId="2F5E3425" w:rsidR="00E130DF" w:rsidRDefault="00E130DF" w:rsidP="00E130DF">
      <w:pPr>
        <w:contextualSpacing/>
      </w:pPr>
      <w:r>
        <w:t xml:space="preserve">В разрабатываемом средстве данная библиотека используется </w:t>
      </w:r>
      <w:r w:rsidR="004307C8">
        <w:t>редактирования изображений и внедрения символов в пиксели.</w:t>
      </w:r>
    </w:p>
    <w:p w14:paraId="6716F467" w14:textId="0C1D0C58" w:rsidR="00E130DF" w:rsidRDefault="00E130DF" w:rsidP="00E130DF">
      <w:pPr>
        <w:contextualSpacing/>
      </w:pPr>
      <w:r w:rsidRPr="00E130DF">
        <w:t xml:space="preserve">FFmpeg </w:t>
      </w:r>
      <w:r w:rsidR="006962C3">
        <w:t>–</w:t>
      </w:r>
      <w:r w:rsidRPr="00E130DF">
        <w:t xml:space="preserve"> </w:t>
      </w:r>
      <w:r w:rsidR="00970EF9">
        <w:t>мощный набор различных инструментов и библиотек с открытым исходным кодом, позволяющих работать с видео, например, преобразовывать его в разные форматы с использованием большого количества кодеков на выбор, записывать видеопотоки и т.д</w:t>
      </w:r>
      <w:r w:rsidRPr="00E130DF">
        <w:t>.</w:t>
      </w:r>
    </w:p>
    <w:p w14:paraId="5D3E193D" w14:textId="563566D2" w:rsidR="004307C8" w:rsidRPr="006C67C9" w:rsidRDefault="004307C8" w:rsidP="00E130DF">
      <w:pPr>
        <w:contextualSpacing/>
      </w:pPr>
      <w:r>
        <w:t>С помощью данной библиотеки разрабатываемое программное средство разбирает видеофайл на кадры, а также собирает видеофайл из множества изображений.</w:t>
      </w:r>
    </w:p>
    <w:p w14:paraId="36DD786A" w14:textId="40E1AEE3" w:rsidR="00E130DF" w:rsidRPr="00436EFF" w:rsidRDefault="00E130DF" w:rsidP="00E130DF">
      <w:pPr>
        <w:contextualSpacing/>
      </w:pPr>
      <w:r w:rsidRPr="008205F2">
        <w:t>Tkinter</w:t>
      </w:r>
      <w:r w:rsidR="00970EF9">
        <w:t xml:space="preserve"> </w:t>
      </w:r>
      <w:r w:rsidR="006962C3">
        <w:t>–</w:t>
      </w:r>
      <w:r w:rsidR="00970EF9">
        <w:t xml:space="preserve"> графическая библиотека для написания и разработки графического пользовательского интерфейса на языке программирования </w:t>
      </w:r>
      <w:r w:rsidR="00970EF9">
        <w:rPr>
          <w:lang w:val="en-US"/>
        </w:rPr>
        <w:t>Python</w:t>
      </w:r>
      <w:r w:rsidRPr="008205F2">
        <w:t>.</w:t>
      </w:r>
      <w:r w:rsidR="00970EF9" w:rsidRPr="00970EF9">
        <w:t xml:space="preserve"> </w:t>
      </w:r>
      <w:r w:rsidR="00686037">
        <w:t xml:space="preserve">Является кроссплатформенной, благодаря чему может использоваться на различных операционных системах. Для его разработки использовался язык программирования </w:t>
      </w:r>
      <w:r w:rsidR="00686037">
        <w:rPr>
          <w:lang w:val="en-US"/>
        </w:rPr>
        <w:t>Tcl</w:t>
      </w:r>
      <w:r w:rsidR="00686037" w:rsidRPr="00436EFF">
        <w:t>.</w:t>
      </w:r>
    </w:p>
    <w:p w14:paraId="69614AAE" w14:textId="6481057D" w:rsidR="00E130DF" w:rsidRDefault="007553D3" w:rsidP="00E130DF">
      <w:pPr>
        <w:contextualSpacing/>
      </w:pPr>
      <w:r>
        <w:t xml:space="preserve">После создания графического интерфейса с помощью библиотеки </w:t>
      </w:r>
      <w:r>
        <w:rPr>
          <w:lang w:val="en-US"/>
        </w:rPr>
        <w:t>Tkinter</w:t>
      </w:r>
      <w:r w:rsidRPr="007553D3">
        <w:t xml:space="preserve"> </w:t>
      </w:r>
      <w:r>
        <w:t>получившиеся окно и его элементы будут выглядеть так же, как выглядят стандартные окна и графическое окружение операционной системы, в которой этот интерфейс запущен</w:t>
      </w:r>
      <w:r w:rsidR="00E130DF" w:rsidRPr="008205F2">
        <w:t>.</w:t>
      </w:r>
      <w:r w:rsidR="00E130DF">
        <w:t xml:space="preserve"> </w:t>
      </w:r>
      <w:r w:rsidR="00E130DF" w:rsidRPr="00BE4D8D">
        <w:t xml:space="preserve">Это отличный выбор для </w:t>
      </w:r>
      <w:r w:rsidR="00686037">
        <w:t>разработки</w:t>
      </w:r>
      <w:r w:rsidR="00E130DF" w:rsidRPr="00BE4D8D">
        <w:t xml:space="preserve"> </w:t>
      </w:r>
      <w:r w:rsidR="00686037">
        <w:t>графического интерфейса</w:t>
      </w:r>
      <w:r w:rsidR="00E130DF" w:rsidRPr="00BE4D8D">
        <w:t xml:space="preserve"> </w:t>
      </w:r>
      <w:r w:rsidR="00686037">
        <w:t>программных средств</w:t>
      </w:r>
      <w:r w:rsidR="00E130DF" w:rsidRPr="00BE4D8D">
        <w:t xml:space="preserve"> в Python</w:t>
      </w:r>
      <w:r w:rsidR="00686037">
        <w:t>, если нужный интерфейс не должен быть слишком сложным в визуальном плане. Так же его преимуществом является большая функциональность и скорость работы.</w:t>
      </w:r>
    </w:p>
    <w:p w14:paraId="62FD9EB3" w14:textId="424377CF" w:rsidR="00E30270" w:rsidRDefault="00E30270" w:rsidP="003E016B">
      <w:pPr>
        <w:contextualSpacing/>
      </w:pPr>
      <w:r>
        <w:t xml:space="preserve">В </w:t>
      </w:r>
      <w:r w:rsidR="00E933E5">
        <w:t>рассматриваемую</w:t>
      </w:r>
      <w:r>
        <w:t xml:space="preserve"> библиотек</w:t>
      </w:r>
      <w:r w:rsidR="00E933E5">
        <w:t>у</w:t>
      </w:r>
      <w:r>
        <w:t xml:space="preserve"> </w:t>
      </w:r>
      <w:r w:rsidR="00E933E5">
        <w:t>входят следующие компоненты</w:t>
      </w:r>
      <w:r w:rsidR="003E016B">
        <w:t>.</w:t>
      </w:r>
    </w:p>
    <w:p w14:paraId="36BE16B0" w14:textId="05CB5E50" w:rsidR="00E30270" w:rsidRPr="00E933E5" w:rsidRDefault="00E30270" w:rsidP="003E016B">
      <w:pPr>
        <w:contextualSpacing/>
      </w:pPr>
      <w:r w:rsidRPr="00E933E5">
        <w:rPr>
          <w:lang w:val="en-US"/>
        </w:rPr>
        <w:t>Toplevel</w:t>
      </w:r>
      <w:r w:rsidRPr="00E933E5">
        <w:t>/</w:t>
      </w:r>
      <w:r w:rsidRPr="00E933E5">
        <w:rPr>
          <w:lang w:val="en-US"/>
        </w:rPr>
        <w:t>Tk</w:t>
      </w:r>
      <w:r w:rsidRPr="00E933E5">
        <w:t xml:space="preserve"> </w:t>
      </w:r>
      <w:r w:rsidR="006962C3" w:rsidRPr="00E933E5">
        <w:t>–</w:t>
      </w:r>
      <w:r w:rsidRPr="00E933E5">
        <w:t xml:space="preserve"> </w:t>
      </w:r>
      <w:r w:rsidR="00E933E5">
        <w:t>Основное окно программы.</w:t>
      </w:r>
    </w:p>
    <w:p w14:paraId="357939BA" w14:textId="5526C002" w:rsidR="00E30270" w:rsidRDefault="00E30270" w:rsidP="003E016B">
      <w:pPr>
        <w:contextualSpacing/>
      </w:pPr>
      <w:r w:rsidRPr="00E933E5">
        <w:rPr>
          <w:lang w:val="en-US"/>
        </w:rPr>
        <w:t>Frame</w:t>
      </w:r>
      <w:r w:rsidRPr="00E933E5">
        <w:t xml:space="preserve"> </w:t>
      </w:r>
      <w:r w:rsidR="006962C3" w:rsidRPr="00E933E5">
        <w:t>–</w:t>
      </w:r>
      <w:r w:rsidRPr="00E933E5">
        <w:t xml:space="preserve"> </w:t>
      </w:r>
      <w:r>
        <w:t>Рамка</w:t>
      </w:r>
      <w:r w:rsidRPr="00E933E5">
        <w:t xml:space="preserve">. </w:t>
      </w:r>
      <w:r w:rsidR="00B02E39">
        <w:t>Помещает в себя окно и другие графические компоненты. Также организует их расположение в интерфейсе</w:t>
      </w:r>
      <w:r>
        <w:t>.</w:t>
      </w:r>
    </w:p>
    <w:p w14:paraId="06A85B9B" w14:textId="31013B05" w:rsidR="00E30270" w:rsidRDefault="00E30270" w:rsidP="003E016B">
      <w:pPr>
        <w:contextualSpacing/>
      </w:pPr>
      <w:r>
        <w:t xml:space="preserve">Label </w:t>
      </w:r>
      <w:r w:rsidR="006962C3">
        <w:t>–</w:t>
      </w:r>
      <w:r>
        <w:t xml:space="preserve"> Этикетка. </w:t>
      </w:r>
      <w:r w:rsidR="00E933E5">
        <w:t>Позволяет</w:t>
      </w:r>
      <w:r>
        <w:t xml:space="preserve"> </w:t>
      </w:r>
      <w:r w:rsidR="00E933E5">
        <w:t>отображать</w:t>
      </w:r>
      <w:r>
        <w:t xml:space="preserve"> текст или</w:t>
      </w:r>
      <w:r w:rsidR="00E933E5">
        <w:t xml:space="preserve"> рисунки разного формата</w:t>
      </w:r>
      <w:r>
        <w:t>.</w:t>
      </w:r>
    </w:p>
    <w:p w14:paraId="47CA2B43" w14:textId="3ABAC44A" w:rsidR="00484EB8" w:rsidRDefault="00E30270" w:rsidP="00484EB8">
      <w:pPr>
        <w:widowControl w:val="0"/>
        <w:contextualSpacing/>
      </w:pPr>
      <w:r>
        <w:t xml:space="preserve">Entry </w:t>
      </w:r>
      <w:r w:rsidR="006962C3">
        <w:t>–</w:t>
      </w:r>
      <w:r w:rsidR="00E933E5">
        <w:t xml:space="preserve"> П</w:t>
      </w:r>
      <w:r>
        <w:t>оле</w:t>
      </w:r>
      <w:r w:rsidR="00E933E5">
        <w:t>, предназначенное для</w:t>
      </w:r>
      <w:r>
        <w:t xml:space="preserve"> ввода текста.</w:t>
      </w:r>
      <w:r w:rsidR="00E933E5">
        <w:t xml:space="preserve"> Содержит одну строку.</w:t>
      </w:r>
    </w:p>
    <w:p w14:paraId="37E3EFC2" w14:textId="5BF0355B" w:rsidR="00E30270" w:rsidRDefault="00E30270" w:rsidP="00484EB8">
      <w:pPr>
        <w:widowControl w:val="0"/>
        <w:contextualSpacing/>
      </w:pPr>
      <w:r>
        <w:lastRenderedPageBreak/>
        <w:t xml:space="preserve">Text </w:t>
      </w:r>
      <w:r w:rsidR="006962C3">
        <w:t>–</w:t>
      </w:r>
      <w:r w:rsidR="00E933E5">
        <w:t xml:space="preserve"> Ещё одно поле для ввода текста пользователя</w:t>
      </w:r>
      <w:r>
        <w:t>.</w:t>
      </w:r>
      <w:r w:rsidR="00E933E5">
        <w:t xml:space="preserve"> С помощью этого компонента можно также осуществлять вывод текста на экран, изменять его, использовать изображения.</w:t>
      </w:r>
    </w:p>
    <w:p w14:paraId="3E71C8C2" w14:textId="35E83536" w:rsidR="00E30270" w:rsidRDefault="00E30270" w:rsidP="003E016B">
      <w:pPr>
        <w:contextualSpacing/>
      </w:pPr>
      <w:r>
        <w:t xml:space="preserve">Canvas </w:t>
      </w:r>
      <w:r w:rsidR="006962C3">
        <w:t>–</w:t>
      </w:r>
      <w:r>
        <w:t xml:space="preserve"> Холст.</w:t>
      </w:r>
      <w:r w:rsidR="00E933E5">
        <w:t xml:space="preserve"> Позволяет отображать различные графические фигуры, например, линии, круги, овалы, квадраты. Также может показывать текст, рисунки и окна.</w:t>
      </w:r>
    </w:p>
    <w:p w14:paraId="2E2F87CE" w14:textId="4EE560B4" w:rsidR="00E30270" w:rsidRDefault="00E30270" w:rsidP="003E016B">
      <w:pPr>
        <w:contextualSpacing/>
      </w:pPr>
      <w:r>
        <w:t xml:space="preserve">Button </w:t>
      </w:r>
      <w:r w:rsidR="006962C3">
        <w:t>–</w:t>
      </w:r>
      <w:r>
        <w:t xml:space="preserve"> Кнопка.</w:t>
      </w:r>
      <w:r w:rsidR="00D21609">
        <w:t xml:space="preserve"> По нажатию на неё начинается выполнение различных действий и вызов функций</w:t>
      </w:r>
      <w:r>
        <w:t>.</w:t>
      </w:r>
    </w:p>
    <w:p w14:paraId="7079AEB1" w14:textId="080646C0" w:rsidR="00E30270" w:rsidRDefault="00E30270" w:rsidP="003E016B">
      <w:pPr>
        <w:contextualSpacing/>
      </w:pPr>
      <w:r>
        <w:t xml:space="preserve">Radiobutton </w:t>
      </w:r>
      <w:r w:rsidR="006962C3">
        <w:t>–</w:t>
      </w:r>
      <w:r>
        <w:t xml:space="preserve"> Переключатель.</w:t>
      </w:r>
      <w:r w:rsidR="00D21609">
        <w:t xml:space="preserve"> Позволяет переключать значение переменных на другие значения, находящихся в одной группе</w:t>
      </w:r>
      <w:r>
        <w:t>.</w:t>
      </w:r>
      <w:r w:rsidR="00D21609">
        <w:t xml:space="preserve"> То есть имеется некоторый выбор среди нескольких доступных значений. Можно выбрать только одно из значений.</w:t>
      </w:r>
    </w:p>
    <w:p w14:paraId="072FB9BC" w14:textId="694341E8" w:rsidR="00E30270" w:rsidRDefault="00E30270" w:rsidP="003E016B">
      <w:pPr>
        <w:contextualSpacing/>
      </w:pPr>
      <w:r>
        <w:t xml:space="preserve">Checkbutton </w:t>
      </w:r>
      <w:r w:rsidR="006962C3">
        <w:t>–</w:t>
      </w:r>
      <w:r>
        <w:t xml:space="preserve"> Фла</w:t>
      </w:r>
      <w:r w:rsidR="00D21609">
        <w:t>г</w:t>
      </w:r>
      <w:r>
        <w:t>. Похож на Radiobutton, но имеет возможность множественного выбора, предоставляя отдельную переменную на каждый экземпляр виджета.</w:t>
      </w:r>
    </w:p>
    <w:p w14:paraId="4CF51778" w14:textId="43F52B58" w:rsidR="00E30270" w:rsidRDefault="00E30270" w:rsidP="003E016B">
      <w:pPr>
        <w:contextualSpacing/>
      </w:pPr>
      <w:r>
        <w:t xml:space="preserve">Scale </w:t>
      </w:r>
      <w:r w:rsidR="006962C3">
        <w:t>–</w:t>
      </w:r>
      <w:r>
        <w:t xml:space="preserve"> Шкала с ползунком.</w:t>
      </w:r>
      <w:r w:rsidR="00D21609">
        <w:t xml:space="preserve"> С помощью ползунка можно листать доступные значения для выбора</w:t>
      </w:r>
      <w:r>
        <w:t>.</w:t>
      </w:r>
    </w:p>
    <w:p w14:paraId="71923CF1" w14:textId="778D295E" w:rsidR="00E30270" w:rsidRDefault="00E30270" w:rsidP="003E016B">
      <w:pPr>
        <w:contextualSpacing/>
      </w:pPr>
      <w:r>
        <w:t xml:space="preserve">Listbox </w:t>
      </w:r>
      <w:r w:rsidR="006962C3">
        <w:t>–</w:t>
      </w:r>
      <w:r>
        <w:t xml:space="preserve"> Список. </w:t>
      </w:r>
      <w:r w:rsidR="00B40609">
        <w:t xml:space="preserve">Похож на флаг </w:t>
      </w:r>
      <w:r w:rsidR="00B40609">
        <w:rPr>
          <w:lang w:val="en-US"/>
        </w:rPr>
        <w:t>checkbuttom</w:t>
      </w:r>
      <w:r w:rsidR="00B40609">
        <w:t>, только в отличие от него выбор осуществляется между списками</w:t>
      </w:r>
      <w:r>
        <w:t>.</w:t>
      </w:r>
    </w:p>
    <w:p w14:paraId="2D1E9AD8" w14:textId="62A40417" w:rsidR="00E30270" w:rsidRDefault="00E30270" w:rsidP="003E016B">
      <w:pPr>
        <w:contextualSpacing/>
      </w:pPr>
      <w:r>
        <w:t xml:space="preserve">Menu </w:t>
      </w:r>
      <w:r w:rsidR="006962C3">
        <w:t>–</w:t>
      </w:r>
      <w:r>
        <w:t xml:space="preserve"> Меню. </w:t>
      </w:r>
      <w:r w:rsidR="00B40609">
        <w:t>Организует работу различных элементов меню, такие как всплывающие и ниспадающие</w:t>
      </w:r>
      <w:r>
        <w:t>.</w:t>
      </w:r>
    </w:p>
    <w:p w14:paraId="0A271781" w14:textId="394D9DD5" w:rsidR="00E30270" w:rsidRDefault="00E30270" w:rsidP="003E016B">
      <w:pPr>
        <w:contextualSpacing/>
      </w:pPr>
      <w:r>
        <w:t xml:space="preserve">Menubutton </w:t>
      </w:r>
      <w:r w:rsidR="006962C3">
        <w:t>–</w:t>
      </w:r>
      <w:r>
        <w:t xml:space="preserve"> Кнопка-меню.</w:t>
      </w:r>
      <w:r w:rsidR="00B40609">
        <w:t xml:space="preserve"> Позволяет использовать ниспадающее меню</w:t>
      </w:r>
      <w:r>
        <w:t>.</w:t>
      </w:r>
    </w:p>
    <w:p w14:paraId="18BD6AD6" w14:textId="6BAE47EB" w:rsidR="00E30270" w:rsidRDefault="00E30270" w:rsidP="003E016B">
      <w:pPr>
        <w:contextualSpacing/>
      </w:pPr>
      <w:r>
        <w:t xml:space="preserve">Message </w:t>
      </w:r>
      <w:r w:rsidR="006962C3">
        <w:t>–</w:t>
      </w:r>
      <w:r>
        <w:t xml:space="preserve"> Сообщение. </w:t>
      </w:r>
      <w:r w:rsidR="00B40609">
        <w:t xml:space="preserve">Данный компонент похож на </w:t>
      </w:r>
      <w:r w:rsidR="00B40609">
        <w:rPr>
          <w:lang w:val="en-US"/>
        </w:rPr>
        <w:t>Label</w:t>
      </w:r>
      <w:r w:rsidR="00B40609" w:rsidRPr="00B40609">
        <w:t xml:space="preserve">, </w:t>
      </w:r>
      <w:r w:rsidR="00B40609">
        <w:t>но в отличие от него позволяет менять размер всплывающего окна</w:t>
      </w:r>
      <w:r>
        <w:t>.</w:t>
      </w:r>
    </w:p>
    <w:p w14:paraId="78592A05" w14:textId="4A5E03D3" w:rsidR="00E30270" w:rsidRPr="003E016B" w:rsidRDefault="003E016B" w:rsidP="003E016B">
      <w:pPr>
        <w:contextualSpacing/>
      </w:pPr>
      <w:r>
        <w:t xml:space="preserve">Также в состав входят </w:t>
      </w:r>
      <w:r w:rsidRPr="003E016B">
        <w:rPr>
          <w:lang w:val="en-US"/>
        </w:rPr>
        <w:t>OptionMenu</w:t>
      </w:r>
      <w:r>
        <w:t xml:space="preserve">, </w:t>
      </w:r>
      <w:r w:rsidR="00E30270" w:rsidRPr="003E016B">
        <w:rPr>
          <w:lang w:val="en-US"/>
        </w:rPr>
        <w:t>Spinbox</w:t>
      </w:r>
      <w:r>
        <w:t xml:space="preserve">, </w:t>
      </w:r>
      <w:r w:rsidR="00E30270" w:rsidRPr="003E016B">
        <w:rPr>
          <w:lang w:val="en-US"/>
        </w:rPr>
        <w:t>LabelFrame</w:t>
      </w:r>
      <w:r>
        <w:t xml:space="preserve">, </w:t>
      </w:r>
      <w:r w:rsidR="00E30270" w:rsidRPr="003E016B">
        <w:rPr>
          <w:lang w:val="en-US"/>
        </w:rPr>
        <w:t>PanedWindow</w:t>
      </w:r>
      <w:r>
        <w:t>.</w:t>
      </w:r>
    </w:p>
    <w:p w14:paraId="77F1C9EB" w14:textId="11DC2CFE" w:rsidR="00930EB4" w:rsidRDefault="00E130DF" w:rsidP="00930EB4">
      <w:pPr>
        <w:widowControl w:val="0"/>
        <w:contextualSpacing/>
      </w:pPr>
      <w:r>
        <w:t xml:space="preserve">Библиотека </w:t>
      </w:r>
      <w:r>
        <w:rPr>
          <w:lang w:val="en-US"/>
        </w:rPr>
        <w:t>Tkinter</w:t>
      </w:r>
      <w:r>
        <w:t>, как видно из описания,</w:t>
      </w:r>
      <w:r w:rsidRPr="00004208">
        <w:t xml:space="preserve"> </w:t>
      </w:r>
      <w:r>
        <w:t>используется для создания интерфейса разрабатываемой программы.</w:t>
      </w:r>
      <w:r w:rsidR="00484EB8">
        <w:t xml:space="preserve"> Для тех задач, которые определены к нашему программному средству, библиотека подходит предостаточно.</w:t>
      </w:r>
    </w:p>
    <w:p w14:paraId="641C9F46" w14:textId="695BE24C" w:rsidR="006410A8" w:rsidRPr="006410A8" w:rsidRDefault="006410A8" w:rsidP="006410A8">
      <w:pPr>
        <w:tabs>
          <w:tab w:val="left" w:pos="1134"/>
        </w:tabs>
        <w:rPr>
          <w:b/>
          <w:spacing w:val="4"/>
        </w:rPr>
      </w:pPr>
      <w:r>
        <w:rPr>
          <w:b/>
          <w:spacing w:val="4"/>
        </w:rPr>
        <w:lastRenderedPageBreak/>
        <w:t>3.2 Структура программного средства</w:t>
      </w:r>
    </w:p>
    <w:p w14:paraId="4AA48935" w14:textId="25308A2D" w:rsidR="006410A8" w:rsidRDefault="006410A8" w:rsidP="003E016B">
      <w:pPr>
        <w:contextualSpacing/>
      </w:pPr>
    </w:p>
    <w:p w14:paraId="5231A49B" w14:textId="78A1417C" w:rsidR="006410A8" w:rsidRPr="000E28F5" w:rsidRDefault="00C16C1C" w:rsidP="003E016B">
      <w:pPr>
        <w:contextualSpacing/>
      </w:pPr>
      <w:r>
        <w:t>Программное средство состоит из девяти модулей, реализующих все основные функции разрабатываемой программы.</w:t>
      </w:r>
      <w:r w:rsidRPr="00C16C1C">
        <w:t xml:space="preserve"> </w:t>
      </w:r>
      <w:r>
        <w:t>Модули</w:t>
      </w:r>
      <w:r w:rsidR="00484EB8" w:rsidRPr="00484EB8">
        <w:rPr>
          <w:lang w:val="en-US"/>
        </w:rPr>
        <w:t xml:space="preserve"> </w:t>
      </w:r>
      <w:r>
        <w:t>следующие</w:t>
      </w:r>
      <w:r w:rsidRPr="00C16C1C">
        <w:rPr>
          <w:lang w:val="en-US"/>
        </w:rPr>
        <w:t xml:space="preserve">: </w:t>
      </w:r>
      <w:r>
        <w:rPr>
          <w:lang w:val="en-US"/>
        </w:rPr>
        <w:t>gui,</w:t>
      </w:r>
      <w:r w:rsidRPr="00C16C1C">
        <w:rPr>
          <w:lang w:val="en-US"/>
        </w:rPr>
        <w:t xml:space="preserve"> </w:t>
      </w:r>
      <w:r>
        <w:rPr>
          <w:lang w:val="en-US"/>
        </w:rPr>
        <w:t>opentext</w:t>
      </w:r>
      <w:r w:rsidRPr="00C16C1C">
        <w:rPr>
          <w:lang w:val="en-US"/>
        </w:rPr>
        <w:t xml:space="preserve">, </w:t>
      </w:r>
      <w:r>
        <w:rPr>
          <w:lang w:val="en-US"/>
        </w:rPr>
        <w:t>openvideo</w:t>
      </w:r>
      <w:r w:rsidRPr="00C16C1C">
        <w:rPr>
          <w:lang w:val="en-US"/>
        </w:rPr>
        <w:t xml:space="preserve">, </w:t>
      </w:r>
      <w:r>
        <w:rPr>
          <w:lang w:val="en-US"/>
        </w:rPr>
        <w:t>openvideo</w:t>
      </w:r>
      <w:r w:rsidRPr="00C16C1C">
        <w:rPr>
          <w:lang w:val="en-US"/>
        </w:rPr>
        <w:t xml:space="preserve">2, </w:t>
      </w:r>
      <w:r>
        <w:rPr>
          <w:lang w:val="en-US"/>
        </w:rPr>
        <w:t>enc</w:t>
      </w:r>
      <w:r w:rsidRPr="00C16C1C">
        <w:rPr>
          <w:lang w:val="en-US"/>
        </w:rPr>
        <w:t xml:space="preserve">, </w:t>
      </w:r>
      <w:r>
        <w:rPr>
          <w:lang w:val="en-US"/>
        </w:rPr>
        <w:t>dec, split</w:t>
      </w:r>
      <w:r w:rsidRPr="00C16C1C">
        <w:rPr>
          <w:lang w:val="en-US"/>
        </w:rPr>
        <w:t xml:space="preserve"> </w:t>
      </w:r>
      <w:r>
        <w:t>и</w:t>
      </w:r>
      <w:r w:rsidRPr="00C16C1C">
        <w:rPr>
          <w:lang w:val="en-US"/>
        </w:rPr>
        <w:t xml:space="preserve"> </w:t>
      </w:r>
      <w:r>
        <w:rPr>
          <w:lang w:val="en-US"/>
        </w:rPr>
        <w:t xml:space="preserve">mix. </w:t>
      </w:r>
      <w:r>
        <w:t>Представим описание</w:t>
      </w:r>
      <w:r w:rsidR="000E28F5">
        <w:t xml:space="preserve"> функций</w:t>
      </w:r>
      <w:r>
        <w:t xml:space="preserve"> модулей</w:t>
      </w:r>
      <w:r w:rsidRPr="000E28F5">
        <w:t>.</w:t>
      </w:r>
    </w:p>
    <w:p w14:paraId="0BF05B7E" w14:textId="0680635B" w:rsidR="00C16C1C" w:rsidRDefault="00C16C1C" w:rsidP="003E016B">
      <w:pPr>
        <w:contextualSpacing/>
      </w:pPr>
      <w:r>
        <w:t xml:space="preserve">Модуль </w:t>
      </w:r>
      <w:r>
        <w:rPr>
          <w:lang w:val="en-US"/>
        </w:rPr>
        <w:t>gui</w:t>
      </w:r>
      <w:r w:rsidR="000E28F5">
        <w:t xml:space="preserve"> описывает графический интерфейс программного средства, с которым будет взаимодействовать пользователь.</w:t>
      </w:r>
    </w:p>
    <w:p w14:paraId="067042E6" w14:textId="11F3DA4D" w:rsidR="000E28F5" w:rsidRDefault="000E28F5" w:rsidP="003E016B">
      <w:pPr>
        <w:contextualSpacing/>
      </w:pPr>
      <w:r>
        <w:t xml:space="preserve">Модуль </w:t>
      </w:r>
      <w:r>
        <w:rPr>
          <w:lang w:val="en-US"/>
        </w:rPr>
        <w:t>opentext</w:t>
      </w:r>
      <w:r w:rsidRPr="000E28F5">
        <w:t xml:space="preserve"> </w:t>
      </w:r>
      <w:r>
        <w:t>позволяет выбрать текстовой файл с информацией, которую необходимо скрыть в видеопотоке.</w:t>
      </w:r>
      <w:r w:rsidR="00484EB8">
        <w:t xml:space="preserve"> Данный файл может находиться в </w:t>
      </w:r>
      <w:r w:rsidR="008651D9">
        <w:t>любом каталоге операционной системы.</w:t>
      </w:r>
    </w:p>
    <w:p w14:paraId="17E7554F" w14:textId="44573ADE" w:rsidR="000E28F5" w:rsidRDefault="000E28F5" w:rsidP="003E016B">
      <w:pPr>
        <w:contextualSpacing/>
      </w:pPr>
      <w:r>
        <w:t xml:space="preserve">Модуль </w:t>
      </w:r>
      <w:r>
        <w:rPr>
          <w:lang w:val="en-US"/>
        </w:rPr>
        <w:t>openvideo</w:t>
      </w:r>
      <w:r w:rsidRPr="000E28F5">
        <w:t xml:space="preserve"> </w:t>
      </w:r>
      <w:r>
        <w:t>позволяет пользователю выбрать видеофайл, в который необходимо будет внедрить исходный текст.</w:t>
      </w:r>
    </w:p>
    <w:p w14:paraId="617A1F41" w14:textId="0E85E99C" w:rsidR="000E28F5" w:rsidRDefault="000E28F5" w:rsidP="003E016B">
      <w:pPr>
        <w:contextualSpacing/>
      </w:pPr>
      <w:r>
        <w:t xml:space="preserve">Модуль </w:t>
      </w:r>
      <w:r>
        <w:rPr>
          <w:lang w:val="en-US"/>
        </w:rPr>
        <w:t>openvideo</w:t>
      </w:r>
      <w:r w:rsidRPr="000E28F5">
        <w:t xml:space="preserve">2 </w:t>
      </w:r>
      <w:r>
        <w:t xml:space="preserve">похож на предыдущий модуль </w:t>
      </w:r>
      <w:r>
        <w:rPr>
          <w:lang w:val="en-US"/>
        </w:rPr>
        <w:t>openvideo</w:t>
      </w:r>
      <w:r>
        <w:t>. Отличается тем, что с помощью него выбирается уже обработанное видео, из которого необходимо извлечь скрытую информацию.</w:t>
      </w:r>
    </w:p>
    <w:p w14:paraId="425FC4C3" w14:textId="1855D72B" w:rsidR="000E28F5" w:rsidRDefault="000E28F5" w:rsidP="003E016B">
      <w:pPr>
        <w:contextualSpacing/>
      </w:pPr>
      <w:r>
        <w:t xml:space="preserve">Модуль </w:t>
      </w:r>
      <w:r>
        <w:rPr>
          <w:lang w:val="en-US"/>
        </w:rPr>
        <w:t>enc</w:t>
      </w:r>
      <w:r w:rsidRPr="000E28F5">
        <w:t xml:space="preserve"> </w:t>
      </w:r>
      <w:r>
        <w:t>является основным модулем</w:t>
      </w:r>
      <w:r w:rsidR="00C75B2C">
        <w:t xml:space="preserve"> для осуществления функции</w:t>
      </w:r>
      <w:r>
        <w:t xml:space="preserve"> внедрения информации в видеофайл. Получив на вход текстовой файл и видеофайл, начинается их обработка.</w:t>
      </w:r>
      <w:r w:rsidR="00C75B2C">
        <w:t xml:space="preserve"> Модуль переводит значения пикселей в двоичные числа, обрабатывает символы исходного текста, осуществляет их слияние и сохраняет полученный результат.</w:t>
      </w:r>
    </w:p>
    <w:p w14:paraId="6724B790" w14:textId="03DCF7A4" w:rsidR="00C75B2C" w:rsidRDefault="00C75B2C" w:rsidP="003E016B">
      <w:pPr>
        <w:contextualSpacing/>
      </w:pPr>
      <w:r>
        <w:t xml:space="preserve">Модуль </w:t>
      </w:r>
      <w:r>
        <w:rPr>
          <w:lang w:val="en-US"/>
        </w:rPr>
        <w:t>dec</w:t>
      </w:r>
      <w:r w:rsidRPr="00C75B2C">
        <w:t xml:space="preserve"> </w:t>
      </w:r>
      <w:r>
        <w:t>– основной модуль функции извлечения скрытого текста из видеопотока. Он обрабатывает значения пикселей и поочередно извлекает символы скрытого текста. По окончанию выводит результат на экран и в отдельный текстовой файл.</w:t>
      </w:r>
    </w:p>
    <w:p w14:paraId="4F150D38" w14:textId="0CBF1F85" w:rsidR="00C75B2C" w:rsidRPr="00C8111D" w:rsidRDefault="00C75B2C" w:rsidP="003E016B">
      <w:pPr>
        <w:contextualSpacing/>
      </w:pPr>
      <w:r>
        <w:t xml:space="preserve">Модуль </w:t>
      </w:r>
      <w:r>
        <w:rPr>
          <w:lang w:val="en-US"/>
        </w:rPr>
        <w:t>split</w:t>
      </w:r>
      <w:r w:rsidRPr="00C75B2C">
        <w:t xml:space="preserve"> </w:t>
      </w:r>
      <w:r>
        <w:t>является инструментом для разбивки видеофайла на отдельный кадры. Используется</w:t>
      </w:r>
      <w:r w:rsidR="00C8111D">
        <w:t xml:space="preserve"> как</w:t>
      </w:r>
      <w:r>
        <w:t xml:space="preserve"> модулем </w:t>
      </w:r>
      <w:r>
        <w:rPr>
          <w:lang w:val="en-US"/>
        </w:rPr>
        <w:t>enc</w:t>
      </w:r>
      <w:r w:rsidR="00C8111D">
        <w:t xml:space="preserve">, так и модулем </w:t>
      </w:r>
      <w:r w:rsidR="00C8111D">
        <w:rPr>
          <w:lang w:val="en-US"/>
        </w:rPr>
        <w:t>dec</w:t>
      </w:r>
      <w:r w:rsidRPr="00C8111D">
        <w:t>.</w:t>
      </w:r>
    </w:p>
    <w:p w14:paraId="2D5D3B02" w14:textId="530A85DA" w:rsidR="00CF6A86" w:rsidRPr="008651D9" w:rsidRDefault="00C75B2C" w:rsidP="008651D9">
      <w:pPr>
        <w:contextualSpacing/>
      </w:pPr>
      <w:r>
        <w:t xml:space="preserve">Модуль </w:t>
      </w:r>
      <w:r>
        <w:rPr>
          <w:lang w:val="en-US"/>
        </w:rPr>
        <w:t>mix</w:t>
      </w:r>
      <w:r w:rsidRPr="00C75B2C">
        <w:t xml:space="preserve"> </w:t>
      </w:r>
      <w:r>
        <w:t xml:space="preserve">в противоположность модуля </w:t>
      </w:r>
      <w:r>
        <w:rPr>
          <w:lang w:val="en-US"/>
        </w:rPr>
        <w:t>split</w:t>
      </w:r>
      <w:r w:rsidRPr="00C75B2C">
        <w:t xml:space="preserve"> </w:t>
      </w:r>
      <w:r>
        <w:t xml:space="preserve">собирает </w:t>
      </w:r>
      <w:r w:rsidR="00C8111D">
        <w:t>видеопоток из уже обработанных</w:t>
      </w:r>
      <w:r w:rsidR="00C8111D" w:rsidRPr="00C8111D">
        <w:t xml:space="preserve"> </w:t>
      </w:r>
      <w:r w:rsidR="00C8111D">
        <w:t xml:space="preserve">изображений. Используется в модуле </w:t>
      </w:r>
      <w:r w:rsidR="00C8111D">
        <w:rPr>
          <w:lang w:val="en-US"/>
        </w:rPr>
        <w:t>enc</w:t>
      </w:r>
      <w:r w:rsidR="00C8111D" w:rsidRPr="000F2857">
        <w:t>.</w:t>
      </w:r>
    </w:p>
    <w:p w14:paraId="53628ECC" w14:textId="1EC07C53" w:rsidR="00E06E40" w:rsidRPr="00B92466" w:rsidRDefault="00CF6A86" w:rsidP="00302A1C">
      <w:pPr>
        <w:tabs>
          <w:tab w:val="left" w:pos="1134"/>
        </w:tabs>
        <w:rPr>
          <w:b/>
          <w:spacing w:val="4"/>
        </w:rPr>
      </w:pPr>
      <w:r>
        <w:rPr>
          <w:b/>
          <w:spacing w:val="4"/>
        </w:rPr>
        <w:lastRenderedPageBreak/>
        <w:t>3.</w:t>
      </w:r>
      <w:r w:rsidR="006410A8">
        <w:rPr>
          <w:b/>
          <w:spacing w:val="4"/>
        </w:rPr>
        <w:t>3</w:t>
      </w:r>
      <w:r w:rsidR="00FE78ED">
        <w:rPr>
          <w:b/>
          <w:spacing w:val="4"/>
        </w:rPr>
        <w:t xml:space="preserve"> Демонстрация работы программного средства</w:t>
      </w:r>
    </w:p>
    <w:p w14:paraId="32516936" w14:textId="153EB640" w:rsidR="00CF6051" w:rsidRDefault="00CF6051" w:rsidP="00CF6051">
      <w:pPr>
        <w:ind w:firstLine="0"/>
        <w:contextualSpacing/>
      </w:pPr>
    </w:p>
    <w:p w14:paraId="66FFB975" w14:textId="36B7BC64" w:rsidR="00EF5EBA" w:rsidRDefault="00EF5EBA" w:rsidP="00EF5EBA">
      <w:pPr>
        <w:contextualSpacing/>
      </w:pPr>
      <w:r>
        <w:t xml:space="preserve">На рисунке </w:t>
      </w:r>
      <w:r w:rsidR="00A76AAB">
        <w:t>10</w:t>
      </w:r>
      <w:r>
        <w:t xml:space="preserve"> можно увидеть интерфейс разработанного программного средства.</w:t>
      </w:r>
    </w:p>
    <w:p w14:paraId="7B7AAECB" w14:textId="77777777" w:rsidR="00EF5EBA" w:rsidRDefault="00EF5EBA" w:rsidP="00EF5EBA">
      <w:pPr>
        <w:contextualSpacing/>
      </w:pPr>
    </w:p>
    <w:p w14:paraId="2C90942A" w14:textId="490CDFD1" w:rsidR="00EF5EBA" w:rsidRDefault="0076275F" w:rsidP="0036450B">
      <w:pPr>
        <w:keepNext/>
        <w:ind w:firstLine="0"/>
        <w:contextualSpacing/>
        <w:jc w:val="center"/>
      </w:pPr>
      <w:r>
        <w:rPr>
          <w:noProof/>
        </w:rPr>
        <w:drawing>
          <wp:inline distT="0" distB="0" distL="0" distR="0" wp14:anchorId="0DF3215B" wp14:editId="3BA67A8A">
            <wp:extent cx="3179995" cy="2529017"/>
            <wp:effectExtent l="0" t="0" r="1905"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6706" cy="2558213"/>
                    </a:xfrm>
                    <a:prstGeom prst="rect">
                      <a:avLst/>
                    </a:prstGeom>
                  </pic:spPr>
                </pic:pic>
              </a:graphicData>
            </a:graphic>
          </wp:inline>
        </w:drawing>
      </w:r>
    </w:p>
    <w:p w14:paraId="4190D0D2" w14:textId="5005CF2C" w:rsidR="00EF5EBA" w:rsidRPr="00B058C8" w:rsidRDefault="00EF5EBA" w:rsidP="0036450B">
      <w:pPr>
        <w:pStyle w:val="a5"/>
        <w:ind w:firstLine="0"/>
        <w:rPr>
          <w:b/>
          <w:bCs/>
          <w:sz w:val="36"/>
          <w:szCs w:val="24"/>
          <w:lang w:val="ru-RU"/>
        </w:rPr>
      </w:pPr>
      <w:r w:rsidRPr="00B058C8">
        <w:rPr>
          <w:sz w:val="24"/>
          <w:szCs w:val="24"/>
          <w:lang w:val="ru-RU"/>
        </w:rPr>
        <w:t xml:space="preserve">Рисунок </w:t>
      </w:r>
      <w:r w:rsidR="00720CF6" w:rsidRPr="00720CF6">
        <w:rPr>
          <w:sz w:val="24"/>
          <w:szCs w:val="24"/>
          <w:lang w:val="ru-RU"/>
        </w:rPr>
        <w:t>10</w:t>
      </w:r>
      <w:r w:rsidRPr="00720CF6">
        <w:rPr>
          <w:sz w:val="24"/>
          <w:szCs w:val="24"/>
          <w:lang w:val="ru-RU"/>
        </w:rPr>
        <w:t xml:space="preserve"> </w:t>
      </w:r>
      <w:r w:rsidRPr="00B058C8">
        <w:rPr>
          <w:sz w:val="24"/>
          <w:szCs w:val="24"/>
          <w:lang w:val="ru-RU"/>
        </w:rPr>
        <w:t>– Интерфейс программы</w:t>
      </w:r>
    </w:p>
    <w:p w14:paraId="6BA7DFA7" w14:textId="77777777" w:rsidR="00EF5EBA" w:rsidRDefault="00EF5EBA" w:rsidP="00EF5EBA">
      <w:pPr>
        <w:contextualSpacing/>
      </w:pPr>
    </w:p>
    <w:p w14:paraId="47890B7B" w14:textId="34A03E73" w:rsidR="00CF6051" w:rsidRDefault="00EF5EBA" w:rsidP="00F85E99">
      <w:pPr>
        <w:contextualSpacing/>
      </w:pPr>
      <w:r>
        <w:t>Интерфейс</w:t>
      </w:r>
      <w:r w:rsidRPr="00B058C8">
        <w:t xml:space="preserve"> состоит</w:t>
      </w:r>
      <w:r>
        <w:t xml:space="preserve"> </w:t>
      </w:r>
      <w:r w:rsidRPr="00B058C8">
        <w:t xml:space="preserve">из 2 вкладок - </w:t>
      </w:r>
      <w:r w:rsidR="0076275F">
        <w:t>внедрение</w:t>
      </w:r>
      <w:r w:rsidRPr="00B058C8">
        <w:t xml:space="preserve"> и </w:t>
      </w:r>
      <w:r w:rsidR="0076275F">
        <w:t>извлечение</w:t>
      </w:r>
      <w:r w:rsidRPr="00B058C8">
        <w:t>.</w:t>
      </w:r>
      <w:r w:rsidR="00CF6051">
        <w:t xml:space="preserve"> </w:t>
      </w:r>
      <w:r w:rsidR="0076275F">
        <w:t>Первая вкладка</w:t>
      </w:r>
      <w:r w:rsidR="00CF6051">
        <w:t xml:space="preserve"> используется для </w:t>
      </w:r>
      <w:r w:rsidR="00F85E99">
        <w:t xml:space="preserve">процесса </w:t>
      </w:r>
      <w:r w:rsidR="00CF6051">
        <w:t xml:space="preserve">скрытия информации в видеопотоке. Здесь можно выбрать видеофайл, в который необходимо внедрить скрытую информацию. Пример представлен на рисунке </w:t>
      </w:r>
      <w:r w:rsidR="00A76AAB">
        <w:t>11</w:t>
      </w:r>
      <w:r w:rsidR="00CF6051">
        <w:t>.</w:t>
      </w:r>
    </w:p>
    <w:p w14:paraId="62202DC6" w14:textId="77777777" w:rsidR="00F85E99" w:rsidRDefault="00F85E99" w:rsidP="00F85E99">
      <w:pPr>
        <w:contextualSpacing/>
      </w:pPr>
    </w:p>
    <w:p w14:paraId="43E918C2" w14:textId="77777777" w:rsidR="00CF6051" w:rsidRDefault="00CF6051" w:rsidP="00CF6051">
      <w:pPr>
        <w:keepNext/>
        <w:ind w:firstLine="0"/>
        <w:contextualSpacing/>
        <w:jc w:val="center"/>
      </w:pPr>
      <w:r>
        <w:rPr>
          <w:noProof/>
        </w:rPr>
        <w:drawing>
          <wp:inline distT="0" distB="0" distL="0" distR="0" wp14:anchorId="4D67BB27" wp14:editId="2AA2BB5C">
            <wp:extent cx="3613488" cy="2404872"/>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2471" cy="2457438"/>
                    </a:xfrm>
                    <a:prstGeom prst="rect">
                      <a:avLst/>
                    </a:prstGeom>
                  </pic:spPr>
                </pic:pic>
              </a:graphicData>
            </a:graphic>
          </wp:inline>
        </w:drawing>
      </w:r>
    </w:p>
    <w:p w14:paraId="768F76F4" w14:textId="490437B7" w:rsidR="00A76AAB" w:rsidRPr="00F85E99" w:rsidRDefault="00CF6051" w:rsidP="00F85E99">
      <w:pPr>
        <w:pStyle w:val="a5"/>
        <w:ind w:firstLine="0"/>
        <w:rPr>
          <w:sz w:val="24"/>
          <w:szCs w:val="24"/>
          <w:lang w:val="ru-RU"/>
        </w:rPr>
      </w:pPr>
      <w:r w:rsidRPr="00CF6051">
        <w:rPr>
          <w:sz w:val="24"/>
          <w:szCs w:val="24"/>
        </w:rPr>
        <w:t xml:space="preserve">Рисунок </w:t>
      </w:r>
      <w:r w:rsidR="00720CF6">
        <w:rPr>
          <w:sz w:val="24"/>
          <w:szCs w:val="24"/>
          <w:lang w:val="ru-RU"/>
        </w:rPr>
        <w:t>11</w:t>
      </w:r>
      <w:r>
        <w:rPr>
          <w:sz w:val="24"/>
          <w:szCs w:val="24"/>
          <w:lang w:val="ru-RU"/>
        </w:rPr>
        <w:t xml:space="preserve"> – выбор видеофайла</w:t>
      </w:r>
    </w:p>
    <w:p w14:paraId="2AB214C8" w14:textId="254DEF35" w:rsidR="00E30E64" w:rsidRDefault="00E30E64" w:rsidP="00E30E64">
      <w:r>
        <w:lastRenderedPageBreak/>
        <w:t>На этой же вкладке есть возможность выбора исходного текста, который нужно скрыть в видеофайле.</w:t>
      </w:r>
      <w:r w:rsidR="00492238">
        <w:t xml:space="preserve"> В качестве исходного текста можно</w:t>
      </w:r>
      <w:r w:rsidR="003F68CD">
        <w:t xml:space="preserve"> </w:t>
      </w:r>
      <w:r w:rsidR="00492238">
        <w:t>выбрать</w:t>
      </w:r>
      <w:r w:rsidR="00F85E99">
        <w:t>, например,</w:t>
      </w:r>
      <w:r w:rsidR="00492238">
        <w:t xml:space="preserve"> документ в формате </w:t>
      </w:r>
      <w:r w:rsidR="00492238">
        <w:rPr>
          <w:lang w:val="en-US"/>
        </w:rPr>
        <w:t>txt</w:t>
      </w:r>
      <w:r w:rsidR="00492238" w:rsidRPr="00492238">
        <w:t xml:space="preserve">, </w:t>
      </w:r>
      <w:r w:rsidR="00492238">
        <w:t xml:space="preserve">что можно увидеть на рисунке </w:t>
      </w:r>
      <w:r w:rsidR="00A76AAB">
        <w:t>12</w:t>
      </w:r>
      <w:r w:rsidR="00492238">
        <w:t>.</w:t>
      </w:r>
    </w:p>
    <w:p w14:paraId="747D6EE2" w14:textId="0B13C360" w:rsidR="00492238" w:rsidRDefault="00492238" w:rsidP="00E30E64"/>
    <w:p w14:paraId="062FFCBD" w14:textId="77777777" w:rsidR="00492238" w:rsidRDefault="00492238" w:rsidP="00492238">
      <w:pPr>
        <w:keepNext/>
        <w:ind w:firstLine="0"/>
        <w:jc w:val="center"/>
      </w:pPr>
      <w:r>
        <w:rPr>
          <w:noProof/>
        </w:rPr>
        <w:drawing>
          <wp:inline distT="0" distB="0" distL="0" distR="0" wp14:anchorId="35F6CC22" wp14:editId="04965EA3">
            <wp:extent cx="5135485" cy="3421643"/>
            <wp:effectExtent l="0" t="0" r="825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2212" cy="3426125"/>
                    </a:xfrm>
                    <a:prstGeom prst="rect">
                      <a:avLst/>
                    </a:prstGeom>
                  </pic:spPr>
                </pic:pic>
              </a:graphicData>
            </a:graphic>
          </wp:inline>
        </w:drawing>
      </w:r>
    </w:p>
    <w:p w14:paraId="353192A0" w14:textId="3B9F53E5" w:rsidR="00E30E64" w:rsidRDefault="00492238" w:rsidP="004513F2">
      <w:pPr>
        <w:pStyle w:val="a5"/>
        <w:rPr>
          <w:sz w:val="24"/>
          <w:szCs w:val="24"/>
          <w:lang w:val="ru-RU"/>
        </w:rPr>
      </w:pPr>
      <w:r w:rsidRPr="00492238">
        <w:rPr>
          <w:sz w:val="24"/>
          <w:szCs w:val="24"/>
        </w:rPr>
        <w:t xml:space="preserve">Рисунок </w:t>
      </w:r>
      <w:r w:rsidR="00720CF6">
        <w:rPr>
          <w:sz w:val="24"/>
          <w:szCs w:val="24"/>
          <w:lang w:val="ru-RU"/>
        </w:rPr>
        <w:t>12</w:t>
      </w:r>
      <w:r>
        <w:rPr>
          <w:sz w:val="24"/>
          <w:szCs w:val="24"/>
          <w:lang w:val="ru-RU"/>
        </w:rPr>
        <w:t xml:space="preserve"> – выбор текстового файла</w:t>
      </w:r>
    </w:p>
    <w:p w14:paraId="28254147" w14:textId="77777777" w:rsidR="00F85E99" w:rsidRPr="00F85E99" w:rsidRDefault="00F85E99" w:rsidP="00F85E99"/>
    <w:p w14:paraId="5D4840AB" w14:textId="6E042429" w:rsidR="00492238" w:rsidRDefault="00492238" w:rsidP="00E30E64">
      <w:r>
        <w:t>Ещё одной функцией вкладки кодирования в интерфейсе разрабатываемого программного средства является поле, предназначенное для ввод</w:t>
      </w:r>
      <w:r w:rsidR="00060ACF">
        <w:t>а</w:t>
      </w:r>
      <w:r>
        <w:t xml:space="preserve"> ключ</w:t>
      </w:r>
      <w:r w:rsidR="00060ACF">
        <w:t>а</w:t>
      </w:r>
      <w:r w:rsidR="00A55B5B">
        <w:t>, определяющего пиксели, в которые будет внедрена информация</w:t>
      </w:r>
      <w:r w:rsidR="00060ACF">
        <w:t xml:space="preserve">. Данное поле можно увидеть </w:t>
      </w:r>
      <w:r w:rsidR="00A55B5B">
        <w:t>на представленном ранее</w:t>
      </w:r>
      <w:r w:rsidR="00060ACF">
        <w:t xml:space="preserve"> на рисунке</w:t>
      </w:r>
      <w:r w:rsidR="00A55B5B">
        <w:t xml:space="preserve"> </w:t>
      </w:r>
      <w:r w:rsidR="00060ACF">
        <w:t>7.</w:t>
      </w:r>
    </w:p>
    <w:p w14:paraId="5E851273" w14:textId="0F827AEB" w:rsidR="00060ACF" w:rsidRDefault="00060ACF" w:rsidP="00060ACF">
      <w:r>
        <w:t xml:space="preserve">Последний элемент рассматриваемой вкладки - кнопка </w:t>
      </w:r>
      <w:r w:rsidRPr="00060ACF">
        <w:t>«</w:t>
      </w:r>
      <w:r w:rsidR="0076275F">
        <w:t>Скрыть текст в видео</w:t>
      </w:r>
      <w:r w:rsidRPr="00060ACF">
        <w:t>»</w:t>
      </w:r>
      <w:r>
        <w:t>. Нажатие по этой кнопке запускает процесс внедрения выбранного исходного текста в необходимый видеофайл.</w:t>
      </w:r>
    </w:p>
    <w:p w14:paraId="52A434B4" w14:textId="5152E907" w:rsidR="00060ACF" w:rsidRDefault="00060ACF" w:rsidP="00F85E99">
      <w:pPr>
        <w:widowControl w:val="0"/>
      </w:pPr>
      <w:r>
        <w:t xml:space="preserve">Следующая рассматриваемая вкладка – вкладка </w:t>
      </w:r>
      <w:r w:rsidRPr="00060ACF">
        <w:t>«</w:t>
      </w:r>
      <w:r w:rsidR="0076275F">
        <w:t>Извлечение</w:t>
      </w:r>
      <w:r w:rsidRPr="00060ACF">
        <w:t>»</w:t>
      </w:r>
      <w:r>
        <w:t xml:space="preserve">. Здесь можно выбрать </w:t>
      </w:r>
      <w:r w:rsidR="00A55B5B">
        <w:t>видеофайл, из которого необходимо извлечь скрытую информацию. Окно выбора аналогично окну из первой вкладки и выглядит также, как на рисунке 8. Тоже самое относится и к полю ввода ключа</w:t>
      </w:r>
      <w:r w:rsidR="000B7458">
        <w:t xml:space="preserve">, только на этот раз ключ используется для определения пикселей, в которых скрыта </w:t>
      </w:r>
      <w:r w:rsidR="000B7458">
        <w:lastRenderedPageBreak/>
        <w:t xml:space="preserve">информация. Последним элементом данной вкладки является кнопка, запускающая процесс изъятия скрытой информации из видеофайла. По окончанию процесса полученный текст выводится в самую нижнюю область интерфейса. Весь функционал вкладки </w:t>
      </w:r>
      <w:r w:rsidR="000B7458" w:rsidRPr="00060ACF">
        <w:t>«</w:t>
      </w:r>
      <w:r w:rsidR="003173E4">
        <w:t>Извлечение</w:t>
      </w:r>
      <w:r w:rsidR="000B7458" w:rsidRPr="00060ACF">
        <w:t>»</w:t>
      </w:r>
      <w:r w:rsidR="000B7458">
        <w:t xml:space="preserve"> и результат изъятия скрытого текста представлен на рисунке 1</w:t>
      </w:r>
      <w:r w:rsidR="00A76AAB">
        <w:t>3</w:t>
      </w:r>
      <w:r w:rsidR="000B7458">
        <w:t>.</w:t>
      </w:r>
    </w:p>
    <w:p w14:paraId="0ED70876" w14:textId="77777777" w:rsidR="000B7458" w:rsidRPr="00E30E64" w:rsidRDefault="000B7458" w:rsidP="000B7458"/>
    <w:p w14:paraId="491DA255" w14:textId="792C11A0" w:rsidR="00F85E99" w:rsidRDefault="002A18F2" w:rsidP="002A18F2">
      <w:pPr>
        <w:keepNext/>
        <w:ind w:firstLine="0"/>
        <w:contextualSpacing/>
        <w:jc w:val="center"/>
      </w:pPr>
      <w:r>
        <w:rPr>
          <w:noProof/>
        </w:rPr>
        <w:drawing>
          <wp:inline distT="0" distB="0" distL="0" distR="0" wp14:anchorId="2AAD2947" wp14:editId="583D34D5">
            <wp:extent cx="3200710" cy="2545492"/>
            <wp:effectExtent l="0" t="0" r="0" b="762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8884" cy="2567899"/>
                    </a:xfrm>
                    <a:prstGeom prst="rect">
                      <a:avLst/>
                    </a:prstGeom>
                  </pic:spPr>
                </pic:pic>
              </a:graphicData>
            </a:graphic>
          </wp:inline>
        </w:drawing>
      </w:r>
    </w:p>
    <w:p w14:paraId="136439D9" w14:textId="683EB6EE" w:rsidR="00EF5EBA" w:rsidRPr="0068486E" w:rsidRDefault="00EF5EBA" w:rsidP="004513F2">
      <w:pPr>
        <w:pStyle w:val="a5"/>
        <w:ind w:firstLine="0"/>
        <w:rPr>
          <w:sz w:val="24"/>
          <w:szCs w:val="24"/>
          <w:lang w:val="ru-RU"/>
        </w:rPr>
      </w:pPr>
      <w:r w:rsidRPr="00B058C8">
        <w:rPr>
          <w:sz w:val="24"/>
          <w:szCs w:val="24"/>
          <w:lang w:val="ru-RU"/>
        </w:rPr>
        <w:t xml:space="preserve">Рисунок </w:t>
      </w:r>
      <w:r w:rsidR="00720CF6">
        <w:rPr>
          <w:sz w:val="24"/>
          <w:szCs w:val="24"/>
          <w:lang w:val="ru-RU"/>
        </w:rPr>
        <w:t>13</w:t>
      </w:r>
      <w:r w:rsidRPr="00B058C8">
        <w:rPr>
          <w:sz w:val="24"/>
          <w:szCs w:val="24"/>
          <w:lang w:val="ru-RU"/>
        </w:rPr>
        <w:t xml:space="preserve"> – Вкладка </w:t>
      </w:r>
      <w:r w:rsidR="003173E4">
        <w:rPr>
          <w:sz w:val="24"/>
          <w:szCs w:val="24"/>
          <w:lang w:val="ru-RU"/>
        </w:rPr>
        <w:t>извлечения</w:t>
      </w:r>
    </w:p>
    <w:p w14:paraId="55D7C144" w14:textId="77777777" w:rsidR="00F85E99" w:rsidRPr="00F85E99" w:rsidRDefault="00F85E99" w:rsidP="00F85E99"/>
    <w:p w14:paraId="725EE18E" w14:textId="00FA1386" w:rsidR="00EF5EBA" w:rsidRDefault="00EF5EBA" w:rsidP="00EF5EBA">
      <w:pPr>
        <w:contextualSpacing/>
      </w:pPr>
      <w:r>
        <w:t xml:space="preserve">На рисунке </w:t>
      </w:r>
      <w:r w:rsidR="000B7458">
        <w:t>1</w:t>
      </w:r>
      <w:r w:rsidR="00A76AAB">
        <w:t>4</w:t>
      </w:r>
      <w:r w:rsidRPr="00B058C8">
        <w:t xml:space="preserve"> можно увидеть результат</w:t>
      </w:r>
      <w:r>
        <w:t xml:space="preserve"> </w:t>
      </w:r>
      <w:r w:rsidRPr="00B058C8">
        <w:t>ввода</w:t>
      </w:r>
      <w:r w:rsidR="003200C5">
        <w:t xml:space="preserve"> неверного</w:t>
      </w:r>
      <w:r w:rsidRPr="00B058C8">
        <w:t xml:space="preserve"> </w:t>
      </w:r>
      <w:r w:rsidR="000B7458">
        <w:t>ключа</w:t>
      </w:r>
      <w:r w:rsidRPr="00B058C8">
        <w:t>.</w:t>
      </w:r>
      <w:r w:rsidR="003200C5">
        <w:t xml:space="preserve"> </w:t>
      </w:r>
      <w:r w:rsidR="003A60B1">
        <w:t>Данный результат объясняется тем, что программное средство извлекло данные не из тех пикселей, в которых скрыт исходный текст.</w:t>
      </w:r>
    </w:p>
    <w:p w14:paraId="3CFFF401" w14:textId="77777777" w:rsidR="00EF5EBA" w:rsidRDefault="00EF5EBA" w:rsidP="00EF5EBA">
      <w:pPr>
        <w:contextualSpacing/>
      </w:pPr>
    </w:p>
    <w:p w14:paraId="4240A819" w14:textId="6A5A85F2" w:rsidR="00EF5EBA" w:rsidRDefault="002A18F2" w:rsidP="002A18F2">
      <w:pPr>
        <w:keepNext/>
        <w:ind w:firstLine="0"/>
        <w:contextualSpacing/>
        <w:jc w:val="center"/>
      </w:pPr>
      <w:r>
        <w:rPr>
          <w:noProof/>
        </w:rPr>
        <w:drawing>
          <wp:inline distT="0" distB="0" distL="0" distR="0" wp14:anchorId="2DD1762C" wp14:editId="7D694396">
            <wp:extent cx="2972828" cy="2364260"/>
            <wp:effectExtent l="0" t="0" r="0" b="0"/>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0340" cy="2394093"/>
                    </a:xfrm>
                    <a:prstGeom prst="rect">
                      <a:avLst/>
                    </a:prstGeom>
                  </pic:spPr>
                </pic:pic>
              </a:graphicData>
            </a:graphic>
          </wp:inline>
        </w:drawing>
      </w:r>
    </w:p>
    <w:p w14:paraId="00E96005" w14:textId="3164FA34" w:rsidR="00EF5EBA" w:rsidRPr="00F85E99" w:rsidRDefault="00EF5EBA" w:rsidP="00F85E99">
      <w:pPr>
        <w:pStyle w:val="a5"/>
        <w:ind w:firstLine="0"/>
        <w:rPr>
          <w:b/>
          <w:bCs/>
          <w:sz w:val="24"/>
          <w:szCs w:val="24"/>
          <w:lang w:val="ru-RU"/>
        </w:rPr>
      </w:pPr>
      <w:r w:rsidRPr="00C501E9">
        <w:rPr>
          <w:sz w:val="24"/>
          <w:szCs w:val="24"/>
          <w:lang w:val="ru-RU"/>
        </w:rPr>
        <w:t xml:space="preserve">Рисунок </w:t>
      </w:r>
      <w:r w:rsidR="00720CF6">
        <w:rPr>
          <w:sz w:val="24"/>
          <w:szCs w:val="24"/>
          <w:lang w:val="ru-RU"/>
        </w:rPr>
        <w:t>14</w:t>
      </w:r>
      <w:r w:rsidRPr="00C501E9">
        <w:rPr>
          <w:sz w:val="24"/>
          <w:szCs w:val="24"/>
          <w:lang w:val="ru-RU"/>
        </w:rPr>
        <w:t xml:space="preserve"> – Рез</w:t>
      </w:r>
      <w:r>
        <w:rPr>
          <w:sz w:val="24"/>
          <w:szCs w:val="24"/>
          <w:lang w:val="ru-RU"/>
        </w:rPr>
        <w:t>у</w:t>
      </w:r>
      <w:r w:rsidRPr="00C501E9">
        <w:rPr>
          <w:sz w:val="24"/>
          <w:szCs w:val="24"/>
          <w:lang w:val="ru-RU"/>
        </w:rPr>
        <w:t xml:space="preserve">льтат неправильного ввода </w:t>
      </w:r>
      <w:r w:rsidR="003E016B">
        <w:rPr>
          <w:sz w:val="24"/>
          <w:szCs w:val="24"/>
          <w:lang w:val="ru-RU"/>
        </w:rPr>
        <w:t>ключа</w:t>
      </w:r>
    </w:p>
    <w:p w14:paraId="14155B2A" w14:textId="6325990F" w:rsidR="00EF5EBA" w:rsidRDefault="00EF5EBA" w:rsidP="00EF5EBA">
      <w:pPr>
        <w:contextualSpacing/>
      </w:pPr>
      <w:r>
        <w:lastRenderedPageBreak/>
        <w:t>Рассмотрим результат работы программного средства</w:t>
      </w:r>
      <w:r w:rsidR="00762F58">
        <w:t xml:space="preserve"> и оценим эфф</w:t>
      </w:r>
      <w:r w:rsidR="00566964">
        <w:t>ективность скрытия информации на примере одного кадра. Результат можно увидеть на рисунке 1</w:t>
      </w:r>
      <w:r w:rsidR="00A76AAB">
        <w:t>5</w:t>
      </w:r>
      <w:r w:rsidR="00566964">
        <w:t>.</w:t>
      </w:r>
    </w:p>
    <w:p w14:paraId="12570858" w14:textId="77777777" w:rsidR="00EF5EBA" w:rsidRDefault="00EF5EBA" w:rsidP="00EF5EBA">
      <w:pPr>
        <w:contextualSpacing/>
      </w:pPr>
    </w:p>
    <w:p w14:paraId="2FE7CBC8" w14:textId="77777777" w:rsidR="00EF5EBA" w:rsidRDefault="00EF5EBA" w:rsidP="00EF5EBA">
      <w:pPr>
        <w:keepNext/>
        <w:contextualSpacing/>
        <w:jc w:val="center"/>
      </w:pPr>
      <w:r w:rsidRPr="00C14F5D">
        <w:rPr>
          <w:noProof/>
        </w:rPr>
        <w:drawing>
          <wp:inline distT="0" distB="0" distL="0" distR="0" wp14:anchorId="1D622CAA" wp14:editId="5A582BDB">
            <wp:extent cx="4656857" cy="3531539"/>
            <wp:effectExtent l="0" t="0" r="0" b="0"/>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522" cy="3544935"/>
                    </a:xfrm>
                    <a:prstGeom prst="rect">
                      <a:avLst/>
                    </a:prstGeom>
                  </pic:spPr>
                </pic:pic>
              </a:graphicData>
            </a:graphic>
          </wp:inline>
        </w:drawing>
      </w:r>
    </w:p>
    <w:p w14:paraId="08514FE5" w14:textId="45EE5A5E" w:rsidR="00EF5EBA" w:rsidRDefault="00EF5EBA" w:rsidP="003644A8">
      <w:pPr>
        <w:pStyle w:val="a5"/>
        <w:rPr>
          <w:sz w:val="24"/>
          <w:szCs w:val="24"/>
          <w:lang w:val="ru-RU"/>
        </w:rPr>
      </w:pPr>
      <w:r w:rsidRPr="00297754">
        <w:rPr>
          <w:sz w:val="24"/>
          <w:szCs w:val="24"/>
          <w:lang w:val="ru-RU"/>
        </w:rPr>
        <w:t xml:space="preserve">Рисунок </w:t>
      </w:r>
      <w:r w:rsidR="00720CF6">
        <w:rPr>
          <w:sz w:val="24"/>
          <w:szCs w:val="24"/>
          <w:lang w:val="ru-RU"/>
        </w:rPr>
        <w:t>15</w:t>
      </w:r>
      <w:r w:rsidRPr="00C14F5D">
        <w:rPr>
          <w:sz w:val="24"/>
          <w:szCs w:val="24"/>
          <w:lang w:val="ru-RU"/>
        </w:rPr>
        <w:t xml:space="preserve"> – Результат </w:t>
      </w:r>
      <w:r w:rsidR="00F85E99">
        <w:rPr>
          <w:sz w:val="24"/>
          <w:szCs w:val="24"/>
          <w:lang w:val="ru-RU"/>
        </w:rPr>
        <w:t>работы программы</w:t>
      </w:r>
    </w:p>
    <w:p w14:paraId="6ED0441A" w14:textId="77777777" w:rsidR="00CC7457" w:rsidRPr="00CC7457" w:rsidRDefault="00CC7457" w:rsidP="00CC7457"/>
    <w:p w14:paraId="491A79E8" w14:textId="4FEADDC2" w:rsidR="000369DD" w:rsidRDefault="00EF5EBA" w:rsidP="00EF5EBA">
      <w:pPr>
        <w:tabs>
          <w:tab w:val="left" w:pos="1134"/>
        </w:tabs>
      </w:pPr>
      <w:r w:rsidRPr="00C743DC">
        <w:t>Слева изображен исходный кадр,</w:t>
      </w:r>
      <w:r w:rsidR="003644A8">
        <w:t xml:space="preserve"> полученный из видеопотока, в котором </w:t>
      </w:r>
      <w:r w:rsidR="00B05C45">
        <w:t>будет</w:t>
      </w:r>
      <w:r w:rsidRPr="00C743DC">
        <w:t xml:space="preserve"> </w:t>
      </w:r>
      <w:r w:rsidR="00B05C45">
        <w:t xml:space="preserve">скрыта </w:t>
      </w:r>
      <w:r w:rsidR="003644A8">
        <w:t>информаци</w:t>
      </w:r>
      <w:r w:rsidR="00B05C45">
        <w:t>я</w:t>
      </w:r>
      <w:r w:rsidR="003644A8">
        <w:t>. С</w:t>
      </w:r>
      <w:r w:rsidRPr="00C743DC">
        <w:t xml:space="preserve">права </w:t>
      </w:r>
      <w:r w:rsidR="003644A8">
        <w:t>–</w:t>
      </w:r>
      <w:r w:rsidRPr="00C743DC">
        <w:t xml:space="preserve"> кадр</w:t>
      </w:r>
      <w:r w:rsidR="003644A8">
        <w:t xml:space="preserve"> видеофайла</w:t>
      </w:r>
      <w:r w:rsidRPr="00C743DC">
        <w:t xml:space="preserve"> с </w:t>
      </w:r>
      <w:r w:rsidR="003644A8">
        <w:t>внедрённым в него</w:t>
      </w:r>
      <w:r w:rsidRPr="00C743DC">
        <w:t xml:space="preserve"> текстом</w:t>
      </w:r>
      <w:r w:rsidR="003644A8">
        <w:t>, являющимся темой данного диплома.</w:t>
      </w:r>
      <w:r w:rsidR="00AC0776">
        <w:t xml:space="preserve"> То есть в нём изменены значения многих пикселей и вызваны искажения. Но</w:t>
      </w:r>
      <w:r w:rsidRPr="00C743DC">
        <w:t xml:space="preserve"> </w:t>
      </w:r>
      <w:r w:rsidR="00AC0776">
        <w:t>к</w:t>
      </w:r>
      <w:r w:rsidRPr="00C743DC">
        <w:t>ак можно наблюдать, различия в кадрах</w:t>
      </w:r>
      <w:r>
        <w:t xml:space="preserve"> </w:t>
      </w:r>
      <w:r w:rsidRPr="00C743DC">
        <w:t>незаметны</w:t>
      </w:r>
      <w:r w:rsidR="003644A8">
        <w:t>, а значит,</w:t>
      </w:r>
      <w:r w:rsidR="00F85E99">
        <w:t xml:space="preserve"> что данный</w:t>
      </w:r>
      <w:r w:rsidR="003644A8">
        <w:t xml:space="preserve"> стеганографический метод работает.</w:t>
      </w:r>
    </w:p>
    <w:p w14:paraId="1B16B6BA" w14:textId="516CBCF5" w:rsidR="00CC7457" w:rsidRDefault="00CC7457" w:rsidP="00EF5EBA">
      <w:pPr>
        <w:tabs>
          <w:tab w:val="left" w:pos="1134"/>
        </w:tabs>
      </w:pPr>
    </w:p>
    <w:p w14:paraId="54912FE9" w14:textId="1C09F3FE" w:rsidR="00CC7457" w:rsidRPr="00B92466" w:rsidRDefault="00CC7457" w:rsidP="00CC7457">
      <w:pPr>
        <w:tabs>
          <w:tab w:val="left" w:pos="0"/>
        </w:tabs>
        <w:rPr>
          <w:b/>
          <w:spacing w:val="4"/>
        </w:rPr>
      </w:pPr>
      <w:r w:rsidRPr="00B92466">
        <w:rPr>
          <w:b/>
          <w:spacing w:val="4"/>
        </w:rPr>
        <w:t xml:space="preserve">Вывод </w:t>
      </w:r>
      <w:r w:rsidR="00F85E99">
        <w:rPr>
          <w:b/>
          <w:spacing w:val="4"/>
        </w:rPr>
        <w:t>по</w:t>
      </w:r>
      <w:r w:rsidRPr="00B92466">
        <w:rPr>
          <w:b/>
          <w:spacing w:val="4"/>
        </w:rPr>
        <w:t xml:space="preserve"> главе</w:t>
      </w:r>
    </w:p>
    <w:p w14:paraId="5399F678" w14:textId="60E7E113" w:rsidR="00CC7457" w:rsidRDefault="00CC7457" w:rsidP="00EF5EBA">
      <w:pPr>
        <w:tabs>
          <w:tab w:val="left" w:pos="1134"/>
        </w:tabs>
        <w:rPr>
          <w:spacing w:val="4"/>
          <w:szCs w:val="24"/>
        </w:rPr>
      </w:pPr>
    </w:p>
    <w:p w14:paraId="3AB2712A" w14:textId="471AE624" w:rsidR="00CC7457" w:rsidRPr="00B92466" w:rsidRDefault="00CC7457" w:rsidP="00F85E99">
      <w:pPr>
        <w:widowControl w:val="0"/>
        <w:tabs>
          <w:tab w:val="left" w:pos="1134"/>
        </w:tabs>
        <w:rPr>
          <w:spacing w:val="4"/>
          <w:szCs w:val="24"/>
        </w:rPr>
      </w:pPr>
      <w:r>
        <w:rPr>
          <w:spacing w:val="4"/>
          <w:szCs w:val="24"/>
        </w:rPr>
        <w:t>В данной главе был дан перечень использованных средств разработки для написания программного средства</w:t>
      </w:r>
      <w:r w:rsidR="00F85E99">
        <w:rPr>
          <w:spacing w:val="4"/>
          <w:szCs w:val="24"/>
        </w:rPr>
        <w:t xml:space="preserve">, и их конкретное применение в </w:t>
      </w:r>
      <w:r w:rsidR="00F85E99">
        <w:rPr>
          <w:spacing w:val="4"/>
          <w:szCs w:val="24"/>
        </w:rPr>
        <w:lastRenderedPageBreak/>
        <w:t>программе</w:t>
      </w:r>
      <w:r>
        <w:rPr>
          <w:spacing w:val="4"/>
          <w:szCs w:val="24"/>
        </w:rPr>
        <w:t>.</w:t>
      </w:r>
      <w:r w:rsidR="00F85E99">
        <w:rPr>
          <w:spacing w:val="4"/>
          <w:szCs w:val="24"/>
        </w:rPr>
        <w:t xml:space="preserve"> К ним от</w:t>
      </w:r>
      <w:r w:rsidR="00C05217">
        <w:rPr>
          <w:spacing w:val="4"/>
          <w:szCs w:val="24"/>
        </w:rPr>
        <w:t xml:space="preserve">носится среда разработки </w:t>
      </w:r>
      <w:r w:rsidR="00C05217">
        <w:rPr>
          <w:spacing w:val="4"/>
          <w:szCs w:val="24"/>
          <w:lang w:val="en-US"/>
        </w:rPr>
        <w:t>PyCharm</w:t>
      </w:r>
      <w:r w:rsidR="00C05217" w:rsidRPr="00C05217">
        <w:rPr>
          <w:spacing w:val="4"/>
          <w:szCs w:val="24"/>
        </w:rPr>
        <w:t xml:space="preserve">, </w:t>
      </w:r>
      <w:r w:rsidR="00C05217">
        <w:rPr>
          <w:spacing w:val="4"/>
          <w:szCs w:val="24"/>
        </w:rPr>
        <w:t xml:space="preserve">язык программирования </w:t>
      </w:r>
      <w:r w:rsidR="00C05217">
        <w:rPr>
          <w:spacing w:val="4"/>
          <w:szCs w:val="24"/>
          <w:lang w:val="en-US"/>
        </w:rPr>
        <w:t>Python</w:t>
      </w:r>
      <w:r w:rsidR="00C05217" w:rsidRPr="00C05217">
        <w:rPr>
          <w:spacing w:val="4"/>
          <w:szCs w:val="24"/>
        </w:rPr>
        <w:t xml:space="preserve">, </w:t>
      </w:r>
      <w:r w:rsidR="00C05217">
        <w:rPr>
          <w:spacing w:val="4"/>
          <w:szCs w:val="24"/>
        </w:rPr>
        <w:t xml:space="preserve">встроенная в язык библиотека </w:t>
      </w:r>
      <w:r w:rsidR="00C05217">
        <w:rPr>
          <w:spacing w:val="4"/>
          <w:szCs w:val="24"/>
          <w:lang w:val="en-US"/>
        </w:rPr>
        <w:t>Tkinter</w:t>
      </w:r>
      <w:r w:rsidR="00C05217" w:rsidRPr="00C05217">
        <w:rPr>
          <w:spacing w:val="4"/>
          <w:szCs w:val="24"/>
        </w:rPr>
        <w:t xml:space="preserve">, </w:t>
      </w:r>
      <w:r w:rsidR="00C05217">
        <w:rPr>
          <w:spacing w:val="4"/>
          <w:szCs w:val="24"/>
        </w:rPr>
        <w:t xml:space="preserve">с помощью которой был написан интерфейс программного средства, библиотека </w:t>
      </w:r>
      <w:r w:rsidR="00C05217">
        <w:rPr>
          <w:spacing w:val="4"/>
          <w:szCs w:val="24"/>
          <w:lang w:val="en-US"/>
        </w:rPr>
        <w:t>FFmpeg</w:t>
      </w:r>
      <w:r w:rsidR="00C05217" w:rsidRPr="00C05217">
        <w:rPr>
          <w:spacing w:val="4"/>
          <w:szCs w:val="24"/>
        </w:rPr>
        <w:t>,</w:t>
      </w:r>
      <w:r w:rsidR="00C05217">
        <w:rPr>
          <w:spacing w:val="4"/>
          <w:szCs w:val="24"/>
        </w:rPr>
        <w:t xml:space="preserve"> использованная для преобразования видеофайла в изображения и наоборот, а также библиотека </w:t>
      </w:r>
      <w:r w:rsidR="00C05217">
        <w:rPr>
          <w:spacing w:val="4"/>
          <w:szCs w:val="24"/>
          <w:lang w:val="en-US"/>
        </w:rPr>
        <w:t>OpenCV</w:t>
      </w:r>
      <w:r w:rsidR="00C05217" w:rsidRPr="00C05217">
        <w:rPr>
          <w:spacing w:val="4"/>
          <w:szCs w:val="24"/>
        </w:rPr>
        <w:t xml:space="preserve">, </w:t>
      </w:r>
      <w:r w:rsidR="00C05217">
        <w:rPr>
          <w:spacing w:val="4"/>
          <w:szCs w:val="24"/>
        </w:rPr>
        <w:t>которая позволила редактировать полученные изображения и изменять значения пикселей.</w:t>
      </w:r>
      <w:r>
        <w:rPr>
          <w:spacing w:val="4"/>
          <w:szCs w:val="24"/>
        </w:rPr>
        <w:t xml:space="preserve"> Описана структура разрабатываемой программы,</w:t>
      </w:r>
      <w:r w:rsidR="00C22D4C">
        <w:rPr>
          <w:spacing w:val="4"/>
          <w:szCs w:val="24"/>
        </w:rPr>
        <w:t xml:space="preserve"> её основные модули,</w:t>
      </w:r>
      <w:r>
        <w:rPr>
          <w:spacing w:val="4"/>
          <w:szCs w:val="24"/>
        </w:rPr>
        <w:t xml:space="preserve"> а также продемонстрирована работа</w:t>
      </w:r>
      <w:r w:rsidR="00F85E99">
        <w:rPr>
          <w:spacing w:val="4"/>
          <w:szCs w:val="24"/>
        </w:rPr>
        <w:t xml:space="preserve"> </w:t>
      </w:r>
      <w:r>
        <w:rPr>
          <w:spacing w:val="4"/>
          <w:szCs w:val="24"/>
        </w:rPr>
        <w:t>программного средства.</w:t>
      </w:r>
    </w:p>
    <w:p w14:paraId="23BF030A" w14:textId="77777777" w:rsidR="005F0F4B" w:rsidRPr="00B92466" w:rsidRDefault="005F0F4B" w:rsidP="00302A1C">
      <w:pPr>
        <w:tabs>
          <w:tab w:val="left" w:pos="1134"/>
        </w:tabs>
        <w:rPr>
          <w:spacing w:val="4"/>
        </w:rPr>
      </w:pPr>
    </w:p>
    <w:p w14:paraId="5C0330B4" w14:textId="6ED4404B" w:rsidR="00A54775" w:rsidRPr="00B92466" w:rsidRDefault="003C18C6" w:rsidP="00CA4E67">
      <w:pPr>
        <w:ind w:firstLine="0"/>
        <w:jc w:val="center"/>
        <w:rPr>
          <w:b/>
          <w:noProof/>
          <w:spacing w:val="-8"/>
        </w:rPr>
      </w:pPr>
      <w:r w:rsidRPr="00B92466">
        <w:rPr>
          <w:b/>
          <w:spacing w:val="4"/>
        </w:rPr>
        <w:br w:type="page"/>
      </w:r>
      <w:r w:rsidR="00A54775" w:rsidRPr="00CA4E67">
        <w:rPr>
          <w:b/>
          <w:noProof/>
          <w:spacing w:val="-8"/>
          <w:sz w:val="32"/>
        </w:rPr>
        <w:lastRenderedPageBreak/>
        <w:t>З</w:t>
      </w:r>
      <w:r w:rsidR="008B7E84" w:rsidRPr="00CA4E67">
        <w:rPr>
          <w:b/>
          <w:noProof/>
          <w:spacing w:val="-8"/>
          <w:sz w:val="32"/>
        </w:rPr>
        <w:t>аключение</w:t>
      </w:r>
    </w:p>
    <w:p w14:paraId="462FF33A" w14:textId="77777777" w:rsidR="00844824" w:rsidRPr="00B92466" w:rsidRDefault="00844824" w:rsidP="0046397A">
      <w:pPr>
        <w:widowControl w:val="0"/>
        <w:tabs>
          <w:tab w:val="left" w:pos="993"/>
        </w:tabs>
        <w:ind w:firstLine="0"/>
        <w:rPr>
          <w:sz w:val="24"/>
          <w:szCs w:val="24"/>
        </w:rPr>
      </w:pPr>
    </w:p>
    <w:p w14:paraId="28057FFA" w14:textId="20AC46E4" w:rsidR="001D0AF9" w:rsidRDefault="001D0AF9" w:rsidP="001D0AF9">
      <w:pPr>
        <w:shd w:val="clear" w:color="auto" w:fill="FFFFFF"/>
      </w:pPr>
      <w:r>
        <w:t xml:space="preserve">В </w:t>
      </w:r>
      <w:r w:rsidR="001E2935">
        <w:t xml:space="preserve">процессе исследования и разработки данной </w:t>
      </w:r>
      <w:r>
        <w:t>дипломной работы</w:t>
      </w:r>
      <w:r w:rsidR="001E2935">
        <w:t xml:space="preserve"> была поставлена и реализована цель разработать программное средство сокрытия информации в видеопотоке. Обоснована актуальность темы.</w:t>
      </w:r>
    </w:p>
    <w:p w14:paraId="3691A1FE" w14:textId="2DEB491C" w:rsidR="001D0AF9" w:rsidRDefault="001E2935" w:rsidP="001D0AF9">
      <w:r>
        <w:t>Были изучены теоретические основы стеганографии, её алгоритмы и методы. Также представлен анализ существующих программных средств – аналогов разрабатываемой программы, выявлены их достоинства и недостатки.</w:t>
      </w:r>
    </w:p>
    <w:p w14:paraId="7223884F" w14:textId="3B112C2D" w:rsidR="00956504" w:rsidRDefault="00183797" w:rsidP="001D0AF9">
      <w:pPr>
        <w:rPr>
          <w:lang w:bidi="ru-RU"/>
        </w:rPr>
      </w:pPr>
      <w:r>
        <w:t>Рассмотрена</w:t>
      </w:r>
      <w:r w:rsidR="001E2935">
        <w:t xml:space="preserve"> а</w:t>
      </w:r>
      <w:r w:rsidR="001E2935" w:rsidRPr="001E2935">
        <w:t>лгоритмическая реализация программного средства</w:t>
      </w:r>
      <w:r>
        <w:rPr>
          <w:lang w:bidi="ru-RU"/>
        </w:rPr>
        <w:t>, которая включает в себя алгоритмы сокрытия информации и её извлечение из видеофайлов. Подробно описан метод внедрения исходного текста.</w:t>
      </w:r>
    </w:p>
    <w:p w14:paraId="1CD8813B" w14:textId="1A2EA6F9" w:rsidR="00183797" w:rsidRDefault="00183797" w:rsidP="001D0AF9">
      <w:pPr>
        <w:rPr>
          <w:lang w:bidi="ru-RU"/>
        </w:rPr>
      </w:pPr>
      <w:r>
        <w:rPr>
          <w:lang w:bidi="ru-RU"/>
        </w:rPr>
        <w:t>Также был объяснён выбор программных средств разработки программы. Продемонстрирована работа функционала разрабатываемого программного средства.</w:t>
      </w:r>
    </w:p>
    <w:p w14:paraId="03F54FDA" w14:textId="18BD3D05" w:rsidR="001D0AF9" w:rsidRDefault="001D0AF9" w:rsidP="001D0AF9">
      <w:r>
        <w:t>Для достижения цели работы были выполнены задачи:</w:t>
      </w:r>
    </w:p>
    <w:p w14:paraId="1CBFDCB1" w14:textId="08455281" w:rsidR="001D0AF9" w:rsidRPr="00183797" w:rsidRDefault="00183797" w:rsidP="0003087D">
      <w:pPr>
        <w:widowControl w:val="0"/>
        <w:numPr>
          <w:ilvl w:val="0"/>
          <w:numId w:val="1"/>
        </w:numPr>
        <w:ind w:left="0" w:firstLine="709"/>
        <w:rPr>
          <w:lang w:bidi="ru-RU"/>
        </w:rPr>
      </w:pPr>
      <w:r w:rsidRPr="00183797">
        <w:rPr>
          <w:lang w:bidi="ru-RU"/>
        </w:rPr>
        <w:t>изучены теоретические сведения стеганографии;</w:t>
      </w:r>
    </w:p>
    <w:p w14:paraId="18C8F14B" w14:textId="7C5D4EDA" w:rsidR="00183797" w:rsidRPr="00183797" w:rsidRDefault="00183797" w:rsidP="0003087D">
      <w:pPr>
        <w:widowControl w:val="0"/>
        <w:numPr>
          <w:ilvl w:val="0"/>
          <w:numId w:val="1"/>
        </w:numPr>
        <w:ind w:left="0" w:firstLine="709"/>
        <w:rPr>
          <w:lang w:bidi="ru-RU"/>
        </w:rPr>
      </w:pPr>
      <w:r w:rsidRPr="00183797">
        <w:rPr>
          <w:lang w:bidi="ru-RU"/>
        </w:rPr>
        <w:t>проанализированы аналоги программного средства</w:t>
      </w:r>
      <w:r w:rsidRPr="00183797">
        <w:rPr>
          <w:lang w:val="en-US" w:bidi="ru-RU"/>
        </w:rPr>
        <w:t>;</w:t>
      </w:r>
      <w:r w:rsidRPr="00183797">
        <w:rPr>
          <w:lang w:bidi="ru-RU"/>
        </w:rPr>
        <w:t xml:space="preserve"> </w:t>
      </w:r>
    </w:p>
    <w:p w14:paraId="2BC6FD3A" w14:textId="4B314E83" w:rsidR="001D0AF9" w:rsidRPr="00183797" w:rsidRDefault="00183797" w:rsidP="0003087D">
      <w:pPr>
        <w:widowControl w:val="0"/>
        <w:numPr>
          <w:ilvl w:val="0"/>
          <w:numId w:val="1"/>
        </w:numPr>
        <w:ind w:left="0" w:firstLine="709"/>
        <w:rPr>
          <w:lang w:bidi="ru-RU"/>
        </w:rPr>
      </w:pPr>
      <w:r w:rsidRPr="00183797">
        <w:rPr>
          <w:lang w:bidi="ru-RU"/>
        </w:rPr>
        <w:t>разработать оптимальный комплекс модулей для обработки видеофайлов методом стеганографии;</w:t>
      </w:r>
    </w:p>
    <w:p w14:paraId="0DE394F4" w14:textId="44D8B25E" w:rsidR="00183797" w:rsidRPr="00183797" w:rsidRDefault="00183797" w:rsidP="0003087D">
      <w:pPr>
        <w:widowControl w:val="0"/>
        <w:numPr>
          <w:ilvl w:val="0"/>
          <w:numId w:val="1"/>
        </w:numPr>
        <w:ind w:left="0" w:firstLine="709"/>
        <w:rPr>
          <w:lang w:bidi="ru-RU"/>
        </w:rPr>
      </w:pPr>
      <w:r w:rsidRPr="00183797">
        <w:rPr>
          <w:lang w:bidi="ru-RU"/>
        </w:rPr>
        <w:t>выполнена программная реализация.</w:t>
      </w:r>
    </w:p>
    <w:p w14:paraId="2EDAB0F9" w14:textId="77777777" w:rsidR="001D0AF9" w:rsidRPr="009E0681" w:rsidRDefault="001D0AF9" w:rsidP="001D0AF9"/>
    <w:p w14:paraId="6BD85B22" w14:textId="77777777" w:rsidR="00E77779" w:rsidRPr="00B92466" w:rsidRDefault="00E77779">
      <w:pPr>
        <w:spacing w:line="240" w:lineRule="auto"/>
        <w:ind w:firstLine="0"/>
        <w:jc w:val="left"/>
        <w:rPr>
          <w:b/>
          <w:lang w:eastAsia="ja-JP"/>
        </w:rPr>
      </w:pPr>
      <w:r w:rsidRPr="00B92466">
        <w:rPr>
          <w:b/>
          <w:lang w:eastAsia="ja-JP"/>
        </w:rPr>
        <w:br w:type="page"/>
      </w:r>
    </w:p>
    <w:p w14:paraId="5A4505A1" w14:textId="64AE33AE" w:rsidR="00A54775" w:rsidRPr="00CA4E67" w:rsidRDefault="008B7E84" w:rsidP="00CA4E67">
      <w:pPr>
        <w:shd w:val="clear" w:color="auto" w:fill="FFFFFF"/>
        <w:ind w:firstLine="0"/>
        <w:jc w:val="center"/>
        <w:rPr>
          <w:b/>
          <w:sz w:val="32"/>
          <w:lang w:eastAsia="ja-JP"/>
        </w:rPr>
      </w:pPr>
      <w:r w:rsidRPr="00CA4E67">
        <w:rPr>
          <w:b/>
          <w:sz w:val="32"/>
          <w:lang w:eastAsia="ja-JP"/>
        </w:rPr>
        <w:lastRenderedPageBreak/>
        <w:t>Перечень использованных информационных ресурсов</w:t>
      </w:r>
    </w:p>
    <w:p w14:paraId="24F5DB5D" w14:textId="77777777" w:rsidR="00A54775" w:rsidRPr="00B92466" w:rsidRDefault="00A54775" w:rsidP="00A54775">
      <w:pPr>
        <w:shd w:val="clear" w:color="auto" w:fill="FFFFFF"/>
        <w:rPr>
          <w:lang w:eastAsia="ja-JP"/>
        </w:rPr>
      </w:pPr>
    </w:p>
    <w:p w14:paraId="55A90165" w14:textId="711BBA05" w:rsidR="0077515C" w:rsidRPr="003E034D" w:rsidRDefault="0077515C" w:rsidP="0077515C">
      <w:pPr>
        <w:numPr>
          <w:ilvl w:val="0"/>
          <w:numId w:val="36"/>
        </w:numPr>
        <w:suppressAutoHyphens/>
        <w:ind w:left="0" w:firstLine="709"/>
        <w:rPr>
          <w:color w:val="000000" w:themeColor="text1"/>
          <w:lang w:eastAsia="en-US"/>
        </w:rPr>
      </w:pPr>
      <w:r w:rsidRPr="003E034D">
        <w:rPr>
          <w:color w:val="000000" w:themeColor="text1"/>
          <w:lang w:eastAsia="en-US"/>
        </w:rPr>
        <w:t>Завьялов</w:t>
      </w:r>
      <w:r>
        <w:rPr>
          <w:color w:val="000000" w:themeColor="text1"/>
          <w:lang w:eastAsia="en-US"/>
        </w:rPr>
        <w:t>,</w:t>
      </w:r>
      <w:r w:rsidRPr="003E034D">
        <w:rPr>
          <w:color w:val="000000" w:themeColor="text1"/>
          <w:lang w:eastAsia="en-US"/>
        </w:rPr>
        <w:t xml:space="preserve"> С. В.</w:t>
      </w:r>
      <w:r>
        <w:rPr>
          <w:color w:val="000000" w:themeColor="text1"/>
          <w:lang w:eastAsia="en-US"/>
        </w:rPr>
        <w:t xml:space="preserve"> </w:t>
      </w:r>
      <w:r w:rsidRPr="00581420">
        <w:rPr>
          <w:color w:val="000000" w:themeColor="text1"/>
          <w:lang w:eastAsia="en-US"/>
        </w:rPr>
        <w:t>Стеганографические методы защиты информаци</w:t>
      </w:r>
      <w:r>
        <w:rPr>
          <w:color w:val="000000" w:themeColor="text1"/>
          <w:lang w:eastAsia="en-US"/>
        </w:rPr>
        <w:t xml:space="preserve">и </w:t>
      </w:r>
      <w:r w:rsidRPr="00581420">
        <w:rPr>
          <w:color w:val="000000" w:themeColor="text1"/>
          <w:lang w:eastAsia="en-US"/>
        </w:rPr>
        <w:t>/</w:t>
      </w:r>
      <w:r>
        <w:rPr>
          <w:color w:val="000000" w:themeColor="text1"/>
          <w:lang w:eastAsia="en-US"/>
        </w:rPr>
        <w:t xml:space="preserve"> </w:t>
      </w:r>
      <w:r w:rsidRPr="00581420">
        <w:rPr>
          <w:color w:val="000000" w:themeColor="text1"/>
          <w:lang w:eastAsia="en-US"/>
        </w:rPr>
        <w:t>С. В.</w:t>
      </w:r>
      <w:r>
        <w:rPr>
          <w:color w:val="000000" w:themeColor="text1"/>
          <w:lang w:eastAsia="en-US"/>
        </w:rPr>
        <w:t xml:space="preserve"> </w:t>
      </w:r>
      <w:r w:rsidRPr="003E034D">
        <w:rPr>
          <w:color w:val="000000" w:themeColor="text1"/>
          <w:lang w:eastAsia="en-US"/>
        </w:rPr>
        <w:t>Завьялов</w:t>
      </w:r>
      <w:r>
        <w:rPr>
          <w:color w:val="000000" w:themeColor="text1"/>
          <w:lang w:eastAsia="en-US"/>
        </w:rPr>
        <w:t>, Ю.В. Ветров –</w:t>
      </w:r>
      <w:r w:rsidRPr="003E034D">
        <w:rPr>
          <w:color w:val="000000" w:themeColor="text1"/>
          <w:lang w:eastAsia="en-US"/>
        </w:rPr>
        <w:t xml:space="preserve"> С</w:t>
      </w:r>
      <w:r>
        <w:rPr>
          <w:color w:val="000000" w:themeColor="text1"/>
          <w:lang w:eastAsia="en-US"/>
        </w:rPr>
        <w:t xml:space="preserve">анкт-Петербург </w:t>
      </w:r>
      <w:r w:rsidRPr="003E034D">
        <w:rPr>
          <w:color w:val="000000" w:themeColor="text1"/>
          <w:lang w:eastAsia="en-US"/>
        </w:rPr>
        <w:t>: Изд</w:t>
      </w:r>
      <w:r>
        <w:rPr>
          <w:color w:val="000000" w:themeColor="text1"/>
          <w:lang w:eastAsia="en-US"/>
        </w:rPr>
        <w:t>ательст</w:t>
      </w:r>
      <w:r w:rsidRPr="003E034D">
        <w:rPr>
          <w:color w:val="000000" w:themeColor="text1"/>
          <w:lang w:eastAsia="en-US"/>
        </w:rPr>
        <w:t>во Политехн</w:t>
      </w:r>
      <w:r>
        <w:rPr>
          <w:color w:val="000000" w:themeColor="text1"/>
          <w:lang w:eastAsia="en-US"/>
        </w:rPr>
        <w:t>ического</w:t>
      </w:r>
      <w:r w:rsidRPr="003E034D">
        <w:rPr>
          <w:color w:val="000000" w:themeColor="text1"/>
          <w:lang w:eastAsia="en-US"/>
        </w:rPr>
        <w:t xml:space="preserve"> ун</w:t>
      </w:r>
      <w:r>
        <w:rPr>
          <w:color w:val="000000" w:themeColor="text1"/>
          <w:lang w:eastAsia="en-US"/>
        </w:rPr>
        <w:t>иверсите</w:t>
      </w:r>
      <w:r w:rsidRPr="003E034D">
        <w:rPr>
          <w:color w:val="000000" w:themeColor="text1"/>
          <w:lang w:eastAsia="en-US"/>
        </w:rPr>
        <w:t>та, 2012. −</w:t>
      </w:r>
      <w:r>
        <w:rPr>
          <w:color w:val="000000" w:themeColor="text1"/>
          <w:lang w:eastAsia="en-US"/>
        </w:rPr>
        <w:t xml:space="preserve"> </w:t>
      </w:r>
      <w:r w:rsidRPr="003E034D">
        <w:rPr>
          <w:color w:val="000000" w:themeColor="text1"/>
          <w:lang w:eastAsia="en-US"/>
        </w:rPr>
        <w:t>190 с.</w:t>
      </w:r>
      <w:r>
        <w:rPr>
          <w:color w:val="000000" w:themeColor="text1"/>
          <w:lang w:eastAsia="en-US"/>
        </w:rPr>
        <w:t xml:space="preserve"> </w:t>
      </w:r>
      <w:r w:rsidRPr="003267CA">
        <w:rPr>
          <w:color w:val="000000" w:themeColor="text1"/>
          <w:lang w:eastAsia="en-US"/>
        </w:rPr>
        <w:t>– Текст</w:t>
      </w:r>
      <w:r w:rsidRPr="0077515C">
        <w:rPr>
          <w:color w:val="000000" w:themeColor="text1"/>
          <w:lang w:eastAsia="en-US"/>
        </w:rPr>
        <w:t xml:space="preserve"> </w:t>
      </w:r>
      <w:r w:rsidRPr="003267CA">
        <w:rPr>
          <w:color w:val="000000" w:themeColor="text1"/>
          <w:lang w:eastAsia="en-US"/>
        </w:rPr>
        <w:t>: непосредственный.</w:t>
      </w:r>
    </w:p>
    <w:p w14:paraId="4FA752B6" w14:textId="77777777" w:rsidR="0077515C" w:rsidRPr="00960F6A" w:rsidRDefault="0077515C" w:rsidP="0077515C">
      <w:pPr>
        <w:numPr>
          <w:ilvl w:val="0"/>
          <w:numId w:val="36"/>
        </w:numPr>
        <w:ind w:left="0" w:firstLine="709"/>
        <w:rPr>
          <w:color w:val="000000" w:themeColor="text1"/>
          <w:lang w:val="en-US" w:eastAsia="en-US"/>
        </w:rPr>
      </w:pPr>
      <w:r w:rsidRPr="003E034D">
        <w:rPr>
          <w:color w:val="000000" w:themeColor="text1"/>
          <w:lang w:val="en-US" w:eastAsia="en-US"/>
        </w:rPr>
        <w:t>A Brief Timeline of Python.</w:t>
      </w:r>
      <w:r w:rsidRPr="00D07AB6">
        <w:rPr>
          <w:color w:val="000000" w:themeColor="text1"/>
          <w:lang w:val="en-US" w:eastAsia="en-US"/>
        </w:rPr>
        <w:t xml:space="preserve"> </w:t>
      </w:r>
      <w:r>
        <w:rPr>
          <w:color w:val="000000" w:themeColor="text1"/>
          <w:lang w:val="en-US" w:eastAsia="en-US"/>
        </w:rPr>
        <w:t>–</w:t>
      </w:r>
      <w:r w:rsidRPr="00D07AB6">
        <w:rPr>
          <w:color w:val="000000" w:themeColor="text1"/>
          <w:lang w:val="en-US" w:eastAsia="en-US"/>
        </w:rPr>
        <w:t xml:space="preserve"> Text</w:t>
      </w:r>
      <w:r>
        <w:rPr>
          <w:color w:val="000000" w:themeColor="text1"/>
          <w:lang w:val="en-US" w:eastAsia="en-US"/>
        </w:rPr>
        <w:t xml:space="preserve"> </w:t>
      </w:r>
      <w:r w:rsidRPr="00D07AB6">
        <w:rPr>
          <w:color w:val="000000" w:themeColor="text1"/>
          <w:lang w:val="en-US" w:eastAsia="en-US"/>
        </w:rPr>
        <w:t xml:space="preserve">: electronic </w:t>
      </w:r>
      <w:r>
        <w:rPr>
          <w:color w:val="000000" w:themeColor="text1"/>
          <w:lang w:val="en-US" w:eastAsia="en-US"/>
        </w:rPr>
        <w:t>//</w:t>
      </w:r>
      <w:r w:rsidRPr="003E034D">
        <w:rPr>
          <w:color w:val="000000" w:themeColor="text1"/>
          <w:lang w:val="en-US" w:eastAsia="en-US"/>
        </w:rPr>
        <w:t xml:space="preserve"> </w:t>
      </w:r>
      <w:r>
        <w:rPr>
          <w:color w:val="000000" w:themeColor="text1"/>
          <w:lang w:val="en-US" w:eastAsia="en-US"/>
        </w:rPr>
        <w:t>P</w:t>
      </w:r>
      <w:r w:rsidRPr="00960F6A">
        <w:rPr>
          <w:color w:val="000000" w:themeColor="text1"/>
          <w:lang w:val="en-US" w:eastAsia="en-US"/>
        </w:rPr>
        <w:t>ython-history.blogspot</w:t>
      </w:r>
      <w:r>
        <w:rPr>
          <w:color w:val="000000" w:themeColor="text1"/>
          <w:lang w:val="en-US" w:eastAsia="en-US"/>
        </w:rPr>
        <w:t>: [website]. – 2009. – URL</w:t>
      </w:r>
      <w:r w:rsidRPr="00960F6A">
        <w:rPr>
          <w:color w:val="000000" w:themeColor="text1"/>
          <w:lang w:val="en-US" w:eastAsia="en-US"/>
        </w:rPr>
        <w:t xml:space="preserve">: </w:t>
      </w:r>
      <w:r w:rsidRPr="00D07AB6">
        <w:rPr>
          <w:color w:val="000000" w:themeColor="text1"/>
          <w:lang w:val="en-US" w:eastAsia="en-US"/>
        </w:rPr>
        <w:t>http</w:t>
      </w:r>
      <w:r w:rsidRPr="00960F6A">
        <w:rPr>
          <w:color w:val="000000" w:themeColor="text1"/>
          <w:lang w:val="en-US" w:eastAsia="en-US"/>
        </w:rPr>
        <w:t>://</w:t>
      </w:r>
      <w:r w:rsidRPr="00D07AB6">
        <w:rPr>
          <w:color w:val="000000" w:themeColor="text1"/>
          <w:lang w:val="en-US" w:eastAsia="en-US"/>
        </w:rPr>
        <w:t>python</w:t>
      </w:r>
      <w:r w:rsidRPr="00960F6A">
        <w:rPr>
          <w:color w:val="000000" w:themeColor="text1"/>
          <w:lang w:val="en-US" w:eastAsia="en-US"/>
        </w:rPr>
        <w:t>-</w:t>
      </w:r>
      <w:r w:rsidRPr="00D07AB6">
        <w:rPr>
          <w:color w:val="000000" w:themeColor="text1"/>
          <w:lang w:val="en-US" w:eastAsia="en-US"/>
        </w:rPr>
        <w:t>history</w:t>
      </w:r>
      <w:r w:rsidRPr="00960F6A">
        <w:rPr>
          <w:color w:val="000000" w:themeColor="text1"/>
          <w:lang w:val="en-US" w:eastAsia="en-US"/>
        </w:rPr>
        <w:t>.</w:t>
      </w:r>
      <w:r w:rsidRPr="00D07AB6">
        <w:rPr>
          <w:color w:val="000000" w:themeColor="text1"/>
          <w:lang w:val="en-US" w:eastAsia="en-US"/>
        </w:rPr>
        <w:t>blogspot</w:t>
      </w:r>
      <w:r w:rsidRPr="00960F6A">
        <w:rPr>
          <w:color w:val="000000" w:themeColor="text1"/>
          <w:lang w:val="en-US" w:eastAsia="en-US"/>
        </w:rPr>
        <w:t>.</w:t>
      </w:r>
      <w:r w:rsidRPr="00D07AB6">
        <w:rPr>
          <w:color w:val="000000" w:themeColor="text1"/>
          <w:lang w:val="en-US" w:eastAsia="en-US"/>
        </w:rPr>
        <w:t>com</w:t>
      </w:r>
      <w:r w:rsidRPr="00960F6A">
        <w:rPr>
          <w:color w:val="000000" w:themeColor="text1"/>
          <w:lang w:val="en-US" w:eastAsia="en-US"/>
        </w:rPr>
        <w:t>/2009/01/</w:t>
      </w:r>
      <w:r w:rsidRPr="00D07AB6">
        <w:rPr>
          <w:color w:val="000000" w:themeColor="text1"/>
          <w:lang w:val="en-US" w:eastAsia="en-US"/>
        </w:rPr>
        <w:t>brief</w:t>
      </w:r>
      <w:r w:rsidRPr="00960F6A">
        <w:rPr>
          <w:color w:val="000000" w:themeColor="text1"/>
          <w:lang w:val="en-US" w:eastAsia="en-US"/>
        </w:rPr>
        <w:t>-</w:t>
      </w:r>
      <w:r w:rsidRPr="00D07AB6">
        <w:rPr>
          <w:color w:val="000000" w:themeColor="text1"/>
          <w:lang w:val="en-US" w:eastAsia="en-US"/>
        </w:rPr>
        <w:t>timeline</w:t>
      </w:r>
      <w:r w:rsidRPr="00960F6A">
        <w:rPr>
          <w:color w:val="000000" w:themeColor="text1"/>
          <w:lang w:val="en-US" w:eastAsia="en-US"/>
        </w:rPr>
        <w:t>-</w:t>
      </w:r>
      <w:r w:rsidRPr="00D07AB6">
        <w:rPr>
          <w:color w:val="000000" w:themeColor="text1"/>
          <w:lang w:val="en-US" w:eastAsia="en-US"/>
        </w:rPr>
        <w:t>of</w:t>
      </w:r>
      <w:r w:rsidRPr="00960F6A">
        <w:rPr>
          <w:color w:val="000000" w:themeColor="text1"/>
          <w:lang w:val="en-US" w:eastAsia="en-US"/>
        </w:rPr>
        <w:t>-</w:t>
      </w:r>
      <w:r w:rsidRPr="00D07AB6">
        <w:rPr>
          <w:color w:val="000000" w:themeColor="text1"/>
          <w:lang w:val="en-US" w:eastAsia="en-US"/>
        </w:rPr>
        <w:t>python</w:t>
      </w:r>
      <w:r w:rsidRPr="00960F6A">
        <w:rPr>
          <w:color w:val="000000" w:themeColor="text1"/>
          <w:lang w:val="en-US" w:eastAsia="en-US"/>
        </w:rPr>
        <w:t>.</w:t>
      </w:r>
      <w:r w:rsidRPr="00D07AB6">
        <w:rPr>
          <w:color w:val="000000" w:themeColor="text1"/>
          <w:lang w:val="en-US" w:eastAsia="en-US"/>
        </w:rPr>
        <w:t>html</w:t>
      </w:r>
      <w:r w:rsidRPr="00960F6A">
        <w:rPr>
          <w:color w:val="000000" w:themeColor="text1"/>
          <w:lang w:val="en-US" w:eastAsia="en-US"/>
        </w:rPr>
        <w:t xml:space="preserve"> (date of the application: 10.11.2021)</w:t>
      </w:r>
      <w:r>
        <w:rPr>
          <w:color w:val="000000" w:themeColor="text1"/>
          <w:lang w:val="en-US" w:eastAsia="en-US"/>
        </w:rPr>
        <w:t>.</w:t>
      </w:r>
    </w:p>
    <w:p w14:paraId="611CF3D8" w14:textId="4FBC4295" w:rsidR="0077515C" w:rsidRPr="003E034D" w:rsidRDefault="0077515C" w:rsidP="0077515C">
      <w:pPr>
        <w:numPr>
          <w:ilvl w:val="0"/>
          <w:numId w:val="36"/>
        </w:numPr>
        <w:ind w:left="0" w:firstLine="709"/>
        <w:rPr>
          <w:color w:val="000000" w:themeColor="text1"/>
          <w:lang w:eastAsia="en-US"/>
        </w:rPr>
      </w:pPr>
      <w:r w:rsidRPr="003E034D">
        <w:rPr>
          <w:color w:val="000000" w:themeColor="text1"/>
          <w:lang w:eastAsia="en-US"/>
        </w:rPr>
        <w:t>Краткий обзор языка Python.</w:t>
      </w:r>
      <w:r w:rsidRPr="00960F6A">
        <w:rPr>
          <w:color w:val="000000" w:themeColor="text1"/>
          <w:lang w:eastAsia="en-US"/>
        </w:rPr>
        <w:t xml:space="preserve"> </w:t>
      </w:r>
      <w:r>
        <w:rPr>
          <w:color w:val="000000" w:themeColor="text1"/>
          <w:lang w:eastAsia="en-US"/>
        </w:rPr>
        <w:t>–</w:t>
      </w:r>
      <w:r w:rsidRPr="00960F6A">
        <w:rPr>
          <w:color w:val="000000" w:themeColor="text1"/>
          <w:lang w:eastAsia="en-US"/>
        </w:rPr>
        <w:t xml:space="preserve"> </w:t>
      </w:r>
      <w:r>
        <w:rPr>
          <w:color w:val="000000" w:themeColor="text1"/>
          <w:lang w:eastAsia="en-US"/>
        </w:rPr>
        <w:t xml:space="preserve">Текст : электронный </w:t>
      </w:r>
      <w:r w:rsidRPr="0054448A">
        <w:rPr>
          <w:color w:val="000000" w:themeColor="text1"/>
          <w:lang w:eastAsia="en-US"/>
        </w:rPr>
        <w:t>/</w:t>
      </w:r>
      <w:r w:rsidRPr="00960F6A">
        <w:rPr>
          <w:color w:val="000000" w:themeColor="text1"/>
          <w:lang w:eastAsia="en-US"/>
        </w:rPr>
        <w:t xml:space="preserve">/ </w:t>
      </w:r>
      <w:r>
        <w:rPr>
          <w:color w:val="000000" w:themeColor="text1"/>
          <w:lang w:eastAsia="en-US"/>
        </w:rPr>
        <w:t>Д</w:t>
      </w:r>
      <w:r w:rsidRPr="00960F6A">
        <w:rPr>
          <w:color w:val="000000" w:themeColor="text1"/>
          <w:lang w:eastAsia="en-US"/>
        </w:rPr>
        <w:t>окументация и книги по программированию</w:t>
      </w:r>
      <w:r w:rsidRPr="00F26810">
        <w:rPr>
          <w:color w:val="000000" w:themeColor="text1"/>
          <w:lang w:eastAsia="en-US"/>
        </w:rPr>
        <w:t xml:space="preserve"> </w:t>
      </w:r>
      <w:r>
        <w:rPr>
          <w:color w:val="000000" w:themeColor="text1"/>
          <w:lang w:eastAsia="en-US"/>
        </w:rPr>
        <w:t xml:space="preserve">: </w:t>
      </w:r>
      <w:r w:rsidRPr="00960F6A">
        <w:rPr>
          <w:color w:val="000000" w:themeColor="text1"/>
          <w:lang w:eastAsia="en-US"/>
        </w:rPr>
        <w:t>[</w:t>
      </w:r>
      <w:r>
        <w:rPr>
          <w:color w:val="000000" w:themeColor="text1"/>
          <w:lang w:eastAsia="en-US"/>
        </w:rPr>
        <w:t>сайт</w:t>
      </w:r>
      <w:r w:rsidRPr="00960F6A">
        <w:rPr>
          <w:color w:val="000000" w:themeColor="text1"/>
          <w:lang w:eastAsia="en-US"/>
        </w:rPr>
        <w:t>]</w:t>
      </w:r>
      <w:r w:rsidRPr="005D12C4">
        <w:rPr>
          <w:color w:val="000000" w:themeColor="text1"/>
          <w:lang w:eastAsia="en-US"/>
        </w:rPr>
        <w:t>.</w:t>
      </w:r>
      <w:r>
        <w:rPr>
          <w:color w:val="000000" w:themeColor="text1"/>
          <w:lang w:eastAsia="en-US"/>
        </w:rPr>
        <w:t xml:space="preserve"> – 2016. –</w:t>
      </w:r>
      <w:r w:rsidRPr="003E034D">
        <w:rPr>
          <w:color w:val="000000" w:themeColor="text1"/>
          <w:lang w:eastAsia="en-US"/>
        </w:rPr>
        <w:t xml:space="preserve"> URL:</w:t>
      </w:r>
      <w:r w:rsidRPr="00960F6A">
        <w:rPr>
          <w:color w:val="000000" w:themeColor="text1"/>
          <w:lang w:eastAsia="en-US"/>
        </w:rPr>
        <w:t xml:space="preserve"> https://www.helloworld.ru/texts/comp/lang/python/python2/index.htm </w:t>
      </w:r>
      <w:r w:rsidRPr="003E034D">
        <w:rPr>
          <w:color w:val="000000" w:themeColor="text1"/>
          <w:lang w:eastAsia="en-US"/>
        </w:rPr>
        <w:t>(дата обращения 11.11.2021).</w:t>
      </w:r>
    </w:p>
    <w:p w14:paraId="2EC39C9B" w14:textId="77777777" w:rsidR="0077515C" w:rsidRPr="003E034D" w:rsidRDefault="0077515C" w:rsidP="0077515C">
      <w:pPr>
        <w:numPr>
          <w:ilvl w:val="0"/>
          <w:numId w:val="36"/>
        </w:numPr>
        <w:suppressAutoHyphens/>
        <w:ind w:left="0" w:firstLine="709"/>
        <w:rPr>
          <w:color w:val="000000" w:themeColor="text1"/>
          <w:u w:val="single"/>
          <w:lang w:eastAsia="en-US"/>
        </w:rPr>
      </w:pPr>
      <w:r w:rsidRPr="003E034D">
        <w:rPr>
          <w:color w:val="000000" w:themeColor="text1"/>
          <w:lang w:eastAsia="en-US"/>
        </w:rPr>
        <w:t>Стеганография в XXI веке. Цели. Практическое применение. Актуальность.</w:t>
      </w:r>
      <w:r>
        <w:rPr>
          <w:color w:val="000000" w:themeColor="text1"/>
          <w:lang w:eastAsia="en-US"/>
        </w:rPr>
        <w:t xml:space="preserve"> – Текст: электронный </w:t>
      </w:r>
      <w:r w:rsidRPr="0054448A">
        <w:rPr>
          <w:color w:val="000000" w:themeColor="text1"/>
          <w:lang w:eastAsia="en-US"/>
        </w:rPr>
        <w:t>/</w:t>
      </w:r>
      <w:r w:rsidRPr="005D12C4">
        <w:rPr>
          <w:color w:val="000000" w:themeColor="text1"/>
          <w:lang w:eastAsia="en-US"/>
        </w:rPr>
        <w:t xml:space="preserve">/ </w:t>
      </w:r>
      <w:r>
        <w:rPr>
          <w:color w:val="000000" w:themeColor="text1"/>
          <w:lang w:val="en-US" w:eastAsia="en-US"/>
        </w:rPr>
        <w:t>Habr</w:t>
      </w:r>
      <w:r w:rsidRPr="00F26810">
        <w:rPr>
          <w:color w:val="000000" w:themeColor="text1"/>
          <w:lang w:eastAsia="en-US"/>
        </w:rPr>
        <w:t xml:space="preserve"> </w:t>
      </w:r>
      <w:r w:rsidRPr="005D12C4">
        <w:rPr>
          <w:color w:val="000000" w:themeColor="text1"/>
          <w:lang w:eastAsia="en-US"/>
        </w:rPr>
        <w:t>: [</w:t>
      </w:r>
      <w:r>
        <w:rPr>
          <w:color w:val="000000" w:themeColor="text1"/>
          <w:lang w:eastAsia="en-US"/>
        </w:rPr>
        <w:t>сайт</w:t>
      </w:r>
      <w:r w:rsidRPr="005D12C4">
        <w:rPr>
          <w:color w:val="000000" w:themeColor="text1"/>
          <w:lang w:eastAsia="en-US"/>
        </w:rPr>
        <w:t xml:space="preserve">]. </w:t>
      </w:r>
      <w:r>
        <w:rPr>
          <w:color w:val="000000" w:themeColor="text1"/>
          <w:lang w:eastAsia="en-US"/>
        </w:rPr>
        <w:t>–</w:t>
      </w:r>
      <w:r w:rsidRPr="005D12C4">
        <w:rPr>
          <w:color w:val="000000" w:themeColor="text1"/>
          <w:lang w:eastAsia="en-US"/>
        </w:rPr>
        <w:t xml:space="preserve"> </w:t>
      </w:r>
      <w:r>
        <w:rPr>
          <w:color w:val="000000" w:themeColor="text1"/>
          <w:lang w:eastAsia="en-US"/>
        </w:rPr>
        <w:t xml:space="preserve">2015. – </w:t>
      </w:r>
      <w:r>
        <w:rPr>
          <w:color w:val="000000" w:themeColor="text1"/>
          <w:lang w:val="en-US" w:eastAsia="en-US"/>
        </w:rPr>
        <w:t>URL</w:t>
      </w:r>
      <w:r w:rsidRPr="005D12C4">
        <w:rPr>
          <w:color w:val="000000" w:themeColor="text1"/>
          <w:lang w:eastAsia="en-US"/>
        </w:rPr>
        <w:t xml:space="preserve">: </w:t>
      </w:r>
      <w:r w:rsidRPr="003E034D">
        <w:rPr>
          <w:color w:val="000000" w:themeColor="text1"/>
        </w:rPr>
        <w:t xml:space="preserve">https://habr.com/ru/post/253045/ </w:t>
      </w:r>
      <w:r w:rsidRPr="003E034D">
        <w:rPr>
          <w:color w:val="000000" w:themeColor="text1"/>
          <w:lang w:eastAsia="en-US"/>
        </w:rPr>
        <w:t>(дата</w:t>
      </w:r>
      <w:r w:rsidRPr="003E034D">
        <w:rPr>
          <w:color w:val="000000" w:themeColor="text1"/>
          <w:spacing w:val="1"/>
          <w:lang w:eastAsia="en-US"/>
        </w:rPr>
        <w:t xml:space="preserve"> </w:t>
      </w:r>
      <w:r w:rsidRPr="003E034D">
        <w:rPr>
          <w:color w:val="000000" w:themeColor="text1"/>
          <w:lang w:eastAsia="en-US"/>
        </w:rPr>
        <w:t>обращения</w:t>
      </w:r>
      <w:r w:rsidRPr="00F26810">
        <w:rPr>
          <w:color w:val="000000" w:themeColor="text1"/>
          <w:lang w:eastAsia="en-US"/>
        </w:rPr>
        <w:t xml:space="preserve"> </w:t>
      </w:r>
      <w:r w:rsidRPr="003E034D">
        <w:rPr>
          <w:color w:val="000000" w:themeColor="text1"/>
          <w:spacing w:val="-67"/>
          <w:lang w:eastAsia="en-US"/>
        </w:rPr>
        <w:t xml:space="preserve">  </w:t>
      </w:r>
      <w:r w:rsidRPr="003E034D">
        <w:rPr>
          <w:color w:val="000000" w:themeColor="text1"/>
          <w:lang w:eastAsia="en-US"/>
        </w:rPr>
        <w:t>13.11.2021)</w:t>
      </w:r>
      <w:r w:rsidRPr="005D12C4">
        <w:rPr>
          <w:color w:val="000000" w:themeColor="text1"/>
          <w:lang w:eastAsia="en-US"/>
        </w:rPr>
        <w:t>.</w:t>
      </w:r>
    </w:p>
    <w:p w14:paraId="215BB8CF" w14:textId="04533635" w:rsidR="0077515C" w:rsidRPr="003E034D" w:rsidRDefault="0077515C" w:rsidP="0077515C">
      <w:pPr>
        <w:numPr>
          <w:ilvl w:val="0"/>
          <w:numId w:val="36"/>
        </w:numPr>
        <w:suppressAutoHyphens/>
        <w:ind w:left="0" w:firstLine="709"/>
        <w:rPr>
          <w:color w:val="000000" w:themeColor="text1"/>
          <w:lang w:eastAsia="en-US"/>
        </w:rPr>
      </w:pPr>
      <w:r w:rsidRPr="003E034D">
        <w:rPr>
          <w:color w:val="000000" w:themeColor="text1"/>
          <w:lang w:eastAsia="en-US"/>
        </w:rPr>
        <w:t>Грибунин</w:t>
      </w:r>
      <w:r>
        <w:rPr>
          <w:color w:val="000000" w:themeColor="text1"/>
          <w:lang w:eastAsia="en-US"/>
        </w:rPr>
        <w:t>,</w:t>
      </w:r>
      <w:r w:rsidRPr="003E034D">
        <w:rPr>
          <w:color w:val="000000" w:themeColor="text1"/>
          <w:lang w:eastAsia="en-US"/>
        </w:rPr>
        <w:t xml:space="preserve"> В. Г. Цифровая стеганография</w:t>
      </w:r>
      <w:r>
        <w:rPr>
          <w:color w:val="000000" w:themeColor="text1"/>
          <w:lang w:eastAsia="en-US"/>
        </w:rPr>
        <w:t xml:space="preserve"> </w:t>
      </w:r>
      <w:r w:rsidRPr="0039037C">
        <w:rPr>
          <w:color w:val="000000" w:themeColor="text1"/>
          <w:lang w:eastAsia="en-US"/>
        </w:rPr>
        <w:t xml:space="preserve">/ </w:t>
      </w:r>
      <w:r>
        <w:rPr>
          <w:color w:val="000000" w:themeColor="text1"/>
          <w:lang w:eastAsia="en-US"/>
        </w:rPr>
        <w:t xml:space="preserve">В. Г. Грибунин, И. Н. Оков, И. В. </w:t>
      </w:r>
      <w:r w:rsidRPr="00581420">
        <w:rPr>
          <w:color w:val="000000" w:themeColor="text1"/>
          <w:lang w:eastAsia="en-US"/>
        </w:rPr>
        <w:t>Туринцев</w:t>
      </w:r>
      <w:r>
        <w:rPr>
          <w:color w:val="000000" w:themeColor="text1"/>
          <w:lang w:eastAsia="en-US"/>
        </w:rPr>
        <w:t xml:space="preserve"> –</w:t>
      </w:r>
      <w:r w:rsidRPr="003E034D">
        <w:rPr>
          <w:color w:val="000000" w:themeColor="text1"/>
          <w:lang w:eastAsia="en-US"/>
        </w:rPr>
        <w:t xml:space="preserve"> М</w:t>
      </w:r>
      <w:r>
        <w:rPr>
          <w:color w:val="000000" w:themeColor="text1"/>
          <w:lang w:eastAsia="en-US"/>
        </w:rPr>
        <w:t xml:space="preserve">осква </w:t>
      </w:r>
      <w:r w:rsidRPr="003E034D">
        <w:rPr>
          <w:color w:val="000000" w:themeColor="text1"/>
          <w:lang w:eastAsia="en-US"/>
        </w:rPr>
        <w:t xml:space="preserve">: Солон-Пресс, 2002. </w:t>
      </w:r>
      <w:r>
        <w:rPr>
          <w:color w:val="000000" w:themeColor="text1"/>
          <w:lang w:eastAsia="en-US"/>
        </w:rPr>
        <w:t>–</w:t>
      </w:r>
      <w:r w:rsidRPr="003E034D">
        <w:rPr>
          <w:color w:val="000000" w:themeColor="text1"/>
          <w:lang w:eastAsia="en-US"/>
        </w:rPr>
        <w:t xml:space="preserve"> 272 с</w:t>
      </w:r>
      <w:r>
        <w:rPr>
          <w:color w:val="000000" w:themeColor="text1"/>
          <w:lang w:eastAsia="en-US"/>
        </w:rPr>
        <w:t>. – Текст</w:t>
      </w:r>
      <w:r w:rsidRPr="00F26810">
        <w:rPr>
          <w:color w:val="000000" w:themeColor="text1"/>
          <w:lang w:eastAsia="en-US"/>
        </w:rPr>
        <w:t xml:space="preserve"> </w:t>
      </w:r>
      <w:r>
        <w:rPr>
          <w:color w:val="000000" w:themeColor="text1"/>
          <w:lang w:eastAsia="en-US"/>
        </w:rPr>
        <w:t>: непосредственный.</w:t>
      </w:r>
    </w:p>
    <w:p w14:paraId="56CD9026" w14:textId="21EB9DD2" w:rsidR="0077515C" w:rsidRPr="003E034D" w:rsidRDefault="0077515C" w:rsidP="0077515C">
      <w:pPr>
        <w:numPr>
          <w:ilvl w:val="0"/>
          <w:numId w:val="36"/>
        </w:numPr>
        <w:suppressAutoHyphens/>
        <w:ind w:left="0" w:firstLine="709"/>
        <w:rPr>
          <w:color w:val="000000" w:themeColor="text1"/>
          <w:u w:val="single"/>
          <w:lang w:eastAsia="en-US"/>
        </w:rPr>
      </w:pPr>
      <w:r w:rsidRPr="003E034D">
        <w:rPr>
          <w:color w:val="000000" w:themeColor="text1"/>
          <w:lang w:eastAsia="en-US"/>
        </w:rPr>
        <w:t xml:space="preserve">Библиотека Pillow. обработка изображений в Python. </w:t>
      </w:r>
      <w:r w:rsidRPr="003267CA">
        <w:rPr>
          <w:color w:val="000000" w:themeColor="text1"/>
          <w:lang w:eastAsia="en-US"/>
        </w:rPr>
        <w:t>–</w:t>
      </w:r>
      <w:r>
        <w:rPr>
          <w:color w:val="000000" w:themeColor="text1"/>
          <w:lang w:eastAsia="en-US"/>
        </w:rPr>
        <w:t xml:space="preserve"> Текст : электронный </w:t>
      </w:r>
      <w:r w:rsidRPr="0054448A">
        <w:rPr>
          <w:color w:val="000000" w:themeColor="text1"/>
          <w:lang w:eastAsia="en-US"/>
        </w:rPr>
        <w:t xml:space="preserve">// </w:t>
      </w:r>
      <w:r>
        <w:rPr>
          <w:color w:val="000000" w:themeColor="text1"/>
          <w:lang w:val="en-US" w:eastAsia="en-US"/>
        </w:rPr>
        <w:t>Python</w:t>
      </w:r>
      <w:r w:rsidRPr="0054448A">
        <w:rPr>
          <w:color w:val="000000" w:themeColor="text1"/>
          <w:lang w:eastAsia="en-US"/>
        </w:rPr>
        <w:t xml:space="preserve"> 3 – </w:t>
      </w:r>
      <w:r>
        <w:rPr>
          <w:color w:val="000000" w:themeColor="text1"/>
          <w:lang w:eastAsia="en-US"/>
        </w:rPr>
        <w:t>изучение языка</w:t>
      </w:r>
      <w:r w:rsidRPr="0054448A">
        <w:rPr>
          <w:color w:val="000000" w:themeColor="text1"/>
          <w:lang w:eastAsia="en-US"/>
        </w:rPr>
        <w:t>: [</w:t>
      </w:r>
      <w:r>
        <w:rPr>
          <w:color w:val="000000" w:themeColor="text1"/>
          <w:lang w:eastAsia="en-US"/>
        </w:rPr>
        <w:t>сайт</w:t>
      </w:r>
      <w:r w:rsidRPr="0054448A">
        <w:rPr>
          <w:color w:val="000000" w:themeColor="text1"/>
          <w:lang w:eastAsia="en-US"/>
        </w:rPr>
        <w:t>]</w:t>
      </w:r>
      <w:r>
        <w:rPr>
          <w:color w:val="000000" w:themeColor="text1"/>
          <w:lang w:eastAsia="en-US"/>
        </w:rPr>
        <w:t xml:space="preserve">. </w:t>
      </w:r>
      <w:r w:rsidRPr="003267CA">
        <w:rPr>
          <w:color w:val="000000" w:themeColor="text1"/>
          <w:lang w:eastAsia="en-US"/>
        </w:rPr>
        <w:t>–</w:t>
      </w:r>
      <w:r>
        <w:rPr>
          <w:color w:val="000000" w:themeColor="text1"/>
          <w:lang w:eastAsia="en-US"/>
        </w:rPr>
        <w:t xml:space="preserve"> </w:t>
      </w:r>
      <w:r>
        <w:rPr>
          <w:color w:val="000000" w:themeColor="text1"/>
          <w:lang w:val="en-US" w:eastAsia="en-US"/>
        </w:rPr>
        <w:t>URL</w:t>
      </w:r>
      <w:r w:rsidRPr="0054448A">
        <w:rPr>
          <w:color w:val="000000" w:themeColor="text1"/>
          <w:lang w:eastAsia="en-US"/>
        </w:rPr>
        <w:t>:</w:t>
      </w:r>
      <w:r>
        <w:rPr>
          <w:color w:val="000000" w:themeColor="text1"/>
          <w:lang w:eastAsia="en-US"/>
        </w:rPr>
        <w:t xml:space="preserve"> </w:t>
      </w:r>
      <w:r w:rsidRPr="0054448A">
        <w:rPr>
          <w:color w:val="000000" w:themeColor="text1"/>
        </w:rPr>
        <w:t xml:space="preserve">https://python-scripts.com/pillow </w:t>
      </w:r>
      <w:r w:rsidRPr="003E034D">
        <w:rPr>
          <w:color w:val="000000" w:themeColor="text1"/>
          <w:lang w:eastAsia="en-US"/>
        </w:rPr>
        <w:t>(дата</w:t>
      </w:r>
      <w:r w:rsidRPr="003E034D">
        <w:rPr>
          <w:color w:val="000000" w:themeColor="text1"/>
          <w:spacing w:val="1"/>
          <w:lang w:eastAsia="en-US"/>
        </w:rPr>
        <w:t xml:space="preserve"> </w:t>
      </w:r>
      <w:r w:rsidRPr="003E034D">
        <w:rPr>
          <w:color w:val="000000" w:themeColor="text1"/>
          <w:lang w:eastAsia="en-US"/>
        </w:rPr>
        <w:t>обращения</w:t>
      </w:r>
      <w:r w:rsidRPr="00DA29D8">
        <w:rPr>
          <w:color w:val="000000" w:themeColor="text1"/>
          <w:lang w:eastAsia="en-US"/>
        </w:rPr>
        <w:t xml:space="preserve"> </w:t>
      </w:r>
      <w:r w:rsidRPr="003E034D">
        <w:rPr>
          <w:color w:val="000000" w:themeColor="text1"/>
          <w:lang w:eastAsia="en-US"/>
        </w:rPr>
        <w:t>15.11.2021)</w:t>
      </w:r>
      <w:r>
        <w:rPr>
          <w:color w:val="000000" w:themeColor="text1"/>
          <w:lang w:eastAsia="en-US"/>
        </w:rPr>
        <w:t>.</w:t>
      </w:r>
    </w:p>
    <w:p w14:paraId="271FEF6D" w14:textId="43AC9047" w:rsidR="0077515C" w:rsidRPr="003E034D" w:rsidRDefault="0077515C" w:rsidP="00AB6205">
      <w:pPr>
        <w:numPr>
          <w:ilvl w:val="0"/>
          <w:numId w:val="36"/>
        </w:numPr>
        <w:ind w:left="0" w:right="-143" w:firstLine="709"/>
        <w:rPr>
          <w:color w:val="000000" w:themeColor="text1"/>
          <w:lang w:eastAsia="en-US"/>
        </w:rPr>
      </w:pPr>
      <w:bookmarkStart w:id="3" w:name="_Hlk94333976"/>
      <w:r w:rsidRPr="003E034D">
        <w:rPr>
          <w:color w:val="000000" w:themeColor="text1"/>
          <w:lang w:eastAsia="en-US"/>
        </w:rPr>
        <w:t>Форсье Дж</w:t>
      </w:r>
      <w:r>
        <w:rPr>
          <w:color w:val="000000" w:themeColor="text1"/>
          <w:lang w:eastAsia="en-US"/>
        </w:rPr>
        <w:t xml:space="preserve">ефф, </w:t>
      </w:r>
      <w:r>
        <w:rPr>
          <w:color w:val="000000" w:themeColor="text1"/>
          <w:lang w:val="en-US" w:eastAsia="en-US"/>
        </w:rPr>
        <w:t>Django</w:t>
      </w:r>
      <w:r w:rsidRPr="00FD7A7F">
        <w:rPr>
          <w:color w:val="000000" w:themeColor="text1"/>
          <w:lang w:eastAsia="en-US"/>
        </w:rPr>
        <w:t>.</w:t>
      </w:r>
      <w:r w:rsidRPr="003E034D">
        <w:rPr>
          <w:color w:val="000000" w:themeColor="text1"/>
          <w:lang w:eastAsia="en-US"/>
        </w:rPr>
        <w:t xml:space="preserve"> Разработка веб–приложений на Python</w:t>
      </w:r>
      <w:r w:rsidRPr="00FD7A7F">
        <w:rPr>
          <w:color w:val="000000" w:themeColor="text1"/>
          <w:lang w:eastAsia="en-US"/>
        </w:rPr>
        <w:t xml:space="preserve"> / </w:t>
      </w:r>
      <w:r>
        <w:rPr>
          <w:color w:val="000000" w:themeColor="text1"/>
          <w:lang w:eastAsia="en-US"/>
        </w:rPr>
        <w:t>А. Галунов, А. Киселёв – Санкт-Петербург</w:t>
      </w:r>
      <w:r w:rsidRPr="00F26810">
        <w:rPr>
          <w:color w:val="000000" w:themeColor="text1"/>
          <w:lang w:eastAsia="en-US"/>
        </w:rPr>
        <w:t xml:space="preserve"> </w:t>
      </w:r>
      <w:r>
        <w:rPr>
          <w:color w:val="000000" w:themeColor="text1"/>
          <w:lang w:eastAsia="en-US"/>
        </w:rPr>
        <w:t>: Символ-Плюс,</w:t>
      </w:r>
      <w:r w:rsidRPr="003E034D">
        <w:rPr>
          <w:color w:val="000000" w:themeColor="text1"/>
          <w:lang w:eastAsia="en-US"/>
        </w:rPr>
        <w:t xml:space="preserve"> 2009. –</w:t>
      </w:r>
      <w:r>
        <w:rPr>
          <w:color w:val="000000" w:themeColor="text1"/>
          <w:lang w:eastAsia="en-US"/>
        </w:rPr>
        <w:t xml:space="preserve"> </w:t>
      </w:r>
      <w:r w:rsidRPr="003E034D">
        <w:rPr>
          <w:color w:val="000000" w:themeColor="text1"/>
          <w:lang w:eastAsia="en-US"/>
        </w:rPr>
        <w:t>456 c.</w:t>
      </w:r>
      <w:r>
        <w:rPr>
          <w:color w:val="000000" w:themeColor="text1"/>
          <w:lang w:eastAsia="en-US"/>
        </w:rPr>
        <w:t xml:space="preserve"> – Текст : непосредственный.</w:t>
      </w:r>
    </w:p>
    <w:bookmarkEnd w:id="3"/>
    <w:p w14:paraId="002422A4" w14:textId="77777777" w:rsidR="00D60D26" w:rsidRPr="00693DA5" w:rsidRDefault="00D60D26">
      <w:pPr>
        <w:spacing w:line="240" w:lineRule="auto"/>
        <w:ind w:firstLine="0"/>
        <w:jc w:val="left"/>
        <w:rPr>
          <w:lang w:eastAsia="en-US"/>
        </w:rPr>
      </w:pPr>
      <w:r w:rsidRPr="00693DA5">
        <w:br w:type="page"/>
      </w:r>
    </w:p>
    <w:p w14:paraId="4DC3D840" w14:textId="77777777" w:rsidR="00F22EDA" w:rsidRDefault="00D60D26" w:rsidP="00D60D26">
      <w:pPr>
        <w:ind w:firstLine="0"/>
        <w:jc w:val="center"/>
        <w:rPr>
          <w:b/>
          <w:sz w:val="32"/>
        </w:rPr>
      </w:pPr>
      <w:r w:rsidRPr="00CA4E67">
        <w:rPr>
          <w:b/>
          <w:sz w:val="32"/>
        </w:rPr>
        <w:lastRenderedPageBreak/>
        <w:t xml:space="preserve">Приложение А </w:t>
      </w:r>
    </w:p>
    <w:p w14:paraId="2508438F" w14:textId="031167B2" w:rsidR="00D60D26" w:rsidRPr="00F22EDA" w:rsidRDefault="00D60D26" w:rsidP="00D60D26">
      <w:pPr>
        <w:ind w:firstLine="0"/>
        <w:jc w:val="center"/>
        <w:rPr>
          <w:b/>
        </w:rPr>
      </w:pPr>
      <w:r w:rsidRPr="00F22EDA">
        <w:rPr>
          <w:b/>
        </w:rPr>
        <w:t>Техническое задание</w:t>
      </w:r>
    </w:p>
    <w:p w14:paraId="3AB159D6" w14:textId="39AC71E6" w:rsidR="00D60D26" w:rsidRDefault="00D60D26" w:rsidP="00D60D26"/>
    <w:tbl>
      <w:tblPr>
        <w:tblStyle w:val="52"/>
        <w:tblW w:w="8647"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2"/>
        <w:gridCol w:w="2211"/>
        <w:gridCol w:w="4252"/>
      </w:tblGrid>
      <w:tr w:rsidR="00F22EDA" w:rsidRPr="00F22EDA" w14:paraId="4485264C" w14:textId="77777777" w:rsidTr="00F22EDA">
        <w:trPr>
          <w:trHeight w:val="80"/>
        </w:trPr>
        <w:tc>
          <w:tcPr>
            <w:tcW w:w="4395" w:type="dxa"/>
            <w:gridSpan w:val="3"/>
          </w:tcPr>
          <w:p w14:paraId="42ED4CB1" w14:textId="77777777" w:rsidR="00F22EDA" w:rsidRPr="00F22EDA" w:rsidRDefault="00F22EDA" w:rsidP="00F22EDA">
            <w:pPr>
              <w:spacing w:line="240" w:lineRule="auto"/>
              <w:ind w:right="-567" w:firstLine="0"/>
              <w:jc w:val="left"/>
            </w:pPr>
            <w:r w:rsidRPr="00F22EDA">
              <w:t>СОГЛАСОВАНО</w:t>
            </w:r>
          </w:p>
        </w:tc>
        <w:tc>
          <w:tcPr>
            <w:tcW w:w="4252" w:type="dxa"/>
          </w:tcPr>
          <w:p w14:paraId="24A40CA0" w14:textId="77777777" w:rsidR="00F22EDA" w:rsidRPr="00F22EDA" w:rsidRDefault="00F22EDA" w:rsidP="00F22EDA">
            <w:pPr>
              <w:spacing w:line="240" w:lineRule="auto"/>
              <w:ind w:left="567" w:right="-567" w:firstLine="0"/>
              <w:jc w:val="left"/>
            </w:pPr>
            <w:r w:rsidRPr="00F22EDA">
              <w:t xml:space="preserve">            УТВЕРЖДЕНО</w:t>
            </w:r>
          </w:p>
        </w:tc>
      </w:tr>
      <w:tr w:rsidR="00F22EDA" w:rsidRPr="00F22EDA" w14:paraId="72B051C0" w14:textId="77777777" w:rsidTr="00F22EDA">
        <w:tc>
          <w:tcPr>
            <w:tcW w:w="2122" w:type="dxa"/>
          </w:tcPr>
          <w:p w14:paraId="431B1916" w14:textId="77777777" w:rsidR="00F22EDA" w:rsidRPr="00F22EDA" w:rsidRDefault="00F22EDA" w:rsidP="00F22EDA">
            <w:pPr>
              <w:spacing w:line="240" w:lineRule="auto"/>
              <w:ind w:right="-567" w:firstLine="0"/>
              <w:jc w:val="left"/>
            </w:pPr>
          </w:p>
        </w:tc>
        <w:tc>
          <w:tcPr>
            <w:tcW w:w="2273" w:type="dxa"/>
            <w:gridSpan w:val="2"/>
          </w:tcPr>
          <w:p w14:paraId="0146824E" w14:textId="23CC7B3D" w:rsidR="00360628" w:rsidRDefault="00360628" w:rsidP="00360628">
            <w:pPr>
              <w:spacing w:line="240" w:lineRule="auto"/>
              <w:ind w:right="-567" w:firstLine="0"/>
            </w:pPr>
            <w:r>
              <w:t xml:space="preserve">  </w:t>
            </w:r>
            <w:r w:rsidR="00F22EDA" w:rsidRPr="00F22EDA">
              <w:t>к</w:t>
            </w:r>
            <w:r>
              <w:t>анд</w:t>
            </w:r>
            <w:r w:rsidR="00F22EDA" w:rsidRPr="00F22EDA">
              <w:t>.</w:t>
            </w:r>
            <w:r>
              <w:t xml:space="preserve"> </w:t>
            </w:r>
            <w:r w:rsidR="00F22EDA" w:rsidRPr="00F22EDA">
              <w:t>ф</w:t>
            </w:r>
            <w:r>
              <w:t>из</w:t>
            </w:r>
            <w:r w:rsidR="00F22EDA" w:rsidRPr="00F22EDA">
              <w:t>-м</w:t>
            </w:r>
            <w:r>
              <w:t>ат</w:t>
            </w:r>
            <w:r w:rsidR="00F22EDA" w:rsidRPr="00F22EDA">
              <w:t>.</w:t>
            </w:r>
          </w:p>
          <w:p w14:paraId="019E34EA" w14:textId="3387F8B2" w:rsidR="00F22EDA" w:rsidRPr="00F22EDA" w:rsidRDefault="00360628" w:rsidP="00360628">
            <w:pPr>
              <w:spacing w:line="240" w:lineRule="auto"/>
              <w:ind w:right="-567" w:firstLine="0"/>
            </w:pPr>
            <w:r>
              <w:t xml:space="preserve">   наук, </w:t>
            </w:r>
            <w:r w:rsidR="00F22EDA" w:rsidRPr="00F22EDA">
              <w:t>доце</w:t>
            </w:r>
            <w:r w:rsidR="00F22EDA">
              <w:t>нт</w:t>
            </w:r>
          </w:p>
        </w:tc>
        <w:tc>
          <w:tcPr>
            <w:tcW w:w="4252" w:type="dxa"/>
          </w:tcPr>
          <w:p w14:paraId="2D60B945" w14:textId="77777777" w:rsidR="00F22EDA" w:rsidRPr="00F22EDA" w:rsidRDefault="00F22EDA" w:rsidP="00F22EDA">
            <w:pPr>
              <w:spacing w:line="240" w:lineRule="auto"/>
              <w:ind w:left="567" w:right="-567" w:firstLine="0"/>
              <w:jc w:val="center"/>
            </w:pPr>
            <w:r w:rsidRPr="00F22EDA">
              <w:t>И.о. зав. каф. «КБИС»</w:t>
            </w:r>
          </w:p>
        </w:tc>
      </w:tr>
      <w:tr w:rsidR="00F22EDA" w:rsidRPr="00F22EDA" w14:paraId="150420AE" w14:textId="77777777" w:rsidTr="00F22EDA">
        <w:tc>
          <w:tcPr>
            <w:tcW w:w="2184" w:type="dxa"/>
            <w:gridSpan w:val="2"/>
          </w:tcPr>
          <w:p w14:paraId="713D153E" w14:textId="77777777" w:rsidR="00F22EDA" w:rsidRPr="00F22EDA" w:rsidRDefault="00F22EDA" w:rsidP="00F22EDA">
            <w:pPr>
              <w:spacing w:line="240" w:lineRule="auto"/>
              <w:ind w:right="-567" w:firstLine="0"/>
              <w:jc w:val="left"/>
            </w:pPr>
            <w:r w:rsidRPr="00F22EDA">
              <w:rPr>
                <w:color w:val="000000"/>
              </w:rPr>
              <w:t>______________</w:t>
            </w:r>
          </w:p>
        </w:tc>
        <w:tc>
          <w:tcPr>
            <w:tcW w:w="2211" w:type="dxa"/>
          </w:tcPr>
          <w:p w14:paraId="4F64CFB4" w14:textId="1A1968EC" w:rsidR="00F22EDA" w:rsidRPr="00F22EDA" w:rsidRDefault="00F22EDA" w:rsidP="00F22EDA">
            <w:pPr>
              <w:spacing w:line="240" w:lineRule="auto"/>
              <w:ind w:right="-567" w:firstLine="0"/>
              <w:jc w:val="left"/>
            </w:pPr>
            <w:r>
              <w:t>О.В. Куликова</w:t>
            </w:r>
          </w:p>
        </w:tc>
        <w:tc>
          <w:tcPr>
            <w:tcW w:w="4252" w:type="dxa"/>
          </w:tcPr>
          <w:p w14:paraId="698100AF" w14:textId="77777777" w:rsidR="00F22EDA" w:rsidRPr="00F22EDA" w:rsidRDefault="00F22EDA" w:rsidP="00F22EDA">
            <w:pPr>
              <w:spacing w:line="240" w:lineRule="auto"/>
              <w:ind w:right="-567" w:firstLine="0"/>
              <w:jc w:val="left"/>
            </w:pPr>
            <w:r w:rsidRPr="00F22EDA">
              <w:t xml:space="preserve">     _______ к.т.н. Д.А.Короченцев</w:t>
            </w:r>
          </w:p>
        </w:tc>
      </w:tr>
      <w:tr w:rsidR="00F22EDA" w:rsidRPr="00F22EDA" w14:paraId="13ECB68D" w14:textId="77777777" w:rsidTr="00F22EDA">
        <w:tc>
          <w:tcPr>
            <w:tcW w:w="2184" w:type="dxa"/>
            <w:gridSpan w:val="2"/>
          </w:tcPr>
          <w:p w14:paraId="5A66644A" w14:textId="77777777" w:rsidR="00F22EDA" w:rsidRPr="00F22EDA" w:rsidRDefault="00F22EDA" w:rsidP="00F22EDA">
            <w:pPr>
              <w:spacing w:line="276" w:lineRule="auto"/>
              <w:ind w:right="-567" w:firstLine="0"/>
              <w:jc w:val="left"/>
            </w:pPr>
            <w:r w:rsidRPr="00F22EDA">
              <w:rPr>
                <w:sz w:val="22"/>
                <w:szCs w:val="22"/>
              </w:rPr>
              <w:t xml:space="preserve">         (подпись)</w:t>
            </w:r>
          </w:p>
        </w:tc>
        <w:tc>
          <w:tcPr>
            <w:tcW w:w="2211" w:type="dxa"/>
          </w:tcPr>
          <w:p w14:paraId="252243C0" w14:textId="77777777" w:rsidR="00F22EDA" w:rsidRPr="00F22EDA" w:rsidRDefault="00F22EDA" w:rsidP="00F22EDA">
            <w:pPr>
              <w:spacing w:line="276" w:lineRule="auto"/>
              <w:ind w:right="-567" w:firstLine="0"/>
              <w:jc w:val="left"/>
            </w:pPr>
          </w:p>
        </w:tc>
        <w:tc>
          <w:tcPr>
            <w:tcW w:w="4252" w:type="dxa"/>
          </w:tcPr>
          <w:p w14:paraId="2E8DE090" w14:textId="77777777" w:rsidR="00F22EDA" w:rsidRPr="00F22EDA" w:rsidRDefault="00F22EDA" w:rsidP="00F22EDA">
            <w:pPr>
              <w:spacing w:line="276" w:lineRule="auto"/>
              <w:ind w:right="-567" w:firstLine="0"/>
              <w:jc w:val="left"/>
            </w:pPr>
            <w:r w:rsidRPr="00F22EDA">
              <w:rPr>
                <w:sz w:val="22"/>
                <w:szCs w:val="22"/>
              </w:rPr>
              <w:t xml:space="preserve">        (подпись)</w:t>
            </w:r>
          </w:p>
        </w:tc>
      </w:tr>
      <w:tr w:rsidR="00F22EDA" w:rsidRPr="00F22EDA" w14:paraId="6A1A0AA3" w14:textId="77777777" w:rsidTr="00F22EDA">
        <w:tc>
          <w:tcPr>
            <w:tcW w:w="4395" w:type="dxa"/>
            <w:gridSpan w:val="3"/>
          </w:tcPr>
          <w:p w14:paraId="7B240893" w14:textId="44077876" w:rsidR="00F22EDA" w:rsidRPr="00F22EDA" w:rsidRDefault="00F22EDA" w:rsidP="00F22EDA">
            <w:pPr>
              <w:spacing w:line="240" w:lineRule="auto"/>
              <w:ind w:right="-567" w:firstLine="0"/>
              <w:jc w:val="left"/>
            </w:pPr>
            <w:r w:rsidRPr="00F22EDA">
              <w:t>«____» _______________ 20</w:t>
            </w:r>
            <w:r w:rsidR="00AB6205">
              <w:t>__</w:t>
            </w:r>
            <w:r w:rsidRPr="00F22EDA">
              <w:t xml:space="preserve"> г.</w:t>
            </w:r>
          </w:p>
        </w:tc>
        <w:tc>
          <w:tcPr>
            <w:tcW w:w="4252" w:type="dxa"/>
          </w:tcPr>
          <w:p w14:paraId="3069E8F0" w14:textId="56821509" w:rsidR="00F22EDA" w:rsidRPr="00F22EDA" w:rsidRDefault="00F22EDA" w:rsidP="00F22EDA">
            <w:pPr>
              <w:spacing w:line="240" w:lineRule="auto"/>
              <w:ind w:right="-567" w:firstLine="0"/>
              <w:jc w:val="left"/>
            </w:pPr>
            <w:r w:rsidRPr="00F22EDA">
              <w:t xml:space="preserve">     «____» _______________ 20</w:t>
            </w:r>
            <w:r w:rsidR="00AB6205">
              <w:t>__</w:t>
            </w:r>
            <w:r w:rsidRPr="00F22EDA">
              <w:t xml:space="preserve"> г.</w:t>
            </w:r>
          </w:p>
        </w:tc>
      </w:tr>
    </w:tbl>
    <w:p w14:paraId="279A5E8C" w14:textId="77777777" w:rsidR="00F22EDA" w:rsidRDefault="00F22EDA" w:rsidP="00D60D26"/>
    <w:p w14:paraId="1A4F3910" w14:textId="77777777" w:rsidR="006E4CD7" w:rsidRPr="007F25DC" w:rsidRDefault="006E4CD7" w:rsidP="00D60D26"/>
    <w:p w14:paraId="40D03DE2" w14:textId="77777777" w:rsidR="00D60D26" w:rsidRPr="007F25DC" w:rsidRDefault="00D60D26" w:rsidP="00D60D26">
      <w:pPr>
        <w:pStyle w:val="2"/>
      </w:pPr>
      <w:r w:rsidRPr="007F25DC">
        <w:t>А.1 Введение</w:t>
      </w:r>
    </w:p>
    <w:p w14:paraId="0FE2EA76" w14:textId="77777777" w:rsidR="00D60D26" w:rsidRPr="006E4CD7" w:rsidRDefault="00D60D26" w:rsidP="00D60D26">
      <w:pPr>
        <w:rPr>
          <w:sz w:val="32"/>
        </w:rPr>
      </w:pPr>
    </w:p>
    <w:p w14:paraId="0F495ECD" w14:textId="77777777" w:rsidR="00D60D26" w:rsidRPr="007F25DC" w:rsidRDefault="00D60D26" w:rsidP="00D60D26">
      <w:pPr>
        <w:pStyle w:val="3"/>
        <w:ind w:left="0"/>
      </w:pPr>
      <w:r w:rsidRPr="007F25DC">
        <w:t>А.1.1 Наименование программы</w:t>
      </w:r>
    </w:p>
    <w:p w14:paraId="0CC69F37" w14:textId="77777777" w:rsidR="00D60D26" w:rsidRPr="006E4CD7" w:rsidRDefault="00D60D26" w:rsidP="00D60D26">
      <w:pPr>
        <w:rPr>
          <w:sz w:val="32"/>
        </w:rPr>
      </w:pPr>
    </w:p>
    <w:p w14:paraId="3AD6B20F" w14:textId="465715AE" w:rsidR="00D60D26" w:rsidRPr="007F25DC" w:rsidRDefault="00D60D26" w:rsidP="00D60D26">
      <w:r w:rsidRPr="007F25DC">
        <w:t>Наименование программы – «</w:t>
      </w:r>
      <w:r w:rsidR="00030963">
        <w:rPr>
          <w:lang w:val="en-US"/>
        </w:rPr>
        <w:t>VideoSteg</w:t>
      </w:r>
      <w:r w:rsidRPr="007F25DC">
        <w:t>».</w:t>
      </w:r>
    </w:p>
    <w:p w14:paraId="5979C250" w14:textId="77777777" w:rsidR="00D60D26" w:rsidRPr="006E4CD7" w:rsidRDefault="00D60D26" w:rsidP="00D60D26">
      <w:pPr>
        <w:rPr>
          <w:sz w:val="32"/>
        </w:rPr>
      </w:pPr>
    </w:p>
    <w:p w14:paraId="2F20613D" w14:textId="77777777" w:rsidR="00D60D26" w:rsidRPr="007F25DC" w:rsidRDefault="00D60D26" w:rsidP="00D60D26">
      <w:pPr>
        <w:pStyle w:val="3"/>
        <w:ind w:left="0"/>
      </w:pPr>
      <w:r w:rsidRPr="007F25DC">
        <w:t>А.1.2 Область применения</w:t>
      </w:r>
    </w:p>
    <w:p w14:paraId="083F2367" w14:textId="77777777" w:rsidR="00D60D26" w:rsidRPr="006E4CD7" w:rsidRDefault="00D60D26" w:rsidP="00D60D26">
      <w:pPr>
        <w:rPr>
          <w:sz w:val="32"/>
        </w:rPr>
      </w:pPr>
    </w:p>
    <w:p w14:paraId="793DC968" w14:textId="59FF7633" w:rsidR="00D60D26" w:rsidRPr="007F25DC" w:rsidRDefault="005070FE" w:rsidP="00D60D26">
      <w:r>
        <w:t>Данное программное средство применяется в областях, связанных со скрытой передачей информацией.</w:t>
      </w:r>
    </w:p>
    <w:p w14:paraId="52649450" w14:textId="77777777" w:rsidR="00D60D26" w:rsidRPr="006E4CD7" w:rsidRDefault="00D60D26" w:rsidP="00D60D26">
      <w:pPr>
        <w:rPr>
          <w:sz w:val="32"/>
        </w:rPr>
      </w:pPr>
    </w:p>
    <w:p w14:paraId="779AB2E0" w14:textId="77777777" w:rsidR="00D60D26" w:rsidRPr="007F25DC" w:rsidRDefault="00D60D26" w:rsidP="00D60D26">
      <w:pPr>
        <w:pStyle w:val="2"/>
      </w:pPr>
      <w:r w:rsidRPr="007F25DC">
        <w:t>А.2 Основания для разработки</w:t>
      </w:r>
    </w:p>
    <w:p w14:paraId="04CD3836" w14:textId="77777777" w:rsidR="00D60D26" w:rsidRPr="007F25DC" w:rsidRDefault="00D60D26" w:rsidP="00D60D26"/>
    <w:p w14:paraId="4FF21468" w14:textId="7C136866" w:rsidR="00D60D26" w:rsidRPr="007F25DC" w:rsidRDefault="00D60D26" w:rsidP="00D60D26">
      <w:r w:rsidRPr="007F25DC">
        <w:t>Разработка ведётся на основании приказа об утверждении тем дипломных работ, утверждённого Донским государственным техническим университетом. Тема разработки: «</w:t>
      </w:r>
      <w:r w:rsidR="009834D5" w:rsidRPr="009834D5">
        <w:t>Реализация программного средства обработки видеопотока стеганографическим методом</w:t>
      </w:r>
      <w:r w:rsidRPr="007F25DC">
        <w:t>».</w:t>
      </w:r>
    </w:p>
    <w:p w14:paraId="1505BABE" w14:textId="77777777" w:rsidR="00D60D26" w:rsidRPr="007F25DC" w:rsidRDefault="00D60D26" w:rsidP="00D60D26"/>
    <w:p w14:paraId="17D9C026" w14:textId="77777777" w:rsidR="00D60D26" w:rsidRPr="007F25DC" w:rsidRDefault="00D60D26" w:rsidP="00D60D26">
      <w:pPr>
        <w:pStyle w:val="2"/>
      </w:pPr>
      <w:r w:rsidRPr="007F25DC">
        <w:lastRenderedPageBreak/>
        <w:t>А.3 Назначение разработки</w:t>
      </w:r>
    </w:p>
    <w:p w14:paraId="51EDB311" w14:textId="77777777" w:rsidR="006E4CD7" w:rsidRPr="007F25DC" w:rsidRDefault="006E4CD7" w:rsidP="00D60D26"/>
    <w:p w14:paraId="6CFCB8F7" w14:textId="77777777" w:rsidR="00D60D26" w:rsidRPr="007F25DC" w:rsidRDefault="00D60D26" w:rsidP="00D60D26">
      <w:pPr>
        <w:pStyle w:val="3"/>
        <w:ind w:left="0"/>
      </w:pPr>
      <w:r w:rsidRPr="007F25DC">
        <w:t>А.3.1 Функциональное назначение</w:t>
      </w:r>
    </w:p>
    <w:p w14:paraId="3650D890" w14:textId="77777777" w:rsidR="00D60D26" w:rsidRPr="007F25DC" w:rsidRDefault="00D60D26" w:rsidP="00D60D26"/>
    <w:p w14:paraId="5690D777" w14:textId="57940D5F" w:rsidR="00D60D26" w:rsidRPr="009B1BF3" w:rsidRDefault="00D60D26" w:rsidP="00D60D26">
      <w:r w:rsidRPr="007F25DC">
        <w:t xml:space="preserve">Функциональным назначением программного средства является </w:t>
      </w:r>
      <w:r w:rsidR="009B1BF3">
        <w:t>с</w:t>
      </w:r>
      <w:r w:rsidR="005070FE">
        <w:t>о</w:t>
      </w:r>
      <w:r w:rsidR="009B1BF3">
        <w:t xml:space="preserve">крытие </w:t>
      </w:r>
      <w:r w:rsidR="005070FE">
        <w:t>информации в видеофайлах, а также извлечение информации из них.</w:t>
      </w:r>
    </w:p>
    <w:p w14:paraId="0DA6D131" w14:textId="77777777" w:rsidR="00D60D26" w:rsidRPr="007F25DC" w:rsidRDefault="00D60D26" w:rsidP="00D60D26"/>
    <w:p w14:paraId="53B3F9ED" w14:textId="77777777" w:rsidR="00D60D26" w:rsidRPr="007F25DC" w:rsidRDefault="00D60D26" w:rsidP="00D60D26">
      <w:pPr>
        <w:pStyle w:val="3"/>
        <w:ind w:left="0"/>
      </w:pPr>
      <w:r w:rsidRPr="007F25DC">
        <w:t>А.3.2 Эксплуатационное назначение</w:t>
      </w:r>
    </w:p>
    <w:p w14:paraId="3A87CA9F" w14:textId="77777777" w:rsidR="00D60D26" w:rsidRPr="007F25DC" w:rsidRDefault="00D60D26" w:rsidP="00D60D26"/>
    <w:p w14:paraId="06750138" w14:textId="7D968577" w:rsidR="00D60D26" w:rsidRPr="007F25DC" w:rsidRDefault="00D60D26" w:rsidP="00D60D26">
      <w:r w:rsidRPr="007F25DC">
        <w:t xml:space="preserve">Эксплуатационное назначение: программное средство предназначено для эксплуатации в организациях, </w:t>
      </w:r>
      <w:r w:rsidR="00C502F2">
        <w:t>в которых требуется возможность скрытой передачи информации</w:t>
      </w:r>
      <w:r w:rsidRPr="007F25DC">
        <w:t>.</w:t>
      </w:r>
    </w:p>
    <w:p w14:paraId="51BC7172" w14:textId="77777777" w:rsidR="00D60D26" w:rsidRPr="007F25DC" w:rsidRDefault="00D60D26" w:rsidP="00D60D26"/>
    <w:p w14:paraId="455913C8" w14:textId="77777777" w:rsidR="00D60D26" w:rsidRPr="007F25DC" w:rsidRDefault="00D60D26" w:rsidP="00D60D26">
      <w:pPr>
        <w:pStyle w:val="2"/>
      </w:pPr>
      <w:r w:rsidRPr="007F25DC">
        <w:t>А.4 Требования к программе</w:t>
      </w:r>
    </w:p>
    <w:p w14:paraId="0558B2AE" w14:textId="77777777" w:rsidR="00D60D26" w:rsidRPr="007F25DC" w:rsidRDefault="00D60D26" w:rsidP="00D60D26"/>
    <w:p w14:paraId="36CB7A94" w14:textId="77777777" w:rsidR="00D60D26" w:rsidRDefault="00D60D26" w:rsidP="00D60D26">
      <w:pPr>
        <w:pStyle w:val="3"/>
        <w:ind w:left="0"/>
      </w:pPr>
      <w:r w:rsidRPr="007F25DC">
        <w:t>А.4.1 Требования к функциональным характеристикам</w:t>
      </w:r>
    </w:p>
    <w:p w14:paraId="372A508A" w14:textId="77777777" w:rsidR="00D60D26" w:rsidRDefault="00D60D26" w:rsidP="00D60D26"/>
    <w:p w14:paraId="63D015A8" w14:textId="2C676E80" w:rsidR="006E4CD7" w:rsidRDefault="006E4CD7" w:rsidP="00D04C74">
      <w:pPr>
        <w:pStyle w:val="aff8"/>
        <w:tabs>
          <w:tab w:val="left" w:pos="1134"/>
        </w:tabs>
        <w:suppressAutoHyphens/>
        <w:spacing w:after="0" w:line="360" w:lineRule="auto"/>
        <w:ind w:left="0"/>
        <w:textAlignment w:val="baseline"/>
      </w:pPr>
      <w:r w:rsidRPr="00EE6BEE">
        <w:t>Программное средство должно</w:t>
      </w:r>
      <w:r w:rsidR="00D04C74">
        <w:t xml:space="preserve"> </w:t>
      </w:r>
      <w:r w:rsidR="005070FE">
        <w:t>обеспечить выполнение таких функций, как:</w:t>
      </w:r>
    </w:p>
    <w:p w14:paraId="69F78741" w14:textId="70AD9576" w:rsidR="005070FE" w:rsidRPr="00530563" w:rsidRDefault="005070FE" w:rsidP="0003087D">
      <w:r>
        <w:t>–</w:t>
      </w:r>
      <w:r>
        <w:tab/>
      </w:r>
      <w:r w:rsidRPr="005070FE">
        <w:t>выбор исходного текста и видеофайла для сокрытия информации</w:t>
      </w:r>
      <w:r w:rsidRPr="00530563">
        <w:t>;</w:t>
      </w:r>
    </w:p>
    <w:p w14:paraId="580CB329" w14:textId="688BEBCB" w:rsidR="005070FE" w:rsidRPr="00530563" w:rsidRDefault="005070FE" w:rsidP="0003087D">
      <w:r>
        <w:t>–</w:t>
      </w:r>
      <w:r>
        <w:tab/>
      </w:r>
      <w:r w:rsidRPr="005070FE">
        <w:t>ввод ключа для кодирования или декодирования информации</w:t>
      </w:r>
      <w:r w:rsidRPr="00530563">
        <w:t>;</w:t>
      </w:r>
    </w:p>
    <w:p w14:paraId="7A421C6F" w14:textId="4A0C094C" w:rsidR="005070FE" w:rsidRPr="00530563" w:rsidRDefault="005070FE" w:rsidP="0003087D">
      <w:r>
        <w:t>–</w:t>
      </w:r>
      <w:r>
        <w:tab/>
      </w:r>
      <w:r w:rsidRPr="005070FE">
        <w:t>встраивание исходного текста в видеопоток</w:t>
      </w:r>
      <w:r w:rsidRPr="00530563">
        <w:t>;</w:t>
      </w:r>
    </w:p>
    <w:p w14:paraId="5549C7C8" w14:textId="35D2BF24" w:rsidR="005070FE" w:rsidRPr="00530563" w:rsidRDefault="005070FE" w:rsidP="0003087D">
      <w:r>
        <w:t>–</w:t>
      </w:r>
      <w:r>
        <w:tab/>
      </w:r>
      <w:r w:rsidRPr="005070FE">
        <w:t>получение обработанного видеофайла</w:t>
      </w:r>
      <w:r w:rsidRPr="00530563">
        <w:t>;</w:t>
      </w:r>
    </w:p>
    <w:p w14:paraId="0A822E6F" w14:textId="61169471" w:rsidR="005070FE" w:rsidRPr="00530563" w:rsidRDefault="005070FE" w:rsidP="0003087D">
      <w:r>
        <w:t>–</w:t>
      </w:r>
      <w:r>
        <w:tab/>
      </w:r>
      <w:r w:rsidRPr="005070FE">
        <w:t>извлечение скрытой информации из выбранного видеофайла</w:t>
      </w:r>
      <w:r w:rsidRPr="00530563">
        <w:t>;</w:t>
      </w:r>
    </w:p>
    <w:p w14:paraId="1706FA4C" w14:textId="47846400" w:rsidR="005070FE" w:rsidRPr="005070FE" w:rsidRDefault="005070FE" w:rsidP="0003087D">
      <w:r>
        <w:t>–</w:t>
      </w:r>
      <w:r>
        <w:tab/>
      </w:r>
      <w:r w:rsidRPr="005070FE">
        <w:t>получение исходного текста</w:t>
      </w:r>
      <w:r>
        <w:t>.</w:t>
      </w:r>
    </w:p>
    <w:p w14:paraId="13631DD3" w14:textId="77777777" w:rsidR="00D60D26" w:rsidRPr="007F25DC" w:rsidRDefault="00D60D26" w:rsidP="00D60D26"/>
    <w:p w14:paraId="5C7BE5B1" w14:textId="77777777" w:rsidR="00D60D26" w:rsidRPr="007F25DC" w:rsidRDefault="00D60D26" w:rsidP="00D60D26">
      <w:pPr>
        <w:pStyle w:val="3"/>
        <w:ind w:left="0"/>
      </w:pPr>
      <w:r w:rsidRPr="007F25DC">
        <w:t>А.4.2 Требования к надёжности</w:t>
      </w:r>
    </w:p>
    <w:p w14:paraId="1827A06E" w14:textId="77777777" w:rsidR="00D60D26" w:rsidRPr="007F25DC" w:rsidRDefault="00D60D26" w:rsidP="00D60D26"/>
    <w:p w14:paraId="738F0526" w14:textId="1A42707C" w:rsidR="009B1BF3" w:rsidRPr="009B1BF3" w:rsidRDefault="00D04C74" w:rsidP="009B1BF3">
      <w:r>
        <w:lastRenderedPageBreak/>
        <w:t xml:space="preserve">Надёжность функционирования обеспечивается корректным функционированием </w:t>
      </w:r>
      <w:r w:rsidR="009B1BF3">
        <w:t xml:space="preserve">программного и </w:t>
      </w:r>
      <w:r>
        <w:t>аппаратного обеспечения</w:t>
      </w:r>
      <w:r w:rsidR="009B1BF3" w:rsidRPr="009B1BF3">
        <w:t>.</w:t>
      </w:r>
    </w:p>
    <w:p w14:paraId="610577D5" w14:textId="589F550F" w:rsidR="00D60D26" w:rsidRPr="007F25DC" w:rsidRDefault="00D04C74" w:rsidP="00D04C74">
      <w:r>
        <w:t xml:space="preserve">  </w:t>
      </w:r>
    </w:p>
    <w:p w14:paraId="29D31AAB" w14:textId="77777777" w:rsidR="00D60D26" w:rsidRPr="007F25DC" w:rsidRDefault="00D60D26" w:rsidP="00D60D26">
      <w:pPr>
        <w:pStyle w:val="3"/>
        <w:ind w:left="0"/>
      </w:pPr>
      <w:r w:rsidRPr="007F25DC">
        <w:t>А.4.3 Условия эксплуатации</w:t>
      </w:r>
    </w:p>
    <w:p w14:paraId="22B2E85E" w14:textId="77777777" w:rsidR="00D60D26" w:rsidRPr="007F25DC" w:rsidRDefault="00D60D26" w:rsidP="00D60D26"/>
    <w:p w14:paraId="4489143F" w14:textId="206693D7" w:rsidR="00D60D26" w:rsidRPr="007F25DC" w:rsidRDefault="00D60D26" w:rsidP="00D60D26">
      <w:r w:rsidRPr="007F25DC">
        <w:t>Условия эксплуатации совпадают с условиями эксплуатации персональных ЭВМ IBM PC и совместимых с ними персональных компьютеров. Программа рассчитана на пользователя, владеющего базовыми навыками работы с десктопными приложениями. Дополнительных требований и ограничений не вводится.</w:t>
      </w:r>
    </w:p>
    <w:p w14:paraId="59DA9445" w14:textId="77777777" w:rsidR="00D60D26" w:rsidRPr="007F25DC" w:rsidRDefault="00D60D26" w:rsidP="00D60D26"/>
    <w:p w14:paraId="3176FDAC" w14:textId="77777777" w:rsidR="00D60D26" w:rsidRPr="007F25DC" w:rsidRDefault="00D60D26" w:rsidP="00D60D26">
      <w:pPr>
        <w:pStyle w:val="3"/>
        <w:ind w:left="0"/>
      </w:pPr>
      <w:r w:rsidRPr="007F25DC">
        <w:t>А.4.4 Требования к составу и параметрам технических средств</w:t>
      </w:r>
    </w:p>
    <w:p w14:paraId="3CEE8AD3" w14:textId="77777777" w:rsidR="00D60D26" w:rsidRPr="007F25DC" w:rsidRDefault="00D60D26" w:rsidP="00D60D26"/>
    <w:p w14:paraId="2650843D" w14:textId="1367D00A" w:rsidR="00D60D26" w:rsidRPr="007F25DC" w:rsidRDefault="00D60D26" w:rsidP="00D60D26">
      <w:r w:rsidRPr="007F25DC">
        <w:t xml:space="preserve">Для работы программы требуется наличие IBM PC – совместимого персонального компьютера с тактовой частотой процессора не менее 1,5 Гц, объёмом свободной оперативной памяти не менее </w:t>
      </w:r>
      <w:r w:rsidR="009B1BF3">
        <w:t>2</w:t>
      </w:r>
      <w:r w:rsidRPr="007F25DC">
        <w:t xml:space="preserve"> </w:t>
      </w:r>
      <w:r w:rsidR="009B1BF3">
        <w:t>ГБ</w:t>
      </w:r>
      <w:r w:rsidRPr="007F25DC">
        <w:t xml:space="preserve">, монитором и клавиатурой. Необходимое свободное место на жёстком диске – </w:t>
      </w:r>
      <w:r w:rsidR="009B1BF3">
        <w:t>150</w:t>
      </w:r>
      <w:r w:rsidRPr="007F25DC">
        <w:t xml:space="preserve"> Мб.</w:t>
      </w:r>
    </w:p>
    <w:p w14:paraId="79EDEBDA" w14:textId="77777777" w:rsidR="00D60D26" w:rsidRPr="007F25DC" w:rsidRDefault="00D60D26" w:rsidP="00D60D26"/>
    <w:p w14:paraId="377E0647" w14:textId="77777777" w:rsidR="00D60D26" w:rsidRPr="007F25DC" w:rsidRDefault="00D60D26" w:rsidP="00D60D26">
      <w:pPr>
        <w:pStyle w:val="3"/>
        <w:ind w:left="0"/>
      </w:pPr>
      <w:r w:rsidRPr="007F25DC">
        <w:t>А.4.5 Требования к информационной и программной совместимости</w:t>
      </w:r>
    </w:p>
    <w:p w14:paraId="78C3A3D6" w14:textId="77777777" w:rsidR="00D60D26" w:rsidRPr="007F25DC" w:rsidRDefault="00D60D26" w:rsidP="00D60D26"/>
    <w:p w14:paraId="047144FA" w14:textId="01C93E45" w:rsidR="00D60D26" w:rsidRPr="007F25DC" w:rsidRDefault="00D60D26" w:rsidP="00D60D26">
      <w:r w:rsidRPr="007F25DC">
        <w:t xml:space="preserve">Программа должна работать под управлением операционной системы Windows </w:t>
      </w:r>
      <w:r w:rsidR="009B1BF3" w:rsidRPr="009B1BF3">
        <w:t>7</w:t>
      </w:r>
      <w:r w:rsidRPr="007F25DC">
        <w:t xml:space="preserve"> и выше. Базовы</w:t>
      </w:r>
      <w:r w:rsidR="00EE6BEE">
        <w:t xml:space="preserve">й язык программирования – </w:t>
      </w:r>
      <w:r w:rsidR="00D04C74">
        <w:rPr>
          <w:lang w:val="en-US"/>
        </w:rPr>
        <w:t>Python</w:t>
      </w:r>
      <w:r w:rsidRPr="007F25DC">
        <w:t xml:space="preserve">. Среда разработки – </w:t>
      </w:r>
      <w:r w:rsidR="009B1BF3">
        <w:rPr>
          <w:lang w:val="en-US"/>
        </w:rPr>
        <w:t>PyCharm</w:t>
      </w:r>
      <w:r w:rsidRPr="007F25DC">
        <w:t>.</w:t>
      </w:r>
    </w:p>
    <w:p w14:paraId="086FE498" w14:textId="77777777" w:rsidR="00D60D26" w:rsidRPr="007F25DC" w:rsidRDefault="00D60D26" w:rsidP="00D60D26"/>
    <w:p w14:paraId="47A1506B" w14:textId="77777777" w:rsidR="00D60D26" w:rsidRPr="007F25DC" w:rsidRDefault="00D60D26" w:rsidP="00D60D26">
      <w:pPr>
        <w:pStyle w:val="3"/>
        <w:ind w:left="0"/>
      </w:pPr>
      <w:r w:rsidRPr="007F25DC">
        <w:t>А.4.6 Требования к маркировке и упаковке</w:t>
      </w:r>
    </w:p>
    <w:p w14:paraId="1296F15D" w14:textId="77777777" w:rsidR="00D60D26" w:rsidRPr="007F25DC" w:rsidRDefault="00D60D26" w:rsidP="00D60D26"/>
    <w:p w14:paraId="43B6441E" w14:textId="77777777" w:rsidR="00D60D26" w:rsidRPr="007F25DC" w:rsidRDefault="00D60D26" w:rsidP="00D60D26">
      <w:r w:rsidRPr="007F25DC">
        <w:t>Требований к маркировке и упаковке не предъявлялось.</w:t>
      </w:r>
    </w:p>
    <w:p w14:paraId="426009BE" w14:textId="77777777" w:rsidR="00D60D26" w:rsidRPr="007F25DC" w:rsidRDefault="00D60D26" w:rsidP="00D60D26"/>
    <w:p w14:paraId="79628580" w14:textId="77777777" w:rsidR="00D60D26" w:rsidRPr="007F25DC" w:rsidRDefault="00D60D26" w:rsidP="00D60D26">
      <w:pPr>
        <w:pStyle w:val="3"/>
        <w:ind w:left="0"/>
      </w:pPr>
      <w:r w:rsidRPr="007F25DC">
        <w:t>А.4.7 Требования к транспортированию и хранению</w:t>
      </w:r>
    </w:p>
    <w:p w14:paraId="53A88AA4" w14:textId="77777777" w:rsidR="00D60D26" w:rsidRPr="007F25DC" w:rsidRDefault="00D60D26" w:rsidP="00D60D26"/>
    <w:p w14:paraId="03DB9B43" w14:textId="77777777" w:rsidR="00D60D26" w:rsidRPr="007F25DC" w:rsidRDefault="00D60D26" w:rsidP="00D60D26">
      <w:r w:rsidRPr="007F25DC">
        <w:t>Требований к транспортированию и хранению не предъявлялось.</w:t>
      </w:r>
    </w:p>
    <w:p w14:paraId="1ADFF91D" w14:textId="77777777" w:rsidR="00D60D26" w:rsidRPr="007F25DC" w:rsidRDefault="00D60D26" w:rsidP="00D60D26"/>
    <w:p w14:paraId="1D64819D" w14:textId="77777777" w:rsidR="00D60D26" w:rsidRPr="007F25DC" w:rsidRDefault="00D60D26" w:rsidP="00D60D26">
      <w:pPr>
        <w:pStyle w:val="2"/>
      </w:pPr>
      <w:r w:rsidRPr="007F25DC">
        <w:t xml:space="preserve">А.5 </w:t>
      </w:r>
      <w:r w:rsidRPr="00AE0F0D">
        <w:rPr>
          <w:lang w:val="ru-RU"/>
        </w:rPr>
        <w:t>Требования к программной документации</w:t>
      </w:r>
    </w:p>
    <w:p w14:paraId="33CD20BA" w14:textId="77777777" w:rsidR="00D60D26" w:rsidRPr="007F25DC" w:rsidRDefault="00D60D26" w:rsidP="00D60D26"/>
    <w:p w14:paraId="5F6D5E5A" w14:textId="77777777" w:rsidR="00D60D26" w:rsidRPr="007F25DC" w:rsidRDefault="00D60D26" w:rsidP="00D60D26">
      <w:r w:rsidRPr="007F25DC">
        <w:t>Программная документация должна включать следующие документы:</w:t>
      </w:r>
    </w:p>
    <w:p w14:paraId="01C99A49" w14:textId="029A9BA4" w:rsidR="00D60D26" w:rsidRDefault="00D60D26" w:rsidP="00356168">
      <w:pPr>
        <w:pStyle w:val="aff8"/>
        <w:numPr>
          <w:ilvl w:val="0"/>
          <w:numId w:val="5"/>
        </w:numPr>
        <w:tabs>
          <w:tab w:val="left" w:pos="1134"/>
        </w:tabs>
        <w:suppressAutoHyphens/>
        <w:spacing w:after="0" w:line="360" w:lineRule="auto"/>
        <w:ind w:left="0" w:firstLine="709"/>
        <w:textAlignment w:val="baseline"/>
      </w:pPr>
      <w:r w:rsidRPr="007F25DC">
        <w:t>документ «Техническое задание» (ГОСТ 19.201-78)</w:t>
      </w:r>
      <w:r w:rsidR="00B67479">
        <w:t>.</w:t>
      </w:r>
    </w:p>
    <w:p w14:paraId="1B0C66E4" w14:textId="77777777" w:rsidR="005070FE" w:rsidRPr="007F25DC" w:rsidRDefault="005070FE" w:rsidP="00B67479">
      <w:pPr>
        <w:pStyle w:val="aff8"/>
        <w:tabs>
          <w:tab w:val="left" w:pos="1134"/>
        </w:tabs>
        <w:suppressAutoHyphens/>
        <w:spacing w:after="0" w:line="360" w:lineRule="auto"/>
        <w:ind w:left="709" w:firstLine="0"/>
        <w:textAlignment w:val="baseline"/>
      </w:pPr>
    </w:p>
    <w:p w14:paraId="1861B00A" w14:textId="77777777" w:rsidR="00D60D26" w:rsidRPr="00AE0F0D" w:rsidRDefault="00D60D26" w:rsidP="00D60D26">
      <w:pPr>
        <w:pStyle w:val="2"/>
        <w:rPr>
          <w:lang w:val="ru-RU"/>
        </w:rPr>
      </w:pPr>
      <w:r w:rsidRPr="007F25DC">
        <w:t xml:space="preserve">А.6 </w:t>
      </w:r>
      <w:r w:rsidRPr="00AE0F0D">
        <w:rPr>
          <w:lang w:val="ru-RU"/>
        </w:rPr>
        <w:t>Стадии и этапы разработки</w:t>
      </w:r>
    </w:p>
    <w:p w14:paraId="76AB29C6" w14:textId="77777777" w:rsidR="00D60D26" w:rsidRPr="00AE0F0D" w:rsidRDefault="00D60D26" w:rsidP="00D60D26"/>
    <w:p w14:paraId="1F6E8F56" w14:textId="77777777" w:rsidR="00D60D26" w:rsidRPr="00AE0F0D" w:rsidRDefault="00D60D26" w:rsidP="0003087D">
      <w:pPr>
        <w:pStyle w:val="a5"/>
        <w:numPr>
          <w:ilvl w:val="0"/>
          <w:numId w:val="35"/>
        </w:numPr>
        <w:spacing w:line="360" w:lineRule="auto"/>
        <w:ind w:left="0" w:firstLine="709"/>
        <w:jc w:val="both"/>
        <w:textAlignment w:val="baseline"/>
        <w:rPr>
          <w:lang w:val="ru-RU"/>
        </w:rPr>
      </w:pPr>
      <w:r w:rsidRPr="00AE0F0D">
        <w:rPr>
          <w:lang w:val="ru-RU"/>
        </w:rPr>
        <w:t>Системный анализ.</w:t>
      </w:r>
    </w:p>
    <w:p w14:paraId="6F7D9A33" w14:textId="77777777" w:rsidR="00D60D26" w:rsidRPr="00AE0F0D" w:rsidRDefault="00D60D26" w:rsidP="0003087D">
      <w:pPr>
        <w:pStyle w:val="a5"/>
        <w:numPr>
          <w:ilvl w:val="0"/>
          <w:numId w:val="35"/>
        </w:numPr>
        <w:spacing w:line="360" w:lineRule="auto"/>
        <w:ind w:left="0" w:firstLine="709"/>
        <w:jc w:val="both"/>
        <w:textAlignment w:val="baseline"/>
        <w:rPr>
          <w:lang w:val="ru-RU"/>
        </w:rPr>
      </w:pPr>
      <w:r w:rsidRPr="00AE0F0D">
        <w:rPr>
          <w:lang w:val="ru-RU"/>
        </w:rPr>
        <w:t>Общесистемное проектирование.</w:t>
      </w:r>
    </w:p>
    <w:p w14:paraId="40918D10" w14:textId="77777777" w:rsidR="00D60D26" w:rsidRPr="00AE0F0D" w:rsidRDefault="00D60D26" w:rsidP="0003087D">
      <w:pPr>
        <w:pStyle w:val="a5"/>
        <w:numPr>
          <w:ilvl w:val="0"/>
          <w:numId w:val="35"/>
        </w:numPr>
        <w:spacing w:line="360" w:lineRule="auto"/>
        <w:ind w:left="0" w:firstLine="709"/>
        <w:jc w:val="both"/>
        <w:textAlignment w:val="baseline"/>
        <w:rPr>
          <w:lang w:val="ru-RU"/>
        </w:rPr>
      </w:pPr>
      <w:r w:rsidRPr="00AE0F0D">
        <w:rPr>
          <w:lang w:val="ru-RU"/>
        </w:rPr>
        <w:t>Подготовка технологических средств.</w:t>
      </w:r>
    </w:p>
    <w:p w14:paraId="2ADD8671" w14:textId="77777777" w:rsidR="00D60D26" w:rsidRPr="00AE0F0D" w:rsidRDefault="00D60D26" w:rsidP="0003087D">
      <w:pPr>
        <w:pStyle w:val="a5"/>
        <w:numPr>
          <w:ilvl w:val="0"/>
          <w:numId w:val="35"/>
        </w:numPr>
        <w:spacing w:line="360" w:lineRule="auto"/>
        <w:ind w:left="0" w:firstLine="709"/>
        <w:jc w:val="both"/>
        <w:textAlignment w:val="baseline"/>
        <w:rPr>
          <w:lang w:val="ru-RU"/>
        </w:rPr>
      </w:pPr>
      <w:r w:rsidRPr="00AE0F0D">
        <w:rPr>
          <w:lang w:val="ru-RU"/>
        </w:rPr>
        <w:t>Программная реализация, рабочий проект.</w:t>
      </w:r>
    </w:p>
    <w:p w14:paraId="0F7B588C" w14:textId="77777777" w:rsidR="00D60D26" w:rsidRPr="00AE0F0D" w:rsidRDefault="00D60D26" w:rsidP="0003087D">
      <w:pPr>
        <w:pStyle w:val="a5"/>
        <w:numPr>
          <w:ilvl w:val="0"/>
          <w:numId w:val="35"/>
        </w:numPr>
        <w:spacing w:line="360" w:lineRule="auto"/>
        <w:ind w:left="0" w:firstLine="709"/>
        <w:jc w:val="both"/>
        <w:textAlignment w:val="baseline"/>
        <w:rPr>
          <w:lang w:val="ru-RU"/>
        </w:rPr>
      </w:pPr>
      <w:r w:rsidRPr="00AE0F0D">
        <w:rPr>
          <w:lang w:val="ru-RU"/>
        </w:rPr>
        <w:t>Отладка программного средства в статике.</w:t>
      </w:r>
    </w:p>
    <w:p w14:paraId="0A00AEE1" w14:textId="77777777" w:rsidR="00D60D26" w:rsidRPr="00AE0F0D" w:rsidRDefault="00D60D26" w:rsidP="0003087D">
      <w:pPr>
        <w:pStyle w:val="a5"/>
        <w:numPr>
          <w:ilvl w:val="0"/>
          <w:numId w:val="35"/>
        </w:numPr>
        <w:spacing w:line="360" w:lineRule="auto"/>
        <w:ind w:left="0" w:firstLine="709"/>
        <w:jc w:val="both"/>
        <w:textAlignment w:val="baseline"/>
        <w:rPr>
          <w:lang w:val="ru-RU"/>
        </w:rPr>
      </w:pPr>
      <w:r w:rsidRPr="00AE0F0D">
        <w:rPr>
          <w:lang w:val="ru-RU"/>
        </w:rPr>
        <w:t>Тестовые испытания программного комплекса.</w:t>
      </w:r>
    </w:p>
    <w:p w14:paraId="5741B42B" w14:textId="77777777" w:rsidR="00D60D26" w:rsidRDefault="00D60D26" w:rsidP="00D60D26"/>
    <w:p w14:paraId="0EA9CBF0" w14:textId="77777777" w:rsidR="00D60D26" w:rsidRDefault="00D60D26" w:rsidP="00D60D26">
      <w:pPr>
        <w:pStyle w:val="2"/>
      </w:pPr>
      <w:r>
        <w:t>А.7 Порядок контроля и приёмки</w:t>
      </w:r>
    </w:p>
    <w:p w14:paraId="23016266" w14:textId="77777777" w:rsidR="00D60D26" w:rsidRDefault="00D60D26" w:rsidP="00D60D26"/>
    <w:p w14:paraId="07289CFA" w14:textId="77777777" w:rsidR="00D60D26" w:rsidRPr="007F25DC" w:rsidRDefault="00D60D26" w:rsidP="00D60D26">
      <w:r w:rsidRPr="007F25DC">
        <w:t>Контроль и приёмка разработки осуществляются на основе испытаний контрольно-отладочных примеров. Примеры должны демонстрировать правильность работы используемых в программе структур данных и алгоритмов в различных ситуациях, которые могут возникнуть при выполнении программы. При этом проверяются выполнение всех функций программы и полнота документации.</w:t>
      </w:r>
    </w:p>
    <w:p w14:paraId="3C1AE5F5" w14:textId="77777777" w:rsidR="00D60D26" w:rsidRPr="007F25DC" w:rsidRDefault="00D60D26" w:rsidP="00D60D26"/>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102"/>
      </w:tblGrid>
      <w:tr w:rsidR="00D60D26" w:rsidRPr="007F25DC" w14:paraId="5C10459C" w14:textId="77777777" w:rsidTr="00EE6BEE">
        <w:tc>
          <w:tcPr>
            <w:tcW w:w="4253" w:type="dxa"/>
          </w:tcPr>
          <w:p w14:paraId="6EF4B840" w14:textId="77777777" w:rsidR="00D60D26" w:rsidRPr="007F25DC" w:rsidRDefault="00D60D26" w:rsidP="00B26699">
            <w:pPr>
              <w:ind w:firstLine="0"/>
              <w:rPr>
                <w:b/>
              </w:rPr>
            </w:pPr>
            <w:r w:rsidRPr="007F25DC">
              <w:rPr>
                <w:b/>
              </w:rPr>
              <w:t>Разработчик:</w:t>
            </w:r>
          </w:p>
        </w:tc>
        <w:tc>
          <w:tcPr>
            <w:tcW w:w="5102" w:type="dxa"/>
          </w:tcPr>
          <w:p w14:paraId="3D4D5DB2" w14:textId="53AE468D" w:rsidR="00D60D26" w:rsidRPr="00F90E54" w:rsidRDefault="005070FE" w:rsidP="00B26699">
            <w:pPr>
              <w:ind w:firstLine="0"/>
            </w:pPr>
            <w:r w:rsidRPr="00F90E54">
              <w:t>Коробов Вячеслав Сергеевич</w:t>
            </w:r>
          </w:p>
        </w:tc>
      </w:tr>
      <w:tr w:rsidR="00D60D26" w14:paraId="4095366E" w14:textId="77777777" w:rsidTr="00EE6BEE">
        <w:tc>
          <w:tcPr>
            <w:tcW w:w="4253" w:type="dxa"/>
          </w:tcPr>
          <w:p w14:paraId="774B6A9A" w14:textId="77777777" w:rsidR="00D60D26" w:rsidRPr="00832F8A" w:rsidRDefault="00D60D26" w:rsidP="00B26699">
            <w:pPr>
              <w:ind w:firstLine="0"/>
              <w:rPr>
                <w:b/>
              </w:rPr>
            </w:pPr>
            <w:r w:rsidRPr="00832F8A">
              <w:rPr>
                <w:b/>
              </w:rPr>
              <w:t>Дата начала разработки:</w:t>
            </w:r>
          </w:p>
        </w:tc>
        <w:tc>
          <w:tcPr>
            <w:tcW w:w="5102" w:type="dxa"/>
          </w:tcPr>
          <w:p w14:paraId="23459C98" w14:textId="3FC205B5" w:rsidR="00D60D26" w:rsidRPr="00832F8A" w:rsidRDefault="00D60D26" w:rsidP="00B26699">
            <w:pPr>
              <w:ind w:firstLine="0"/>
              <w:rPr>
                <w:u w:val="single"/>
              </w:rPr>
            </w:pPr>
            <w:r w:rsidRPr="00F90E54">
              <w:t>«</w:t>
            </w:r>
            <w:r w:rsidR="00F90E54">
              <w:rPr>
                <w:u w:val="single"/>
              </w:rPr>
              <w:t xml:space="preserve">    </w:t>
            </w:r>
            <w:r w:rsidR="00B054BA">
              <w:rPr>
                <w:u w:val="single"/>
              </w:rPr>
              <w:t xml:space="preserve">  </w:t>
            </w:r>
            <w:r w:rsidR="00F90E54">
              <w:rPr>
                <w:u w:val="single"/>
              </w:rPr>
              <w:t xml:space="preserve">  </w:t>
            </w:r>
            <w:r w:rsidRPr="00F90E54">
              <w:t>»</w:t>
            </w:r>
            <w:r w:rsidR="00F90E54">
              <w:rPr>
                <w:u w:val="single"/>
              </w:rPr>
              <w:t xml:space="preserve">                </w:t>
            </w:r>
            <w:r>
              <w:rPr>
                <w:u w:val="single"/>
              </w:rPr>
              <w:t xml:space="preserve"> </w:t>
            </w:r>
            <w:r w:rsidR="00F90E54">
              <w:rPr>
                <w:u w:val="single"/>
              </w:rPr>
              <w:t xml:space="preserve">          </w:t>
            </w:r>
            <w:r w:rsidRPr="00F90E54">
              <w:t>20</w:t>
            </w:r>
            <w:r w:rsidR="004513F2">
              <w:t>__</w:t>
            </w:r>
            <w:r w:rsidRPr="00F90E54">
              <w:t xml:space="preserve"> г.</w:t>
            </w:r>
          </w:p>
        </w:tc>
      </w:tr>
    </w:tbl>
    <w:p w14:paraId="6FF1AC59" w14:textId="1B89F588" w:rsidR="00141AB0" w:rsidRDefault="00141AB0">
      <w:pPr>
        <w:spacing w:line="240" w:lineRule="auto"/>
        <w:ind w:firstLine="0"/>
        <w:jc w:val="left"/>
        <w:rPr>
          <w:lang w:eastAsia="en-US"/>
        </w:rPr>
      </w:pPr>
      <w:r>
        <w:br w:type="page"/>
      </w:r>
    </w:p>
    <w:p w14:paraId="169D1F1A" w14:textId="0E25CBE2" w:rsidR="002C54E6" w:rsidRPr="00CA4E67" w:rsidRDefault="00141AB0" w:rsidP="00141AB0">
      <w:pPr>
        <w:pStyle w:val="aff8"/>
        <w:spacing w:after="0" w:line="360" w:lineRule="auto"/>
        <w:ind w:left="0" w:firstLine="0"/>
        <w:jc w:val="center"/>
        <w:rPr>
          <w:b/>
          <w:color w:val="auto"/>
          <w:sz w:val="32"/>
        </w:rPr>
      </w:pPr>
      <w:r w:rsidRPr="00CA4E67">
        <w:rPr>
          <w:b/>
          <w:color w:val="auto"/>
          <w:sz w:val="32"/>
        </w:rPr>
        <w:lastRenderedPageBreak/>
        <w:t>Приложение Б Листинг</w:t>
      </w:r>
    </w:p>
    <w:p w14:paraId="5B0B5838" w14:textId="5D44423F" w:rsidR="00141AB0" w:rsidRDefault="00141AB0" w:rsidP="00141AB0">
      <w:pPr>
        <w:pStyle w:val="aff8"/>
        <w:spacing w:after="0" w:line="360" w:lineRule="auto"/>
        <w:ind w:left="0" w:firstLine="0"/>
        <w:jc w:val="center"/>
        <w:rPr>
          <w:b/>
          <w:color w:val="auto"/>
        </w:rPr>
      </w:pPr>
    </w:p>
    <w:p w14:paraId="1EAE45ED" w14:textId="1CA45432" w:rsidR="00141AB0" w:rsidRDefault="00141AB0" w:rsidP="00DD7071">
      <w:pPr>
        <w:pStyle w:val="aff8"/>
        <w:spacing w:after="0" w:line="360" w:lineRule="auto"/>
        <w:ind w:left="0"/>
        <w:rPr>
          <w:color w:val="auto"/>
        </w:rPr>
      </w:pPr>
      <w:r>
        <w:rPr>
          <w:color w:val="auto"/>
        </w:rPr>
        <w:t>Листинг Б.1 –</w:t>
      </w:r>
      <w:r w:rsidR="00DD7071">
        <w:rPr>
          <w:color w:val="auto"/>
        </w:rPr>
        <w:t xml:space="preserve"> </w:t>
      </w:r>
      <w:r w:rsidR="006D5345">
        <w:rPr>
          <w:color w:val="auto"/>
          <w:lang w:val="en-US"/>
        </w:rPr>
        <w:t>main</w:t>
      </w:r>
      <w:r w:rsidR="006D5345" w:rsidRPr="006D5345">
        <w:rPr>
          <w:color w:val="auto"/>
        </w:rPr>
        <w:t>.</w:t>
      </w:r>
      <w:r w:rsidR="006D5345">
        <w:rPr>
          <w:color w:val="auto"/>
          <w:lang w:val="en-US"/>
        </w:rPr>
        <w:t>py</w:t>
      </w:r>
      <w:r w:rsidRPr="00141AB0">
        <w:rPr>
          <w:color w:val="auto"/>
        </w:rPr>
        <w:t xml:space="preserve"> </w:t>
      </w:r>
    </w:p>
    <w:p w14:paraId="25E4F30A"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from tkinter import *</w:t>
      </w:r>
    </w:p>
    <w:p w14:paraId="5B4C948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from tkinter import ttk</w:t>
      </w:r>
    </w:p>
    <w:p w14:paraId="23EC083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import glob</w:t>
      </w:r>
    </w:p>
    <w:p w14:paraId="31031C4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from tkinter import messagebox</w:t>
      </w:r>
    </w:p>
    <w:p w14:paraId="5F6015B9"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from tkinter import filedialog</w:t>
      </w:r>
    </w:p>
    <w:p w14:paraId="042E3CD1"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import cv2</w:t>
      </w:r>
    </w:p>
    <w:p w14:paraId="7CDFD2E6"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import random</w:t>
      </w:r>
    </w:p>
    <w:p w14:paraId="31AAAB81"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from random import randint</w:t>
      </w:r>
    </w:p>
    <w:p w14:paraId="7B8247B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import ffmpeg</w:t>
      </w:r>
    </w:p>
    <w:p w14:paraId="5005CE6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import os</w:t>
      </w:r>
    </w:p>
    <w:p w14:paraId="09CC5C1A" w14:textId="77777777" w:rsidR="00FF0880" w:rsidRPr="00FF0880" w:rsidRDefault="00FF0880" w:rsidP="00FF0880">
      <w:pPr>
        <w:spacing w:line="240" w:lineRule="auto"/>
        <w:ind w:firstLine="0"/>
        <w:rPr>
          <w:rFonts w:ascii="Courier New" w:hAnsi="Courier New" w:cs="Courier New"/>
          <w:sz w:val="24"/>
          <w:szCs w:val="24"/>
          <w:lang w:val="en-US"/>
        </w:rPr>
      </w:pPr>
    </w:p>
    <w:p w14:paraId="7FF60FA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def enc():</w:t>
      </w:r>
    </w:p>
    <w:p w14:paraId="1DC2B0EA"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files = glob.glob('frames/*')</w:t>
      </w:r>
    </w:p>
    <w:p w14:paraId="5109CC9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for f in files:</w:t>
      </w:r>
    </w:p>
    <w:p w14:paraId="7FFB611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os.remove(f)</w:t>
      </w:r>
    </w:p>
    <w:p w14:paraId="69C7FF06"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try:</w:t>
      </w:r>
    </w:p>
    <w:p w14:paraId="388F836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(ffmpeg.input(origin_video_file)</w:t>
      </w:r>
    </w:p>
    <w:p w14:paraId="74B0509E"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.output('frames/%04d.png',</w:t>
      </w:r>
    </w:p>
    <w:p w14:paraId="2B11AD91"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start_number=0)</w:t>
      </w:r>
    </w:p>
    <w:p w14:paraId="603C6A5E"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.run(capture_stdout=True, capture_stderr=True))</w:t>
      </w:r>
    </w:p>
    <w:p w14:paraId="08C9780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except ffmpeg.Error as e:</w:t>
      </w:r>
    </w:p>
    <w:p w14:paraId="340F9E1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print('stdout:', e.stdout.decode('utf8'))</w:t>
      </w:r>
    </w:p>
    <w:p w14:paraId="563156A9"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print('stderr:', e.stderr.decode('utf8'))</w:t>
      </w:r>
    </w:p>
    <w:p w14:paraId="3DD67DF7" w14:textId="77777777" w:rsidR="00FF0880" w:rsidRPr="00FF0880" w:rsidRDefault="00FF0880" w:rsidP="00FF0880">
      <w:pPr>
        <w:spacing w:line="240" w:lineRule="auto"/>
        <w:ind w:firstLine="0"/>
        <w:rPr>
          <w:rFonts w:ascii="Courier New" w:hAnsi="Courier New" w:cs="Courier New"/>
          <w:sz w:val="24"/>
          <w:szCs w:val="24"/>
          <w:lang w:val="en-US"/>
        </w:rPr>
      </w:pPr>
    </w:p>
    <w:p w14:paraId="68AB4E2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DIR = "frames/"</w:t>
      </w:r>
    </w:p>
    <w:p w14:paraId="0EE173A7"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print(len([name for name in os.listdir(DIR) if os.path.isfile(os.path.join(DIR, name))]))</w:t>
      </w:r>
    </w:p>
    <w:p w14:paraId="7A1E8676"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frames = len([name for name in os.listdir(DIR) if os.path.isfile(os.path.join(DIR, name))])</w:t>
      </w:r>
    </w:p>
    <w:p w14:paraId="001950EF" w14:textId="77777777" w:rsidR="00FF0880" w:rsidRPr="00FF0880" w:rsidRDefault="00FF0880" w:rsidP="00FF0880">
      <w:pPr>
        <w:spacing w:line="240" w:lineRule="auto"/>
        <w:ind w:firstLine="0"/>
        <w:rPr>
          <w:rFonts w:ascii="Courier New" w:hAnsi="Courier New" w:cs="Courier New"/>
          <w:sz w:val="24"/>
          <w:szCs w:val="24"/>
          <w:lang w:val="en-US"/>
        </w:rPr>
      </w:pPr>
    </w:p>
    <w:p w14:paraId="6642A23C" w14:textId="2A26E8B9"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img0 = cv2.imread('frames/0000.png', cv2.IMREAD_COLOR)  </w:t>
      </w:r>
    </w:p>
    <w:p w14:paraId="2556C798" w14:textId="31BAC398"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height, width = img0.shape[:2]  </w:t>
      </w:r>
    </w:p>
    <w:p w14:paraId="0D33D3A2" w14:textId="77777777" w:rsidR="00FF0880" w:rsidRPr="00EA24F4" w:rsidRDefault="00FF0880" w:rsidP="00FF0880">
      <w:pPr>
        <w:spacing w:line="240" w:lineRule="auto"/>
        <w:ind w:firstLine="0"/>
        <w:rPr>
          <w:rFonts w:ascii="Courier New" w:hAnsi="Courier New" w:cs="Courier New"/>
          <w:sz w:val="24"/>
          <w:szCs w:val="24"/>
        </w:rPr>
      </w:pPr>
      <w:r w:rsidRPr="00545ABE">
        <w:rPr>
          <w:rFonts w:ascii="Courier New" w:hAnsi="Courier New" w:cs="Courier New"/>
          <w:sz w:val="24"/>
          <w:szCs w:val="24"/>
          <w:lang w:val="en-US"/>
        </w:rPr>
        <w:t xml:space="preserve">    </w:t>
      </w:r>
      <w:r w:rsidRPr="00EA24F4">
        <w:rPr>
          <w:rFonts w:ascii="Courier New" w:hAnsi="Courier New" w:cs="Courier New"/>
          <w:sz w:val="24"/>
          <w:szCs w:val="24"/>
        </w:rPr>
        <w:t>#</w:t>
      </w:r>
      <w:r w:rsidRPr="00FF0880">
        <w:rPr>
          <w:rFonts w:ascii="Courier New" w:hAnsi="Courier New" w:cs="Courier New"/>
          <w:sz w:val="24"/>
          <w:szCs w:val="24"/>
          <w:lang w:val="en-US"/>
        </w:rPr>
        <w:t>key</w:t>
      </w:r>
      <w:r w:rsidRPr="00EA24F4">
        <w:rPr>
          <w:rFonts w:ascii="Courier New" w:hAnsi="Courier New" w:cs="Courier New"/>
          <w:sz w:val="24"/>
          <w:szCs w:val="24"/>
        </w:rPr>
        <w:t xml:space="preserve"> = </w:t>
      </w:r>
      <w:r w:rsidRPr="00FF0880">
        <w:rPr>
          <w:rFonts w:ascii="Courier New" w:hAnsi="Courier New" w:cs="Courier New"/>
          <w:sz w:val="24"/>
          <w:szCs w:val="24"/>
          <w:lang w:val="en-US"/>
        </w:rPr>
        <w:t>input</w:t>
      </w:r>
      <w:r w:rsidRPr="00EA24F4">
        <w:rPr>
          <w:rFonts w:ascii="Courier New" w:hAnsi="Courier New" w:cs="Courier New"/>
          <w:sz w:val="24"/>
          <w:szCs w:val="24"/>
        </w:rPr>
        <w:t>("</w:t>
      </w:r>
      <w:r w:rsidRPr="00FF0880">
        <w:rPr>
          <w:rFonts w:ascii="Courier New" w:hAnsi="Courier New" w:cs="Courier New"/>
          <w:sz w:val="24"/>
          <w:szCs w:val="24"/>
        </w:rPr>
        <w:t>Введите</w:t>
      </w:r>
      <w:r w:rsidRPr="00EA24F4">
        <w:rPr>
          <w:rFonts w:ascii="Courier New" w:hAnsi="Courier New" w:cs="Courier New"/>
          <w:sz w:val="24"/>
          <w:szCs w:val="24"/>
        </w:rPr>
        <w:t xml:space="preserve"> </w:t>
      </w:r>
      <w:r w:rsidRPr="00FF0880">
        <w:rPr>
          <w:rFonts w:ascii="Courier New" w:hAnsi="Courier New" w:cs="Courier New"/>
          <w:sz w:val="24"/>
          <w:szCs w:val="24"/>
        </w:rPr>
        <w:t>ключ</w:t>
      </w:r>
      <w:r w:rsidRPr="00EA24F4">
        <w:rPr>
          <w:rFonts w:ascii="Courier New" w:hAnsi="Courier New" w:cs="Courier New"/>
          <w:sz w:val="24"/>
          <w:szCs w:val="24"/>
        </w:rPr>
        <w:t>\</w:t>
      </w:r>
      <w:r w:rsidRPr="00FF0880">
        <w:rPr>
          <w:rFonts w:ascii="Courier New" w:hAnsi="Courier New" w:cs="Courier New"/>
          <w:sz w:val="24"/>
          <w:szCs w:val="24"/>
          <w:lang w:val="en-US"/>
        </w:rPr>
        <w:t>n</w:t>
      </w:r>
      <w:r w:rsidRPr="00EA24F4">
        <w:rPr>
          <w:rFonts w:ascii="Courier New" w:hAnsi="Courier New" w:cs="Courier New"/>
          <w:sz w:val="24"/>
          <w:szCs w:val="24"/>
        </w:rPr>
        <w:t>")</w:t>
      </w:r>
    </w:p>
    <w:p w14:paraId="184AB749" w14:textId="77777777" w:rsidR="00FF0880" w:rsidRPr="00FF0880" w:rsidRDefault="00FF0880" w:rsidP="00FF0880">
      <w:pPr>
        <w:spacing w:line="240" w:lineRule="auto"/>
        <w:ind w:firstLine="0"/>
        <w:rPr>
          <w:rFonts w:ascii="Courier New" w:hAnsi="Courier New" w:cs="Courier New"/>
          <w:sz w:val="24"/>
          <w:szCs w:val="24"/>
          <w:lang w:val="en-US"/>
        </w:rPr>
      </w:pPr>
      <w:r w:rsidRPr="00EA24F4">
        <w:rPr>
          <w:rFonts w:ascii="Courier New" w:hAnsi="Courier New" w:cs="Courier New"/>
          <w:sz w:val="24"/>
          <w:szCs w:val="24"/>
        </w:rPr>
        <w:t xml:space="preserve">    </w:t>
      </w:r>
      <w:r w:rsidRPr="00FF0880">
        <w:rPr>
          <w:rFonts w:ascii="Courier New" w:hAnsi="Courier New" w:cs="Courier New"/>
          <w:sz w:val="24"/>
          <w:szCs w:val="24"/>
          <w:lang w:val="en-US"/>
        </w:rPr>
        <w:t>key1 = key.get()</w:t>
      </w:r>
    </w:p>
    <w:p w14:paraId="05661F4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random.seed(key1)</w:t>
      </w:r>
    </w:p>
    <w:p w14:paraId="39CB6DC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#opentext = open('text.txt', encoding='UTF-8')</w:t>
      </w:r>
    </w:p>
    <w:p w14:paraId="4C3FCDA7"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opentext = open(origin_text_file, encoding='UTF-8')</w:t>
      </w:r>
    </w:p>
    <w:p w14:paraId="46C14F6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text = opentext.read()</w:t>
      </w:r>
    </w:p>
    <w:p w14:paraId="010F935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dlina = len(text)</w:t>
      </w:r>
    </w:p>
    <w:p w14:paraId="4D94F6B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a = dlina * 3 + 2</w:t>
      </w:r>
    </w:p>
    <w:p w14:paraId="66C93FC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mass = [-1] * a</w:t>
      </w:r>
    </w:p>
    <w:p w14:paraId="51A0287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 = 0</w:t>
      </w:r>
    </w:p>
    <w:p w14:paraId="083DCE34" w14:textId="77777777" w:rsidR="00FF0880" w:rsidRPr="00FF0880" w:rsidRDefault="00FF0880" w:rsidP="00FF0880">
      <w:pPr>
        <w:spacing w:line="240" w:lineRule="auto"/>
        <w:ind w:firstLine="0"/>
        <w:rPr>
          <w:rFonts w:ascii="Courier New" w:hAnsi="Courier New" w:cs="Courier New"/>
          <w:sz w:val="24"/>
          <w:szCs w:val="24"/>
          <w:lang w:val="en-US"/>
        </w:rPr>
      </w:pPr>
    </w:p>
    <w:p w14:paraId="461C5A5C"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lang w:val="en-US"/>
        </w:rPr>
        <w:t xml:space="preserve">    </w:t>
      </w:r>
      <w:r w:rsidRPr="00FF0880">
        <w:rPr>
          <w:rFonts w:ascii="Courier New" w:hAnsi="Courier New" w:cs="Courier New"/>
          <w:sz w:val="24"/>
          <w:szCs w:val="24"/>
        </w:rPr>
        <w:t>'Заполнение пикселей символами текста'</w:t>
      </w:r>
    </w:p>
    <w:p w14:paraId="48C36179"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while</w:t>
      </w:r>
      <w:r w:rsidRPr="00FF0880">
        <w:rPr>
          <w:rFonts w:ascii="Courier New" w:hAnsi="Courier New" w:cs="Courier New"/>
          <w:sz w:val="24"/>
          <w:szCs w:val="24"/>
        </w:rPr>
        <w:t xml:space="preserve"> (</w:t>
      </w:r>
      <w:r w:rsidRPr="00FF0880">
        <w:rPr>
          <w:rFonts w:ascii="Courier New" w:hAnsi="Courier New" w:cs="Courier New"/>
          <w:sz w:val="24"/>
          <w:szCs w:val="24"/>
          <w:lang w:val="en-US"/>
        </w:rPr>
        <w:t>p</w:t>
      </w:r>
      <w:r w:rsidRPr="00FF0880">
        <w:rPr>
          <w:rFonts w:ascii="Courier New" w:hAnsi="Courier New" w:cs="Courier New"/>
          <w:sz w:val="24"/>
          <w:szCs w:val="24"/>
        </w:rPr>
        <w:t xml:space="preserve"> &lt; </w:t>
      </w:r>
      <w:r w:rsidRPr="00FF0880">
        <w:rPr>
          <w:rFonts w:ascii="Courier New" w:hAnsi="Courier New" w:cs="Courier New"/>
          <w:sz w:val="24"/>
          <w:szCs w:val="24"/>
          <w:lang w:val="en-US"/>
        </w:rPr>
        <w:t>dlina</w:t>
      </w:r>
      <w:r w:rsidRPr="00FF0880">
        <w:rPr>
          <w:rFonts w:ascii="Courier New" w:hAnsi="Courier New" w:cs="Courier New"/>
          <w:sz w:val="24"/>
          <w:szCs w:val="24"/>
        </w:rPr>
        <w:t xml:space="preserve"> + 1):</w:t>
      </w:r>
    </w:p>
    <w:p w14:paraId="0A7F47E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pixel = False</w:t>
      </w:r>
    </w:p>
    <w:p w14:paraId="4FF761A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lastRenderedPageBreak/>
        <w:t xml:space="preserve">        k = randint(0, frames - 1)  # Номер кадра</w:t>
      </w:r>
    </w:p>
    <w:p w14:paraId="606A4EF5"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img = cv2.imread('frames/%04d.png' % k, cv2.IMREAD_COLOR)  # Открытие кадра</w:t>
      </w:r>
    </w:p>
    <w:p w14:paraId="6964008B"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lang w:val="en-US"/>
        </w:rPr>
        <w:t xml:space="preserve">        h</w:t>
      </w:r>
      <w:r w:rsidRPr="00FF0880">
        <w:rPr>
          <w:rFonts w:ascii="Courier New" w:hAnsi="Courier New" w:cs="Courier New"/>
          <w:sz w:val="24"/>
          <w:szCs w:val="24"/>
        </w:rPr>
        <w:t xml:space="preserve"> = </w:t>
      </w:r>
      <w:r w:rsidRPr="00FF0880">
        <w:rPr>
          <w:rFonts w:ascii="Courier New" w:hAnsi="Courier New" w:cs="Courier New"/>
          <w:sz w:val="24"/>
          <w:szCs w:val="24"/>
          <w:lang w:val="en-US"/>
        </w:rPr>
        <w:t>randint</w:t>
      </w:r>
      <w:r w:rsidRPr="00FF0880">
        <w:rPr>
          <w:rFonts w:ascii="Courier New" w:hAnsi="Courier New" w:cs="Courier New"/>
          <w:sz w:val="24"/>
          <w:szCs w:val="24"/>
        </w:rPr>
        <w:t xml:space="preserve">(0, </w:t>
      </w:r>
      <w:r w:rsidRPr="00FF0880">
        <w:rPr>
          <w:rFonts w:ascii="Courier New" w:hAnsi="Courier New" w:cs="Courier New"/>
          <w:sz w:val="24"/>
          <w:szCs w:val="24"/>
          <w:lang w:val="en-US"/>
        </w:rPr>
        <w:t>height</w:t>
      </w:r>
      <w:r w:rsidRPr="00FF0880">
        <w:rPr>
          <w:rFonts w:ascii="Courier New" w:hAnsi="Courier New" w:cs="Courier New"/>
          <w:sz w:val="24"/>
          <w:szCs w:val="24"/>
        </w:rPr>
        <w:t xml:space="preserve"> - 1)  # Поиск свободного пикселя</w:t>
      </w:r>
    </w:p>
    <w:p w14:paraId="3C75B1C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w = randint(0, width - 1)</w:t>
      </w:r>
    </w:p>
    <w:p w14:paraId="0A3224F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for j in range(0, p * 3, 3):</w:t>
      </w:r>
    </w:p>
    <w:p w14:paraId="40C0F35E"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if (mass[j] == k) &amp; (mass[j + 1] == h) &amp; (</w:t>
      </w:r>
    </w:p>
    <w:p w14:paraId="45453C9B"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lang w:val="en-US"/>
        </w:rPr>
        <w:t xml:space="preserve">                    mass</w:t>
      </w:r>
      <w:r w:rsidRPr="00FF0880">
        <w:rPr>
          <w:rFonts w:ascii="Courier New" w:hAnsi="Courier New" w:cs="Courier New"/>
          <w:sz w:val="24"/>
          <w:szCs w:val="24"/>
        </w:rPr>
        <w:t>[</w:t>
      </w:r>
      <w:r w:rsidRPr="00FF0880">
        <w:rPr>
          <w:rFonts w:ascii="Courier New" w:hAnsi="Courier New" w:cs="Courier New"/>
          <w:sz w:val="24"/>
          <w:szCs w:val="24"/>
          <w:lang w:val="en-US"/>
        </w:rPr>
        <w:t>j</w:t>
      </w:r>
      <w:r w:rsidRPr="00FF0880">
        <w:rPr>
          <w:rFonts w:ascii="Courier New" w:hAnsi="Courier New" w:cs="Courier New"/>
          <w:sz w:val="24"/>
          <w:szCs w:val="24"/>
        </w:rPr>
        <w:t xml:space="preserve"> + 2] == </w:t>
      </w:r>
      <w:r w:rsidRPr="00FF0880">
        <w:rPr>
          <w:rFonts w:ascii="Courier New" w:hAnsi="Courier New" w:cs="Courier New"/>
          <w:sz w:val="24"/>
          <w:szCs w:val="24"/>
          <w:lang w:val="en-US"/>
        </w:rPr>
        <w:t>w</w:t>
      </w:r>
      <w:r w:rsidRPr="00FF0880">
        <w:rPr>
          <w:rFonts w:ascii="Courier New" w:hAnsi="Courier New" w:cs="Courier New"/>
          <w:sz w:val="24"/>
          <w:szCs w:val="24"/>
        </w:rPr>
        <w:t>):  # Проверка, заполнен ли пиксель</w:t>
      </w:r>
    </w:p>
    <w:p w14:paraId="0C32EFE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print("da")</w:t>
      </w:r>
    </w:p>
    <w:p w14:paraId="1929885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pixel = True</w:t>
      </w:r>
    </w:p>
    <w:p w14:paraId="695F75B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break</w:t>
      </w:r>
    </w:p>
    <w:p w14:paraId="0E3516E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if pixel:</w:t>
      </w:r>
    </w:p>
    <w:p w14:paraId="25BD4336"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print(h, w)</w:t>
      </w:r>
    </w:p>
    <w:p w14:paraId="68C84289"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continue</w:t>
      </w:r>
    </w:p>
    <w:p w14:paraId="65AD6C6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(b, g, r) = img[h, w]</w:t>
      </w:r>
    </w:p>
    <w:p w14:paraId="49242460" w14:textId="77777777" w:rsidR="00FF0880" w:rsidRPr="00FF0880" w:rsidRDefault="00FF0880" w:rsidP="00FF0880">
      <w:pPr>
        <w:spacing w:line="240" w:lineRule="auto"/>
        <w:ind w:firstLine="0"/>
        <w:rPr>
          <w:rFonts w:ascii="Courier New" w:hAnsi="Courier New" w:cs="Courier New"/>
          <w:sz w:val="24"/>
          <w:szCs w:val="24"/>
          <w:lang w:val="en-US"/>
        </w:rPr>
      </w:pPr>
    </w:p>
    <w:p w14:paraId="0A944DDF" w14:textId="77777777" w:rsidR="00FF0880" w:rsidRPr="00EA24F4"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w:t>
      </w:r>
      <w:r w:rsidRPr="00EA24F4">
        <w:rPr>
          <w:rFonts w:ascii="Courier New" w:hAnsi="Courier New" w:cs="Courier New"/>
          <w:sz w:val="24"/>
          <w:szCs w:val="24"/>
          <w:lang w:val="en-US"/>
        </w:rPr>
        <w:t>'</w:t>
      </w:r>
      <w:r w:rsidRPr="00FF0880">
        <w:rPr>
          <w:rFonts w:ascii="Courier New" w:hAnsi="Courier New" w:cs="Courier New"/>
          <w:sz w:val="24"/>
          <w:szCs w:val="24"/>
        </w:rPr>
        <w:t>Перевод</w:t>
      </w:r>
      <w:r w:rsidRPr="00EA24F4">
        <w:rPr>
          <w:rFonts w:ascii="Courier New" w:hAnsi="Courier New" w:cs="Courier New"/>
          <w:sz w:val="24"/>
          <w:szCs w:val="24"/>
          <w:lang w:val="en-US"/>
        </w:rPr>
        <w:t xml:space="preserve"> </w:t>
      </w:r>
      <w:r w:rsidRPr="00FF0880">
        <w:rPr>
          <w:rFonts w:ascii="Courier New" w:hAnsi="Courier New" w:cs="Courier New"/>
          <w:sz w:val="24"/>
          <w:szCs w:val="24"/>
        </w:rPr>
        <w:t>пикселей</w:t>
      </w:r>
      <w:r w:rsidRPr="00EA24F4">
        <w:rPr>
          <w:rFonts w:ascii="Courier New" w:hAnsi="Courier New" w:cs="Courier New"/>
          <w:sz w:val="24"/>
          <w:szCs w:val="24"/>
          <w:lang w:val="en-US"/>
        </w:rPr>
        <w:t xml:space="preserve"> </w:t>
      </w:r>
      <w:r w:rsidRPr="00FF0880">
        <w:rPr>
          <w:rFonts w:ascii="Courier New" w:hAnsi="Courier New" w:cs="Courier New"/>
          <w:sz w:val="24"/>
          <w:szCs w:val="24"/>
        </w:rPr>
        <w:t>в</w:t>
      </w:r>
      <w:r w:rsidRPr="00EA24F4">
        <w:rPr>
          <w:rFonts w:ascii="Courier New" w:hAnsi="Courier New" w:cs="Courier New"/>
          <w:sz w:val="24"/>
          <w:szCs w:val="24"/>
          <w:lang w:val="en-US"/>
        </w:rPr>
        <w:t xml:space="preserve"> </w:t>
      </w:r>
      <w:r w:rsidRPr="00FF0880">
        <w:rPr>
          <w:rFonts w:ascii="Courier New" w:hAnsi="Courier New" w:cs="Courier New"/>
          <w:sz w:val="24"/>
          <w:szCs w:val="24"/>
        </w:rPr>
        <w:t>двоичные</w:t>
      </w:r>
      <w:r w:rsidRPr="00EA24F4">
        <w:rPr>
          <w:rFonts w:ascii="Courier New" w:hAnsi="Courier New" w:cs="Courier New"/>
          <w:sz w:val="24"/>
          <w:szCs w:val="24"/>
          <w:lang w:val="en-US"/>
        </w:rPr>
        <w:t xml:space="preserve"> </w:t>
      </w:r>
      <w:r w:rsidRPr="00FF0880">
        <w:rPr>
          <w:rFonts w:ascii="Courier New" w:hAnsi="Courier New" w:cs="Courier New"/>
          <w:sz w:val="24"/>
          <w:szCs w:val="24"/>
        </w:rPr>
        <w:t>числа</w:t>
      </w:r>
      <w:r w:rsidRPr="00EA24F4">
        <w:rPr>
          <w:rFonts w:ascii="Courier New" w:hAnsi="Courier New" w:cs="Courier New"/>
          <w:sz w:val="24"/>
          <w:szCs w:val="24"/>
          <w:lang w:val="en-US"/>
        </w:rPr>
        <w:t>'</w:t>
      </w:r>
    </w:p>
    <w:p w14:paraId="767C1310" w14:textId="77777777" w:rsidR="00FF0880" w:rsidRPr="00EA24F4" w:rsidRDefault="00FF0880" w:rsidP="00FF0880">
      <w:pPr>
        <w:spacing w:line="240" w:lineRule="auto"/>
        <w:ind w:firstLine="0"/>
        <w:rPr>
          <w:rFonts w:ascii="Courier New" w:hAnsi="Courier New" w:cs="Courier New"/>
          <w:sz w:val="24"/>
          <w:szCs w:val="24"/>
          <w:lang w:val="en-US"/>
        </w:rPr>
      </w:pPr>
      <w:r w:rsidRPr="00EA24F4">
        <w:rPr>
          <w:rFonts w:ascii="Courier New" w:hAnsi="Courier New" w:cs="Courier New"/>
          <w:sz w:val="24"/>
          <w:szCs w:val="24"/>
          <w:lang w:val="en-US"/>
        </w:rPr>
        <w:t xml:space="preserve">        </w:t>
      </w:r>
      <w:r w:rsidRPr="00FF0880">
        <w:rPr>
          <w:rFonts w:ascii="Courier New" w:hAnsi="Courier New" w:cs="Courier New"/>
          <w:sz w:val="24"/>
          <w:szCs w:val="24"/>
          <w:lang w:val="en-US"/>
        </w:rPr>
        <w:t>bb</w:t>
      </w:r>
      <w:r w:rsidRPr="00EA24F4">
        <w:rPr>
          <w:rFonts w:ascii="Courier New" w:hAnsi="Courier New" w:cs="Courier New"/>
          <w:sz w:val="24"/>
          <w:szCs w:val="24"/>
          <w:lang w:val="en-US"/>
        </w:rPr>
        <w:t xml:space="preserve"> = </w:t>
      </w:r>
      <w:r w:rsidRPr="00FF0880">
        <w:rPr>
          <w:rFonts w:ascii="Courier New" w:hAnsi="Courier New" w:cs="Courier New"/>
          <w:sz w:val="24"/>
          <w:szCs w:val="24"/>
          <w:lang w:val="en-US"/>
        </w:rPr>
        <w:t>format</w:t>
      </w:r>
      <w:r w:rsidRPr="00EA24F4">
        <w:rPr>
          <w:rFonts w:ascii="Courier New" w:hAnsi="Courier New" w:cs="Courier New"/>
          <w:sz w:val="24"/>
          <w:szCs w:val="24"/>
          <w:lang w:val="en-US"/>
        </w:rPr>
        <w:t>(</w:t>
      </w:r>
      <w:r w:rsidRPr="00FF0880">
        <w:rPr>
          <w:rFonts w:ascii="Courier New" w:hAnsi="Courier New" w:cs="Courier New"/>
          <w:sz w:val="24"/>
          <w:szCs w:val="24"/>
          <w:lang w:val="en-US"/>
        </w:rPr>
        <w:t>b</w:t>
      </w:r>
      <w:r w:rsidRPr="00EA24F4">
        <w:rPr>
          <w:rFonts w:ascii="Courier New" w:hAnsi="Courier New" w:cs="Courier New"/>
          <w:sz w:val="24"/>
          <w:szCs w:val="24"/>
          <w:lang w:val="en-US"/>
        </w:rPr>
        <w:t>, '</w:t>
      </w:r>
      <w:r w:rsidRPr="00FF0880">
        <w:rPr>
          <w:rFonts w:ascii="Courier New" w:hAnsi="Courier New" w:cs="Courier New"/>
          <w:sz w:val="24"/>
          <w:szCs w:val="24"/>
          <w:lang w:val="en-US"/>
        </w:rPr>
        <w:t>b</w:t>
      </w:r>
      <w:r w:rsidRPr="00EA24F4">
        <w:rPr>
          <w:rFonts w:ascii="Courier New" w:hAnsi="Courier New" w:cs="Courier New"/>
          <w:sz w:val="24"/>
          <w:szCs w:val="24"/>
          <w:lang w:val="en-US"/>
        </w:rPr>
        <w:t xml:space="preserve">')  # </w:t>
      </w:r>
      <w:r w:rsidRPr="00FF0880">
        <w:rPr>
          <w:rFonts w:ascii="Courier New" w:hAnsi="Courier New" w:cs="Courier New"/>
          <w:sz w:val="24"/>
          <w:szCs w:val="24"/>
        </w:rPr>
        <w:t>Синий</w:t>
      </w:r>
      <w:r w:rsidRPr="00EA24F4">
        <w:rPr>
          <w:rFonts w:ascii="Courier New" w:hAnsi="Courier New" w:cs="Courier New"/>
          <w:sz w:val="24"/>
          <w:szCs w:val="24"/>
          <w:lang w:val="en-US"/>
        </w:rPr>
        <w:t xml:space="preserve"> </w:t>
      </w:r>
      <w:r w:rsidRPr="00FF0880">
        <w:rPr>
          <w:rFonts w:ascii="Courier New" w:hAnsi="Courier New" w:cs="Courier New"/>
          <w:sz w:val="24"/>
          <w:szCs w:val="24"/>
        </w:rPr>
        <w:t>цвет</w:t>
      </w:r>
    </w:p>
    <w:p w14:paraId="10F44FB7" w14:textId="77777777" w:rsidR="00FF0880" w:rsidRPr="00FF0880" w:rsidRDefault="00FF0880" w:rsidP="00FF0880">
      <w:pPr>
        <w:spacing w:line="240" w:lineRule="auto"/>
        <w:ind w:firstLine="0"/>
        <w:rPr>
          <w:rFonts w:ascii="Courier New" w:hAnsi="Courier New" w:cs="Courier New"/>
          <w:sz w:val="24"/>
          <w:szCs w:val="24"/>
          <w:lang w:val="en-US"/>
        </w:rPr>
      </w:pPr>
      <w:r w:rsidRPr="00EA24F4">
        <w:rPr>
          <w:rFonts w:ascii="Courier New" w:hAnsi="Courier New" w:cs="Courier New"/>
          <w:sz w:val="24"/>
          <w:szCs w:val="24"/>
          <w:lang w:val="en-US"/>
        </w:rPr>
        <w:t xml:space="preserve">        </w:t>
      </w:r>
      <w:r w:rsidRPr="00FF0880">
        <w:rPr>
          <w:rFonts w:ascii="Courier New" w:hAnsi="Courier New" w:cs="Courier New"/>
          <w:sz w:val="24"/>
          <w:szCs w:val="24"/>
          <w:lang w:val="en-US"/>
        </w:rPr>
        <w:t>for i in range(8 - len(bb)):</w:t>
      </w:r>
    </w:p>
    <w:p w14:paraId="07A2DF8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bb = ('0' + bb)</w:t>
      </w:r>
    </w:p>
    <w:p w14:paraId="0E66BCF4" w14:textId="77777777" w:rsidR="00FF0880" w:rsidRPr="00FF0880" w:rsidRDefault="00FF0880" w:rsidP="00FF0880">
      <w:pPr>
        <w:spacing w:line="240" w:lineRule="auto"/>
        <w:ind w:firstLine="0"/>
        <w:rPr>
          <w:rFonts w:ascii="Courier New" w:hAnsi="Courier New" w:cs="Courier New"/>
          <w:sz w:val="24"/>
          <w:szCs w:val="24"/>
          <w:lang w:val="en-US"/>
        </w:rPr>
      </w:pPr>
    </w:p>
    <w:p w14:paraId="166B8DD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gg = format(g, 'b')  # Зеленый цвет</w:t>
      </w:r>
    </w:p>
    <w:p w14:paraId="372E647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for i in range(8 - len(gg)):</w:t>
      </w:r>
    </w:p>
    <w:p w14:paraId="09D071B6"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gg = ('0' + gg)</w:t>
      </w:r>
    </w:p>
    <w:p w14:paraId="1CA7161B" w14:textId="77777777" w:rsidR="00FF0880" w:rsidRPr="00FF0880" w:rsidRDefault="00FF0880" w:rsidP="00FF0880">
      <w:pPr>
        <w:spacing w:line="240" w:lineRule="auto"/>
        <w:ind w:firstLine="0"/>
        <w:rPr>
          <w:rFonts w:ascii="Courier New" w:hAnsi="Courier New" w:cs="Courier New"/>
          <w:sz w:val="24"/>
          <w:szCs w:val="24"/>
          <w:lang w:val="en-US"/>
        </w:rPr>
      </w:pPr>
    </w:p>
    <w:p w14:paraId="5107CC1F" w14:textId="77777777" w:rsidR="00FF0880" w:rsidRPr="00EA24F4"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lang w:val="en-US"/>
        </w:rPr>
        <w:t xml:space="preserve">        rr</w:t>
      </w:r>
      <w:r w:rsidRPr="00EA24F4">
        <w:rPr>
          <w:rFonts w:ascii="Courier New" w:hAnsi="Courier New" w:cs="Courier New"/>
          <w:sz w:val="24"/>
          <w:szCs w:val="24"/>
        </w:rPr>
        <w:t xml:space="preserve"> = </w:t>
      </w:r>
      <w:r w:rsidRPr="00FF0880">
        <w:rPr>
          <w:rFonts w:ascii="Courier New" w:hAnsi="Courier New" w:cs="Courier New"/>
          <w:sz w:val="24"/>
          <w:szCs w:val="24"/>
          <w:lang w:val="en-US"/>
        </w:rPr>
        <w:t>format</w:t>
      </w:r>
      <w:r w:rsidRPr="00EA24F4">
        <w:rPr>
          <w:rFonts w:ascii="Courier New" w:hAnsi="Courier New" w:cs="Courier New"/>
          <w:sz w:val="24"/>
          <w:szCs w:val="24"/>
        </w:rPr>
        <w:t>(</w:t>
      </w:r>
      <w:r w:rsidRPr="00FF0880">
        <w:rPr>
          <w:rFonts w:ascii="Courier New" w:hAnsi="Courier New" w:cs="Courier New"/>
          <w:sz w:val="24"/>
          <w:szCs w:val="24"/>
          <w:lang w:val="en-US"/>
        </w:rPr>
        <w:t>r</w:t>
      </w:r>
      <w:r w:rsidRPr="00EA24F4">
        <w:rPr>
          <w:rFonts w:ascii="Courier New" w:hAnsi="Courier New" w:cs="Courier New"/>
          <w:sz w:val="24"/>
          <w:szCs w:val="24"/>
        </w:rPr>
        <w:t>, '</w:t>
      </w:r>
      <w:r w:rsidRPr="00FF0880">
        <w:rPr>
          <w:rFonts w:ascii="Courier New" w:hAnsi="Courier New" w:cs="Courier New"/>
          <w:sz w:val="24"/>
          <w:szCs w:val="24"/>
          <w:lang w:val="en-US"/>
        </w:rPr>
        <w:t>b</w:t>
      </w:r>
      <w:r w:rsidRPr="00EA24F4">
        <w:rPr>
          <w:rFonts w:ascii="Courier New" w:hAnsi="Courier New" w:cs="Courier New"/>
          <w:sz w:val="24"/>
          <w:szCs w:val="24"/>
        </w:rPr>
        <w:t xml:space="preserve">')  # </w:t>
      </w:r>
      <w:r w:rsidRPr="0054448A">
        <w:rPr>
          <w:rFonts w:ascii="Courier New" w:hAnsi="Courier New" w:cs="Courier New"/>
          <w:sz w:val="24"/>
          <w:szCs w:val="24"/>
        </w:rPr>
        <w:t>Красный</w:t>
      </w:r>
      <w:r w:rsidRPr="00EA24F4">
        <w:rPr>
          <w:rFonts w:ascii="Courier New" w:hAnsi="Courier New" w:cs="Courier New"/>
          <w:sz w:val="24"/>
          <w:szCs w:val="24"/>
        </w:rPr>
        <w:t xml:space="preserve"> </w:t>
      </w:r>
      <w:r w:rsidRPr="0054448A">
        <w:rPr>
          <w:rFonts w:ascii="Courier New" w:hAnsi="Courier New" w:cs="Courier New"/>
          <w:sz w:val="24"/>
          <w:szCs w:val="24"/>
        </w:rPr>
        <w:t>цвет</w:t>
      </w:r>
    </w:p>
    <w:p w14:paraId="332E9196" w14:textId="77777777" w:rsidR="00FF0880" w:rsidRPr="00FF0880" w:rsidRDefault="00FF0880" w:rsidP="00FF0880">
      <w:pPr>
        <w:spacing w:line="240" w:lineRule="auto"/>
        <w:ind w:firstLine="0"/>
        <w:rPr>
          <w:rFonts w:ascii="Courier New" w:hAnsi="Courier New" w:cs="Courier New"/>
          <w:sz w:val="24"/>
          <w:szCs w:val="24"/>
          <w:lang w:val="en-US"/>
        </w:rPr>
      </w:pPr>
      <w:r w:rsidRPr="00EA24F4">
        <w:rPr>
          <w:rFonts w:ascii="Courier New" w:hAnsi="Courier New" w:cs="Courier New"/>
          <w:sz w:val="24"/>
          <w:szCs w:val="24"/>
        </w:rPr>
        <w:t xml:space="preserve">        </w:t>
      </w:r>
      <w:r w:rsidRPr="00FF0880">
        <w:rPr>
          <w:rFonts w:ascii="Courier New" w:hAnsi="Courier New" w:cs="Courier New"/>
          <w:sz w:val="24"/>
          <w:szCs w:val="24"/>
          <w:lang w:val="en-US"/>
        </w:rPr>
        <w:t>for i in range(8 - len(rr)):</w:t>
      </w:r>
    </w:p>
    <w:p w14:paraId="1C93F68B"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lang w:val="en-US"/>
        </w:rPr>
        <w:t xml:space="preserve">            rr</w:t>
      </w:r>
      <w:r w:rsidRPr="00FF0880">
        <w:rPr>
          <w:rFonts w:ascii="Courier New" w:hAnsi="Courier New" w:cs="Courier New"/>
          <w:sz w:val="24"/>
          <w:szCs w:val="24"/>
        </w:rPr>
        <w:t xml:space="preserve"> = ('0' + </w:t>
      </w:r>
      <w:r w:rsidRPr="00FF0880">
        <w:rPr>
          <w:rFonts w:ascii="Courier New" w:hAnsi="Courier New" w:cs="Courier New"/>
          <w:sz w:val="24"/>
          <w:szCs w:val="24"/>
          <w:lang w:val="en-US"/>
        </w:rPr>
        <w:t>rr</w:t>
      </w:r>
      <w:r w:rsidRPr="00FF0880">
        <w:rPr>
          <w:rFonts w:ascii="Courier New" w:hAnsi="Courier New" w:cs="Courier New"/>
          <w:sz w:val="24"/>
          <w:szCs w:val="24"/>
        </w:rPr>
        <w:t>)</w:t>
      </w:r>
    </w:p>
    <w:p w14:paraId="7365FE2C" w14:textId="77777777" w:rsidR="00FF0880" w:rsidRPr="00FF0880" w:rsidRDefault="00FF0880" w:rsidP="00FF0880">
      <w:pPr>
        <w:spacing w:line="240" w:lineRule="auto"/>
        <w:ind w:firstLine="0"/>
        <w:rPr>
          <w:rFonts w:ascii="Courier New" w:hAnsi="Courier New" w:cs="Courier New"/>
          <w:sz w:val="24"/>
          <w:szCs w:val="24"/>
        </w:rPr>
      </w:pPr>
    </w:p>
    <w:p w14:paraId="2AD4C95C"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'Обработка символа'</w:t>
      </w:r>
    </w:p>
    <w:p w14:paraId="403D8D23"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if</w:t>
      </w:r>
      <w:r w:rsidRPr="00FF0880">
        <w:rPr>
          <w:rFonts w:ascii="Courier New" w:hAnsi="Courier New" w:cs="Courier New"/>
          <w:sz w:val="24"/>
          <w:szCs w:val="24"/>
        </w:rPr>
        <w:t xml:space="preserve"> (</w:t>
      </w:r>
      <w:r w:rsidRPr="00FF0880">
        <w:rPr>
          <w:rFonts w:ascii="Courier New" w:hAnsi="Courier New" w:cs="Courier New"/>
          <w:sz w:val="24"/>
          <w:szCs w:val="24"/>
          <w:lang w:val="en-US"/>
        </w:rPr>
        <w:t>p</w:t>
      </w:r>
      <w:r w:rsidRPr="00FF0880">
        <w:rPr>
          <w:rFonts w:ascii="Courier New" w:hAnsi="Courier New" w:cs="Courier New"/>
          <w:sz w:val="24"/>
          <w:szCs w:val="24"/>
        </w:rPr>
        <w:t xml:space="preserve"> == </w:t>
      </w:r>
      <w:r w:rsidRPr="00FF0880">
        <w:rPr>
          <w:rFonts w:ascii="Courier New" w:hAnsi="Courier New" w:cs="Courier New"/>
          <w:sz w:val="24"/>
          <w:szCs w:val="24"/>
          <w:lang w:val="en-US"/>
        </w:rPr>
        <w:t>dlina</w:t>
      </w:r>
      <w:r w:rsidRPr="00FF0880">
        <w:rPr>
          <w:rFonts w:ascii="Courier New" w:hAnsi="Courier New" w:cs="Courier New"/>
          <w:sz w:val="24"/>
          <w:szCs w:val="24"/>
        </w:rPr>
        <w:t>):</w:t>
      </w:r>
    </w:p>
    <w:p w14:paraId="145C52D5"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s</w:t>
      </w:r>
      <w:r w:rsidRPr="00FF0880">
        <w:rPr>
          <w:rFonts w:ascii="Courier New" w:hAnsi="Courier New" w:cs="Courier New"/>
          <w:sz w:val="24"/>
          <w:szCs w:val="24"/>
        </w:rPr>
        <w:t xml:space="preserve"> = </w:t>
      </w:r>
      <w:r w:rsidRPr="00FF0880">
        <w:rPr>
          <w:rFonts w:ascii="Courier New" w:hAnsi="Courier New" w:cs="Courier New"/>
          <w:sz w:val="24"/>
          <w:szCs w:val="24"/>
          <w:lang w:val="en-US"/>
        </w:rPr>
        <w:t>format</w:t>
      </w:r>
      <w:r w:rsidRPr="00FF0880">
        <w:rPr>
          <w:rFonts w:ascii="Courier New" w:hAnsi="Courier New" w:cs="Courier New"/>
          <w:sz w:val="24"/>
          <w:szCs w:val="24"/>
        </w:rPr>
        <w:t>(0, '</w:t>
      </w:r>
      <w:r w:rsidRPr="00FF0880">
        <w:rPr>
          <w:rFonts w:ascii="Courier New" w:hAnsi="Courier New" w:cs="Courier New"/>
          <w:sz w:val="24"/>
          <w:szCs w:val="24"/>
          <w:lang w:val="en-US"/>
        </w:rPr>
        <w:t>b</w:t>
      </w:r>
      <w:r w:rsidRPr="00FF0880">
        <w:rPr>
          <w:rFonts w:ascii="Courier New" w:hAnsi="Courier New" w:cs="Courier New"/>
          <w:sz w:val="24"/>
          <w:szCs w:val="24"/>
        </w:rPr>
        <w:t>')  # Последний "нулевой" символ</w:t>
      </w:r>
    </w:p>
    <w:p w14:paraId="34E2640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for i in range(8 - len(s)):</w:t>
      </w:r>
    </w:p>
    <w:p w14:paraId="6C257381"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lang w:val="en-US"/>
        </w:rPr>
        <w:t xml:space="preserve">                s</w:t>
      </w:r>
      <w:r w:rsidRPr="00FF0880">
        <w:rPr>
          <w:rFonts w:ascii="Courier New" w:hAnsi="Courier New" w:cs="Courier New"/>
          <w:sz w:val="24"/>
          <w:szCs w:val="24"/>
        </w:rPr>
        <w:t xml:space="preserve"> = ('0' + </w:t>
      </w:r>
      <w:r w:rsidRPr="00FF0880">
        <w:rPr>
          <w:rFonts w:ascii="Courier New" w:hAnsi="Courier New" w:cs="Courier New"/>
          <w:sz w:val="24"/>
          <w:szCs w:val="24"/>
          <w:lang w:val="en-US"/>
        </w:rPr>
        <w:t>s</w:t>
      </w:r>
      <w:r w:rsidRPr="00FF0880">
        <w:rPr>
          <w:rFonts w:ascii="Courier New" w:hAnsi="Courier New" w:cs="Courier New"/>
          <w:sz w:val="24"/>
          <w:szCs w:val="24"/>
        </w:rPr>
        <w:t>)  # Расширение до 8 бит</w:t>
      </w:r>
    </w:p>
    <w:p w14:paraId="73CD16D1"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else:</w:t>
      </w:r>
    </w:p>
    <w:p w14:paraId="1DF152FA"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s = format(ord(text[p].encode('cp1251')), 'b')  # Получение числа символа</w:t>
      </w:r>
    </w:p>
    <w:p w14:paraId="4E090ED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for i in range(8 - len(s)):</w:t>
      </w:r>
    </w:p>
    <w:p w14:paraId="4C8A6B80"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lang w:val="en-US"/>
        </w:rPr>
        <w:t xml:space="preserve">                s</w:t>
      </w:r>
      <w:r w:rsidRPr="00FF0880">
        <w:rPr>
          <w:rFonts w:ascii="Courier New" w:hAnsi="Courier New" w:cs="Courier New"/>
          <w:sz w:val="24"/>
          <w:szCs w:val="24"/>
        </w:rPr>
        <w:t xml:space="preserve"> = ('0' + </w:t>
      </w:r>
      <w:r w:rsidRPr="00FF0880">
        <w:rPr>
          <w:rFonts w:ascii="Courier New" w:hAnsi="Courier New" w:cs="Courier New"/>
          <w:sz w:val="24"/>
          <w:szCs w:val="24"/>
          <w:lang w:val="en-US"/>
        </w:rPr>
        <w:t>s</w:t>
      </w:r>
      <w:r w:rsidRPr="00FF0880">
        <w:rPr>
          <w:rFonts w:ascii="Courier New" w:hAnsi="Courier New" w:cs="Courier New"/>
          <w:sz w:val="24"/>
          <w:szCs w:val="24"/>
        </w:rPr>
        <w:t>)  # Расширение до 8 бит</w:t>
      </w:r>
    </w:p>
    <w:p w14:paraId="754AE5D6" w14:textId="77777777" w:rsidR="00FF0880" w:rsidRPr="00FF0880" w:rsidRDefault="00FF0880" w:rsidP="00FF0880">
      <w:pPr>
        <w:spacing w:line="240" w:lineRule="auto"/>
        <w:ind w:firstLine="0"/>
        <w:rPr>
          <w:rFonts w:ascii="Courier New" w:hAnsi="Courier New" w:cs="Courier New"/>
          <w:sz w:val="24"/>
          <w:szCs w:val="24"/>
        </w:rPr>
      </w:pPr>
    </w:p>
    <w:p w14:paraId="556048DD"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'Заполнение пикселя символом'</w:t>
      </w:r>
    </w:p>
    <w:p w14:paraId="69D82584"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rr</w:t>
      </w:r>
      <w:r w:rsidRPr="00FF0880">
        <w:rPr>
          <w:rFonts w:ascii="Courier New" w:hAnsi="Courier New" w:cs="Courier New"/>
          <w:sz w:val="24"/>
          <w:szCs w:val="24"/>
        </w:rPr>
        <w:t xml:space="preserve"> = </w:t>
      </w:r>
      <w:r w:rsidRPr="00FF0880">
        <w:rPr>
          <w:rFonts w:ascii="Courier New" w:hAnsi="Courier New" w:cs="Courier New"/>
          <w:sz w:val="24"/>
          <w:szCs w:val="24"/>
          <w:lang w:val="en-US"/>
        </w:rPr>
        <w:t>rr</w:t>
      </w:r>
      <w:r w:rsidRPr="00FF0880">
        <w:rPr>
          <w:rFonts w:ascii="Courier New" w:hAnsi="Courier New" w:cs="Courier New"/>
          <w:sz w:val="24"/>
          <w:szCs w:val="24"/>
        </w:rPr>
        <w:t xml:space="preserve">[:5] + </w:t>
      </w:r>
      <w:r w:rsidRPr="00FF0880">
        <w:rPr>
          <w:rFonts w:ascii="Courier New" w:hAnsi="Courier New" w:cs="Courier New"/>
          <w:sz w:val="24"/>
          <w:szCs w:val="24"/>
          <w:lang w:val="en-US"/>
        </w:rPr>
        <w:t>s</w:t>
      </w:r>
      <w:r w:rsidRPr="00FF0880">
        <w:rPr>
          <w:rFonts w:ascii="Courier New" w:hAnsi="Courier New" w:cs="Courier New"/>
          <w:sz w:val="24"/>
          <w:szCs w:val="24"/>
        </w:rPr>
        <w:t>[:3]  # Красный цвет</w:t>
      </w:r>
    </w:p>
    <w:p w14:paraId="242433FD"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gg</w:t>
      </w:r>
      <w:r w:rsidRPr="00FF0880">
        <w:rPr>
          <w:rFonts w:ascii="Courier New" w:hAnsi="Courier New" w:cs="Courier New"/>
          <w:sz w:val="24"/>
          <w:szCs w:val="24"/>
        </w:rPr>
        <w:t xml:space="preserve"> = </w:t>
      </w:r>
      <w:r w:rsidRPr="00FF0880">
        <w:rPr>
          <w:rFonts w:ascii="Courier New" w:hAnsi="Courier New" w:cs="Courier New"/>
          <w:sz w:val="24"/>
          <w:szCs w:val="24"/>
          <w:lang w:val="en-US"/>
        </w:rPr>
        <w:t>gg</w:t>
      </w:r>
      <w:r w:rsidRPr="00FF0880">
        <w:rPr>
          <w:rFonts w:ascii="Courier New" w:hAnsi="Courier New" w:cs="Courier New"/>
          <w:sz w:val="24"/>
          <w:szCs w:val="24"/>
        </w:rPr>
        <w:t xml:space="preserve">[:6] + </w:t>
      </w:r>
      <w:r w:rsidRPr="00FF0880">
        <w:rPr>
          <w:rFonts w:ascii="Courier New" w:hAnsi="Courier New" w:cs="Courier New"/>
          <w:sz w:val="24"/>
          <w:szCs w:val="24"/>
          <w:lang w:val="en-US"/>
        </w:rPr>
        <w:t>s</w:t>
      </w:r>
      <w:r w:rsidRPr="00FF0880">
        <w:rPr>
          <w:rFonts w:ascii="Courier New" w:hAnsi="Courier New" w:cs="Courier New"/>
          <w:sz w:val="24"/>
          <w:szCs w:val="24"/>
        </w:rPr>
        <w:t>[3:5]  # Зеленый цвет</w:t>
      </w:r>
    </w:p>
    <w:p w14:paraId="1BEB2E21"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bb</w:t>
      </w:r>
      <w:r w:rsidRPr="00FF0880">
        <w:rPr>
          <w:rFonts w:ascii="Courier New" w:hAnsi="Courier New" w:cs="Courier New"/>
          <w:sz w:val="24"/>
          <w:szCs w:val="24"/>
        </w:rPr>
        <w:t xml:space="preserve"> = </w:t>
      </w:r>
      <w:r w:rsidRPr="00FF0880">
        <w:rPr>
          <w:rFonts w:ascii="Courier New" w:hAnsi="Courier New" w:cs="Courier New"/>
          <w:sz w:val="24"/>
          <w:szCs w:val="24"/>
          <w:lang w:val="en-US"/>
        </w:rPr>
        <w:t>bb</w:t>
      </w:r>
      <w:r w:rsidRPr="00FF0880">
        <w:rPr>
          <w:rFonts w:ascii="Courier New" w:hAnsi="Courier New" w:cs="Courier New"/>
          <w:sz w:val="24"/>
          <w:szCs w:val="24"/>
        </w:rPr>
        <w:t xml:space="preserve">[:5] + </w:t>
      </w:r>
      <w:r w:rsidRPr="00FF0880">
        <w:rPr>
          <w:rFonts w:ascii="Courier New" w:hAnsi="Courier New" w:cs="Courier New"/>
          <w:sz w:val="24"/>
          <w:szCs w:val="24"/>
          <w:lang w:val="en-US"/>
        </w:rPr>
        <w:t>s</w:t>
      </w:r>
      <w:r w:rsidRPr="00FF0880">
        <w:rPr>
          <w:rFonts w:ascii="Courier New" w:hAnsi="Courier New" w:cs="Courier New"/>
          <w:sz w:val="24"/>
          <w:szCs w:val="24"/>
        </w:rPr>
        <w:t>[5:]  # Синий цвет</w:t>
      </w:r>
    </w:p>
    <w:p w14:paraId="28556AD3" w14:textId="77777777" w:rsidR="00FF0880" w:rsidRPr="00FF0880" w:rsidRDefault="00FF0880" w:rsidP="00FF0880">
      <w:pPr>
        <w:spacing w:line="240" w:lineRule="auto"/>
        <w:ind w:firstLine="0"/>
        <w:rPr>
          <w:rFonts w:ascii="Courier New" w:hAnsi="Courier New" w:cs="Courier New"/>
          <w:sz w:val="24"/>
          <w:szCs w:val="24"/>
        </w:rPr>
      </w:pPr>
    </w:p>
    <w:p w14:paraId="6FEFFB63"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img</w:t>
      </w:r>
      <w:r w:rsidRPr="00FF0880">
        <w:rPr>
          <w:rFonts w:ascii="Courier New" w:hAnsi="Courier New" w:cs="Courier New"/>
          <w:sz w:val="24"/>
          <w:szCs w:val="24"/>
        </w:rPr>
        <w:t>[</w:t>
      </w:r>
      <w:r w:rsidRPr="00FF0880">
        <w:rPr>
          <w:rFonts w:ascii="Courier New" w:hAnsi="Courier New" w:cs="Courier New"/>
          <w:sz w:val="24"/>
          <w:szCs w:val="24"/>
          <w:lang w:val="en-US"/>
        </w:rPr>
        <w:t>h</w:t>
      </w:r>
      <w:r w:rsidRPr="00FF0880">
        <w:rPr>
          <w:rFonts w:ascii="Courier New" w:hAnsi="Courier New" w:cs="Courier New"/>
          <w:sz w:val="24"/>
          <w:szCs w:val="24"/>
        </w:rPr>
        <w:t xml:space="preserve">, </w:t>
      </w:r>
      <w:r w:rsidRPr="00FF0880">
        <w:rPr>
          <w:rFonts w:ascii="Courier New" w:hAnsi="Courier New" w:cs="Courier New"/>
          <w:sz w:val="24"/>
          <w:szCs w:val="24"/>
          <w:lang w:val="en-US"/>
        </w:rPr>
        <w:t>w</w:t>
      </w:r>
      <w:r w:rsidRPr="00FF0880">
        <w:rPr>
          <w:rFonts w:ascii="Courier New" w:hAnsi="Courier New" w:cs="Courier New"/>
          <w:sz w:val="24"/>
          <w:szCs w:val="24"/>
        </w:rPr>
        <w:t>] = (</w:t>
      </w:r>
      <w:r w:rsidRPr="00FF0880">
        <w:rPr>
          <w:rFonts w:ascii="Courier New" w:hAnsi="Courier New" w:cs="Courier New"/>
          <w:sz w:val="24"/>
          <w:szCs w:val="24"/>
          <w:lang w:val="en-US"/>
        </w:rPr>
        <w:t>int</w:t>
      </w:r>
      <w:r w:rsidRPr="00FF0880">
        <w:rPr>
          <w:rFonts w:ascii="Courier New" w:hAnsi="Courier New" w:cs="Courier New"/>
          <w:sz w:val="24"/>
          <w:szCs w:val="24"/>
        </w:rPr>
        <w:t>(</w:t>
      </w:r>
      <w:r w:rsidRPr="00FF0880">
        <w:rPr>
          <w:rFonts w:ascii="Courier New" w:hAnsi="Courier New" w:cs="Courier New"/>
          <w:sz w:val="24"/>
          <w:szCs w:val="24"/>
          <w:lang w:val="en-US"/>
        </w:rPr>
        <w:t>bb</w:t>
      </w:r>
      <w:r w:rsidRPr="00FF0880">
        <w:rPr>
          <w:rFonts w:ascii="Courier New" w:hAnsi="Courier New" w:cs="Courier New"/>
          <w:sz w:val="24"/>
          <w:szCs w:val="24"/>
        </w:rPr>
        <w:t xml:space="preserve">, 2), </w:t>
      </w:r>
      <w:r w:rsidRPr="00FF0880">
        <w:rPr>
          <w:rFonts w:ascii="Courier New" w:hAnsi="Courier New" w:cs="Courier New"/>
          <w:sz w:val="24"/>
          <w:szCs w:val="24"/>
          <w:lang w:val="en-US"/>
        </w:rPr>
        <w:t>int</w:t>
      </w:r>
      <w:r w:rsidRPr="00FF0880">
        <w:rPr>
          <w:rFonts w:ascii="Courier New" w:hAnsi="Courier New" w:cs="Courier New"/>
          <w:sz w:val="24"/>
          <w:szCs w:val="24"/>
        </w:rPr>
        <w:t>(</w:t>
      </w:r>
      <w:r w:rsidRPr="00FF0880">
        <w:rPr>
          <w:rFonts w:ascii="Courier New" w:hAnsi="Courier New" w:cs="Courier New"/>
          <w:sz w:val="24"/>
          <w:szCs w:val="24"/>
          <w:lang w:val="en-US"/>
        </w:rPr>
        <w:t>gg</w:t>
      </w:r>
      <w:r w:rsidRPr="00FF0880">
        <w:rPr>
          <w:rFonts w:ascii="Courier New" w:hAnsi="Courier New" w:cs="Courier New"/>
          <w:sz w:val="24"/>
          <w:szCs w:val="24"/>
        </w:rPr>
        <w:t xml:space="preserve">, 2), </w:t>
      </w:r>
      <w:r w:rsidRPr="00FF0880">
        <w:rPr>
          <w:rFonts w:ascii="Courier New" w:hAnsi="Courier New" w:cs="Courier New"/>
          <w:sz w:val="24"/>
          <w:szCs w:val="24"/>
          <w:lang w:val="en-US"/>
        </w:rPr>
        <w:t>int</w:t>
      </w:r>
      <w:r w:rsidRPr="00FF0880">
        <w:rPr>
          <w:rFonts w:ascii="Courier New" w:hAnsi="Courier New" w:cs="Courier New"/>
          <w:sz w:val="24"/>
          <w:szCs w:val="24"/>
        </w:rPr>
        <w:t>(</w:t>
      </w:r>
      <w:r w:rsidRPr="00FF0880">
        <w:rPr>
          <w:rFonts w:ascii="Courier New" w:hAnsi="Courier New" w:cs="Courier New"/>
          <w:sz w:val="24"/>
          <w:szCs w:val="24"/>
          <w:lang w:val="en-US"/>
        </w:rPr>
        <w:t>rr</w:t>
      </w:r>
      <w:r w:rsidRPr="00FF0880">
        <w:rPr>
          <w:rFonts w:ascii="Courier New" w:hAnsi="Courier New" w:cs="Courier New"/>
          <w:sz w:val="24"/>
          <w:szCs w:val="24"/>
        </w:rPr>
        <w:t>, 2))  # Перевод цветов в целые числа и сохранение на изображении</w:t>
      </w:r>
    </w:p>
    <w:p w14:paraId="648C03E4"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mass</w:t>
      </w:r>
      <w:r w:rsidRPr="00FF0880">
        <w:rPr>
          <w:rFonts w:ascii="Courier New" w:hAnsi="Courier New" w:cs="Courier New"/>
          <w:sz w:val="24"/>
          <w:szCs w:val="24"/>
        </w:rPr>
        <w:t>[</w:t>
      </w:r>
      <w:r w:rsidRPr="00FF0880">
        <w:rPr>
          <w:rFonts w:ascii="Courier New" w:hAnsi="Courier New" w:cs="Courier New"/>
          <w:sz w:val="24"/>
          <w:szCs w:val="24"/>
          <w:lang w:val="en-US"/>
        </w:rPr>
        <w:t>p</w:t>
      </w:r>
      <w:r w:rsidRPr="00FF0880">
        <w:rPr>
          <w:rFonts w:ascii="Courier New" w:hAnsi="Courier New" w:cs="Courier New"/>
          <w:sz w:val="24"/>
          <w:szCs w:val="24"/>
        </w:rPr>
        <w:t xml:space="preserve"> * 3] = </w:t>
      </w:r>
      <w:r w:rsidRPr="00FF0880">
        <w:rPr>
          <w:rFonts w:ascii="Courier New" w:hAnsi="Courier New" w:cs="Courier New"/>
          <w:sz w:val="24"/>
          <w:szCs w:val="24"/>
          <w:lang w:val="en-US"/>
        </w:rPr>
        <w:t>k</w:t>
      </w:r>
    </w:p>
    <w:p w14:paraId="6A7E36A4"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mass</w:t>
      </w:r>
      <w:r w:rsidRPr="00FF0880">
        <w:rPr>
          <w:rFonts w:ascii="Courier New" w:hAnsi="Courier New" w:cs="Courier New"/>
          <w:sz w:val="24"/>
          <w:szCs w:val="24"/>
        </w:rPr>
        <w:t>[</w:t>
      </w:r>
      <w:r w:rsidRPr="00FF0880">
        <w:rPr>
          <w:rFonts w:ascii="Courier New" w:hAnsi="Courier New" w:cs="Courier New"/>
          <w:sz w:val="24"/>
          <w:szCs w:val="24"/>
          <w:lang w:val="en-US"/>
        </w:rPr>
        <w:t>p</w:t>
      </w:r>
      <w:r w:rsidRPr="00FF0880">
        <w:rPr>
          <w:rFonts w:ascii="Courier New" w:hAnsi="Courier New" w:cs="Courier New"/>
          <w:sz w:val="24"/>
          <w:szCs w:val="24"/>
        </w:rPr>
        <w:t xml:space="preserve"> * 2 + 3] = </w:t>
      </w:r>
      <w:r w:rsidRPr="00FF0880">
        <w:rPr>
          <w:rFonts w:ascii="Courier New" w:hAnsi="Courier New" w:cs="Courier New"/>
          <w:sz w:val="24"/>
          <w:szCs w:val="24"/>
          <w:lang w:val="en-US"/>
        </w:rPr>
        <w:t>h</w:t>
      </w:r>
      <w:r w:rsidRPr="00FF0880">
        <w:rPr>
          <w:rFonts w:ascii="Courier New" w:hAnsi="Courier New" w:cs="Courier New"/>
          <w:sz w:val="24"/>
          <w:szCs w:val="24"/>
        </w:rPr>
        <w:t xml:space="preserve">  # Сохранение заполненного пикселя</w:t>
      </w:r>
    </w:p>
    <w:p w14:paraId="0703123D"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mass</w:t>
      </w:r>
      <w:r w:rsidRPr="00FF0880">
        <w:rPr>
          <w:rFonts w:ascii="Courier New" w:hAnsi="Courier New" w:cs="Courier New"/>
          <w:sz w:val="24"/>
          <w:szCs w:val="24"/>
        </w:rPr>
        <w:t>[</w:t>
      </w:r>
      <w:r w:rsidRPr="00FF0880">
        <w:rPr>
          <w:rFonts w:ascii="Courier New" w:hAnsi="Courier New" w:cs="Courier New"/>
          <w:sz w:val="24"/>
          <w:szCs w:val="24"/>
          <w:lang w:val="en-US"/>
        </w:rPr>
        <w:t>p</w:t>
      </w:r>
      <w:r w:rsidRPr="00FF0880">
        <w:rPr>
          <w:rFonts w:ascii="Courier New" w:hAnsi="Courier New" w:cs="Courier New"/>
          <w:sz w:val="24"/>
          <w:szCs w:val="24"/>
        </w:rPr>
        <w:t xml:space="preserve"> * 2 + 3] = </w:t>
      </w:r>
      <w:r w:rsidRPr="00FF0880">
        <w:rPr>
          <w:rFonts w:ascii="Courier New" w:hAnsi="Courier New" w:cs="Courier New"/>
          <w:sz w:val="24"/>
          <w:szCs w:val="24"/>
          <w:lang w:val="en-US"/>
        </w:rPr>
        <w:t>w</w:t>
      </w:r>
      <w:r w:rsidRPr="00FF0880">
        <w:rPr>
          <w:rFonts w:ascii="Courier New" w:hAnsi="Courier New" w:cs="Courier New"/>
          <w:sz w:val="24"/>
          <w:szCs w:val="24"/>
        </w:rPr>
        <w:t xml:space="preserve">  #</w:t>
      </w:r>
    </w:p>
    <w:p w14:paraId="1BDF6DC7"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rPr>
        <w:lastRenderedPageBreak/>
        <w:t xml:space="preserve">        </w:t>
      </w:r>
      <w:r w:rsidRPr="00FF0880">
        <w:rPr>
          <w:rFonts w:ascii="Courier New" w:hAnsi="Courier New" w:cs="Courier New"/>
          <w:sz w:val="24"/>
          <w:szCs w:val="24"/>
          <w:lang w:val="en-US"/>
        </w:rPr>
        <w:t>print</w:t>
      </w:r>
      <w:r w:rsidRPr="00FF0880">
        <w:rPr>
          <w:rFonts w:ascii="Courier New" w:hAnsi="Courier New" w:cs="Courier New"/>
          <w:sz w:val="24"/>
          <w:szCs w:val="24"/>
        </w:rPr>
        <w:t xml:space="preserve">("Пиксель №", </w:t>
      </w:r>
      <w:r w:rsidRPr="00FF0880">
        <w:rPr>
          <w:rFonts w:ascii="Courier New" w:hAnsi="Courier New" w:cs="Courier New"/>
          <w:sz w:val="24"/>
          <w:szCs w:val="24"/>
          <w:lang w:val="en-US"/>
        </w:rPr>
        <w:t>p</w:t>
      </w:r>
      <w:r w:rsidRPr="00FF0880">
        <w:rPr>
          <w:rFonts w:ascii="Courier New" w:hAnsi="Courier New" w:cs="Courier New"/>
          <w:sz w:val="24"/>
          <w:szCs w:val="24"/>
        </w:rPr>
        <w:t xml:space="preserve">, " - номер кадра: ", </w:t>
      </w:r>
      <w:r w:rsidRPr="00FF0880">
        <w:rPr>
          <w:rFonts w:ascii="Courier New" w:hAnsi="Courier New" w:cs="Courier New"/>
          <w:sz w:val="24"/>
          <w:szCs w:val="24"/>
          <w:lang w:val="en-US"/>
        </w:rPr>
        <w:t>k</w:t>
      </w:r>
      <w:r w:rsidRPr="00FF0880">
        <w:rPr>
          <w:rFonts w:ascii="Courier New" w:hAnsi="Courier New" w:cs="Courier New"/>
          <w:sz w:val="24"/>
          <w:szCs w:val="24"/>
        </w:rPr>
        <w:t xml:space="preserve">, " - высота: ", </w:t>
      </w:r>
      <w:r w:rsidRPr="00FF0880">
        <w:rPr>
          <w:rFonts w:ascii="Courier New" w:hAnsi="Courier New" w:cs="Courier New"/>
          <w:sz w:val="24"/>
          <w:szCs w:val="24"/>
          <w:lang w:val="en-US"/>
        </w:rPr>
        <w:t>h</w:t>
      </w:r>
      <w:r w:rsidRPr="00FF0880">
        <w:rPr>
          <w:rFonts w:ascii="Courier New" w:hAnsi="Courier New" w:cs="Courier New"/>
          <w:sz w:val="24"/>
          <w:szCs w:val="24"/>
        </w:rPr>
        <w:t xml:space="preserve">, "; широта: ", </w:t>
      </w:r>
      <w:r w:rsidRPr="00FF0880">
        <w:rPr>
          <w:rFonts w:ascii="Courier New" w:hAnsi="Courier New" w:cs="Courier New"/>
          <w:sz w:val="24"/>
          <w:szCs w:val="24"/>
          <w:lang w:val="en-US"/>
        </w:rPr>
        <w:t>w</w:t>
      </w:r>
      <w:r w:rsidRPr="00FF0880">
        <w:rPr>
          <w:rFonts w:ascii="Courier New" w:hAnsi="Courier New" w:cs="Courier New"/>
          <w:sz w:val="24"/>
          <w:szCs w:val="24"/>
        </w:rPr>
        <w:t>)  ###</w:t>
      </w:r>
    </w:p>
    <w:p w14:paraId="658326E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cv2.imwrite('frames/%04d.png' % k, img)</w:t>
      </w:r>
    </w:p>
    <w:p w14:paraId="73798F2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 = p + 1</w:t>
      </w:r>
    </w:p>
    <w:p w14:paraId="19753CA2" w14:textId="77777777" w:rsidR="00FF0880" w:rsidRPr="00FF0880" w:rsidRDefault="00FF0880" w:rsidP="00FF0880">
      <w:pPr>
        <w:spacing w:line="240" w:lineRule="auto"/>
        <w:ind w:firstLine="0"/>
        <w:rPr>
          <w:rFonts w:ascii="Courier New" w:hAnsi="Courier New" w:cs="Courier New"/>
          <w:sz w:val="24"/>
          <w:szCs w:val="24"/>
          <w:lang w:val="en-US"/>
        </w:rPr>
      </w:pPr>
    </w:p>
    <w:p w14:paraId="41A3E3B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Сборка видео</w:t>
      </w:r>
    </w:p>
    <w:p w14:paraId="4763237E"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w:t>
      </w:r>
    </w:p>
    <w:p w14:paraId="41556DF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ffmpeg</w:t>
      </w:r>
    </w:p>
    <w:p w14:paraId="05688AB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.input('frames/%04d.png', framerate=24)</w:t>
      </w:r>
    </w:p>
    <w:p w14:paraId="169ECDE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.output('STEG_VIDEO.mp4', codec='copy')</w:t>
      </w:r>
    </w:p>
    <w:p w14:paraId="654EB41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.overwrite_output()</w:t>
      </w:r>
    </w:p>
    <w:p w14:paraId="175FE300"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.run()</w:t>
      </w:r>
    </w:p>
    <w:p w14:paraId="54942827"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w:t>
      </w:r>
    </w:p>
    <w:p w14:paraId="52D54000" w14:textId="77777777" w:rsidR="00FF0880" w:rsidRPr="00EA24F4"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lang w:val="en-US"/>
        </w:rPr>
        <w:t xml:space="preserve">    messagebox</w:t>
      </w:r>
      <w:r w:rsidRPr="00EA24F4">
        <w:rPr>
          <w:rFonts w:ascii="Courier New" w:hAnsi="Courier New" w:cs="Courier New"/>
          <w:sz w:val="24"/>
          <w:szCs w:val="24"/>
        </w:rPr>
        <w:t>.</w:t>
      </w:r>
      <w:r w:rsidRPr="00FF0880">
        <w:rPr>
          <w:rFonts w:ascii="Courier New" w:hAnsi="Courier New" w:cs="Courier New"/>
          <w:sz w:val="24"/>
          <w:szCs w:val="24"/>
          <w:lang w:val="en-US"/>
        </w:rPr>
        <w:t>showinfo</w:t>
      </w:r>
      <w:r w:rsidRPr="00EA24F4">
        <w:rPr>
          <w:rFonts w:ascii="Courier New" w:hAnsi="Courier New" w:cs="Courier New"/>
          <w:sz w:val="24"/>
          <w:szCs w:val="24"/>
        </w:rPr>
        <w:t>('</w:t>
      </w:r>
      <w:r w:rsidRPr="0054448A">
        <w:rPr>
          <w:rFonts w:ascii="Courier New" w:hAnsi="Courier New" w:cs="Courier New"/>
          <w:sz w:val="24"/>
          <w:szCs w:val="24"/>
        </w:rPr>
        <w:t>Успешно</w:t>
      </w:r>
      <w:r w:rsidRPr="00EA24F4">
        <w:rPr>
          <w:rFonts w:ascii="Courier New" w:hAnsi="Courier New" w:cs="Courier New"/>
          <w:sz w:val="24"/>
          <w:szCs w:val="24"/>
        </w:rPr>
        <w:t>!', "</w:t>
      </w:r>
      <w:r w:rsidRPr="0054448A">
        <w:rPr>
          <w:rFonts w:ascii="Courier New" w:hAnsi="Courier New" w:cs="Courier New"/>
          <w:sz w:val="24"/>
          <w:szCs w:val="24"/>
        </w:rPr>
        <w:t>Закодированный</w:t>
      </w:r>
      <w:r w:rsidRPr="00EA24F4">
        <w:rPr>
          <w:rFonts w:ascii="Courier New" w:hAnsi="Courier New" w:cs="Courier New"/>
          <w:sz w:val="24"/>
          <w:szCs w:val="24"/>
        </w:rPr>
        <w:t xml:space="preserve"> </w:t>
      </w:r>
      <w:r w:rsidRPr="0054448A">
        <w:rPr>
          <w:rFonts w:ascii="Courier New" w:hAnsi="Courier New" w:cs="Courier New"/>
          <w:sz w:val="24"/>
          <w:szCs w:val="24"/>
        </w:rPr>
        <w:t>видеофайл</w:t>
      </w:r>
      <w:r w:rsidRPr="00EA24F4">
        <w:rPr>
          <w:rFonts w:ascii="Courier New" w:hAnsi="Courier New" w:cs="Courier New"/>
          <w:sz w:val="24"/>
          <w:szCs w:val="24"/>
        </w:rPr>
        <w:t xml:space="preserve"> </w:t>
      </w:r>
      <w:r w:rsidRPr="0054448A">
        <w:rPr>
          <w:rFonts w:ascii="Courier New" w:hAnsi="Courier New" w:cs="Courier New"/>
          <w:sz w:val="24"/>
          <w:szCs w:val="24"/>
        </w:rPr>
        <w:t>сохранён</w:t>
      </w:r>
      <w:r w:rsidRPr="00EA24F4">
        <w:rPr>
          <w:rFonts w:ascii="Courier New" w:hAnsi="Courier New" w:cs="Courier New"/>
          <w:sz w:val="24"/>
          <w:szCs w:val="24"/>
        </w:rPr>
        <w:t>")</w:t>
      </w:r>
    </w:p>
    <w:p w14:paraId="5A05260D" w14:textId="77777777" w:rsidR="00FF0880" w:rsidRPr="00EA24F4" w:rsidRDefault="00FF0880" w:rsidP="00FF0880">
      <w:pPr>
        <w:spacing w:line="240" w:lineRule="auto"/>
        <w:ind w:firstLine="0"/>
        <w:rPr>
          <w:rFonts w:ascii="Courier New" w:hAnsi="Courier New" w:cs="Courier New"/>
          <w:sz w:val="24"/>
          <w:szCs w:val="24"/>
        </w:rPr>
      </w:pPr>
    </w:p>
    <w:p w14:paraId="1291A9B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def dec():</w:t>
      </w:r>
    </w:p>
    <w:p w14:paraId="7927FDD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try:</w:t>
      </w:r>
    </w:p>
    <w:p w14:paraId="0E42C5D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(ffmpeg.input(enc_video_file)</w:t>
      </w:r>
    </w:p>
    <w:p w14:paraId="32AD097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.output('frames2/%04d.png',</w:t>
      </w:r>
    </w:p>
    <w:p w14:paraId="33503EA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start_number=0)</w:t>
      </w:r>
    </w:p>
    <w:p w14:paraId="28810150"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.run(capture_stdout=True, capture_stderr=True))</w:t>
      </w:r>
    </w:p>
    <w:p w14:paraId="781C0FB5"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except ffmpeg.Error as e:</w:t>
      </w:r>
    </w:p>
    <w:p w14:paraId="6793950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print('stdout:', e.stdout.decode('utf8'))</w:t>
      </w:r>
    </w:p>
    <w:p w14:paraId="23CA0F2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print('stderr:', e.stderr.decode('utf8'))</w:t>
      </w:r>
    </w:p>
    <w:p w14:paraId="19B3450D" w14:textId="77777777" w:rsidR="00FF0880" w:rsidRPr="00FF0880" w:rsidRDefault="00FF0880" w:rsidP="00FF0880">
      <w:pPr>
        <w:spacing w:line="240" w:lineRule="auto"/>
        <w:ind w:firstLine="0"/>
        <w:rPr>
          <w:rFonts w:ascii="Courier New" w:hAnsi="Courier New" w:cs="Courier New"/>
          <w:sz w:val="24"/>
          <w:szCs w:val="24"/>
          <w:lang w:val="en-US"/>
        </w:rPr>
      </w:pPr>
    </w:p>
    <w:p w14:paraId="0D6CB1F5"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DIR = "frames2/"</w:t>
      </w:r>
    </w:p>
    <w:p w14:paraId="1DF3BA41"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print(len([name for name in os.listdir(DIR) if os.path.isfile(os.path.join(DIR, name))]))</w:t>
      </w:r>
    </w:p>
    <w:p w14:paraId="2A3D169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frames = len([name for name in os.listdir(DIR) if os.path.isfile(os.path.join(DIR, name))])</w:t>
      </w:r>
    </w:p>
    <w:p w14:paraId="0497B968" w14:textId="77777777" w:rsidR="00FF0880" w:rsidRPr="00FF0880" w:rsidRDefault="00FF0880" w:rsidP="00FF0880">
      <w:pPr>
        <w:spacing w:line="240" w:lineRule="auto"/>
        <w:ind w:firstLine="0"/>
        <w:rPr>
          <w:rFonts w:ascii="Courier New" w:hAnsi="Courier New" w:cs="Courier New"/>
          <w:sz w:val="24"/>
          <w:szCs w:val="24"/>
          <w:lang w:val="en-US"/>
        </w:rPr>
      </w:pPr>
    </w:p>
    <w:p w14:paraId="4BB08081"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img = cv2.imread('frames2/0000.png', cv2.IMREAD_COLOR)</w:t>
      </w:r>
    </w:p>
    <w:p w14:paraId="4D3EB7C5"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height, width = img.shape[:2]</w:t>
      </w:r>
    </w:p>
    <w:p w14:paraId="7A1CD169"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#key = input("Введите ключ\n")</w:t>
      </w:r>
    </w:p>
    <w:p w14:paraId="3E9AA8F9"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key2 = txt.get()</w:t>
      </w:r>
    </w:p>
    <w:p w14:paraId="4E512DC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random.seed(key2)</w:t>
      </w:r>
    </w:p>
    <w:p w14:paraId="1B56E70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dlina = 20</w:t>
      </w:r>
    </w:p>
    <w:p w14:paraId="6FEA551A"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mass = [-1]*dlina*2</w:t>
      </w:r>
    </w:p>
    <w:p w14:paraId="0BCFCAE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mass = []</w:t>
      </w:r>
    </w:p>
    <w:p w14:paraId="3DA8789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 = 0</w:t>
      </w:r>
    </w:p>
    <w:p w14:paraId="0327A6F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text = []</w:t>
      </w:r>
    </w:p>
    <w:p w14:paraId="233DA867"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s2 = 1</w:t>
      </w:r>
    </w:p>
    <w:p w14:paraId="0F723A4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while (chr(s2) != chr(0)):</w:t>
      </w:r>
    </w:p>
    <w:p w14:paraId="2C31C15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pixel = False</w:t>
      </w:r>
    </w:p>
    <w:p w14:paraId="0BD38F90"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k = randint(0, frames - 1)</w:t>
      </w:r>
    </w:p>
    <w:p w14:paraId="4E37301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img = cv2.imread('frames2/%04d.png' % k, cv2.IMREAD_COLOR)</w:t>
      </w:r>
    </w:p>
    <w:p w14:paraId="363C1B8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h = randint(0, height - 1)</w:t>
      </w:r>
    </w:p>
    <w:p w14:paraId="3AF9B11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w = randint(0, width - 1)</w:t>
      </w:r>
    </w:p>
    <w:p w14:paraId="180C648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for j in range(0, p * 3, 3):</w:t>
      </w:r>
    </w:p>
    <w:p w14:paraId="2E7A45D9" w14:textId="77777777" w:rsidR="00FF0880" w:rsidRPr="00FF0880"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lang w:val="en-US"/>
        </w:rPr>
        <w:lastRenderedPageBreak/>
        <w:t xml:space="preserve">            if</w:t>
      </w:r>
      <w:r w:rsidRPr="00FF0880">
        <w:rPr>
          <w:rFonts w:ascii="Courier New" w:hAnsi="Courier New" w:cs="Courier New"/>
          <w:sz w:val="24"/>
          <w:szCs w:val="24"/>
        </w:rPr>
        <w:t xml:space="preserve"> (</w:t>
      </w:r>
      <w:r w:rsidRPr="00FF0880">
        <w:rPr>
          <w:rFonts w:ascii="Courier New" w:hAnsi="Courier New" w:cs="Courier New"/>
          <w:sz w:val="24"/>
          <w:szCs w:val="24"/>
          <w:lang w:val="en-US"/>
        </w:rPr>
        <w:t>mass</w:t>
      </w:r>
      <w:r w:rsidRPr="00FF0880">
        <w:rPr>
          <w:rFonts w:ascii="Courier New" w:hAnsi="Courier New" w:cs="Courier New"/>
          <w:sz w:val="24"/>
          <w:szCs w:val="24"/>
        </w:rPr>
        <w:t>[</w:t>
      </w:r>
      <w:r w:rsidRPr="00FF0880">
        <w:rPr>
          <w:rFonts w:ascii="Courier New" w:hAnsi="Courier New" w:cs="Courier New"/>
          <w:sz w:val="24"/>
          <w:szCs w:val="24"/>
          <w:lang w:val="en-US"/>
        </w:rPr>
        <w:t>j</w:t>
      </w:r>
      <w:r w:rsidRPr="00FF0880">
        <w:rPr>
          <w:rFonts w:ascii="Courier New" w:hAnsi="Courier New" w:cs="Courier New"/>
          <w:sz w:val="24"/>
          <w:szCs w:val="24"/>
        </w:rPr>
        <w:t xml:space="preserve">] == </w:t>
      </w:r>
      <w:r w:rsidRPr="00FF0880">
        <w:rPr>
          <w:rFonts w:ascii="Courier New" w:hAnsi="Courier New" w:cs="Courier New"/>
          <w:sz w:val="24"/>
          <w:szCs w:val="24"/>
          <w:lang w:val="en-US"/>
        </w:rPr>
        <w:t>h</w:t>
      </w:r>
      <w:r w:rsidRPr="00FF0880">
        <w:rPr>
          <w:rFonts w:ascii="Courier New" w:hAnsi="Courier New" w:cs="Courier New"/>
          <w:sz w:val="24"/>
          <w:szCs w:val="24"/>
        </w:rPr>
        <w:t>) &amp; (</w:t>
      </w:r>
      <w:r w:rsidRPr="00FF0880">
        <w:rPr>
          <w:rFonts w:ascii="Courier New" w:hAnsi="Courier New" w:cs="Courier New"/>
          <w:sz w:val="24"/>
          <w:szCs w:val="24"/>
          <w:lang w:val="en-US"/>
        </w:rPr>
        <w:t>mass</w:t>
      </w:r>
      <w:r w:rsidRPr="00FF0880">
        <w:rPr>
          <w:rFonts w:ascii="Courier New" w:hAnsi="Courier New" w:cs="Courier New"/>
          <w:sz w:val="24"/>
          <w:szCs w:val="24"/>
        </w:rPr>
        <w:t>[</w:t>
      </w:r>
      <w:r w:rsidRPr="00FF0880">
        <w:rPr>
          <w:rFonts w:ascii="Courier New" w:hAnsi="Courier New" w:cs="Courier New"/>
          <w:sz w:val="24"/>
          <w:szCs w:val="24"/>
          <w:lang w:val="en-US"/>
        </w:rPr>
        <w:t>j</w:t>
      </w:r>
      <w:r w:rsidRPr="00FF0880">
        <w:rPr>
          <w:rFonts w:ascii="Courier New" w:hAnsi="Courier New" w:cs="Courier New"/>
          <w:sz w:val="24"/>
          <w:szCs w:val="24"/>
        </w:rPr>
        <w:t xml:space="preserve"> + 1] == </w:t>
      </w:r>
      <w:r w:rsidRPr="00FF0880">
        <w:rPr>
          <w:rFonts w:ascii="Courier New" w:hAnsi="Courier New" w:cs="Courier New"/>
          <w:sz w:val="24"/>
          <w:szCs w:val="24"/>
          <w:lang w:val="en-US"/>
        </w:rPr>
        <w:t>w</w:t>
      </w:r>
      <w:r w:rsidRPr="00FF0880">
        <w:rPr>
          <w:rFonts w:ascii="Courier New" w:hAnsi="Courier New" w:cs="Courier New"/>
          <w:sz w:val="24"/>
          <w:szCs w:val="24"/>
        </w:rPr>
        <w:t>):  # Проверка, пройден ли пиксель</w:t>
      </w:r>
    </w:p>
    <w:p w14:paraId="23D65A65"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print("da")</w:t>
      </w:r>
    </w:p>
    <w:p w14:paraId="71568FE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pixel = True</w:t>
      </w:r>
    </w:p>
    <w:p w14:paraId="20DABDF9"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break</w:t>
      </w:r>
    </w:p>
    <w:p w14:paraId="02B6D07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if pixel:</w:t>
      </w:r>
    </w:p>
    <w:p w14:paraId="3A67A13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print(h, w)</w:t>
      </w:r>
    </w:p>
    <w:p w14:paraId="349FD7B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continue</w:t>
      </w:r>
    </w:p>
    <w:p w14:paraId="7322EB61"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(b, g, r) = img[h, w]</w:t>
      </w:r>
    </w:p>
    <w:p w14:paraId="1DACE406" w14:textId="77777777" w:rsidR="00FF0880" w:rsidRPr="00FF0880" w:rsidRDefault="00FF0880" w:rsidP="00FF0880">
      <w:pPr>
        <w:spacing w:line="240" w:lineRule="auto"/>
        <w:ind w:firstLine="0"/>
        <w:rPr>
          <w:rFonts w:ascii="Courier New" w:hAnsi="Courier New" w:cs="Courier New"/>
          <w:sz w:val="24"/>
          <w:szCs w:val="24"/>
          <w:lang w:val="en-US"/>
        </w:rPr>
      </w:pPr>
    </w:p>
    <w:p w14:paraId="0CB4705B" w14:textId="77777777" w:rsidR="00FF0880" w:rsidRPr="00EA24F4"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w:t>
      </w:r>
      <w:r w:rsidRPr="00EA24F4">
        <w:rPr>
          <w:rFonts w:ascii="Courier New" w:hAnsi="Courier New" w:cs="Courier New"/>
          <w:sz w:val="24"/>
          <w:szCs w:val="24"/>
          <w:lang w:val="en-US"/>
        </w:rPr>
        <w:t>'</w:t>
      </w:r>
      <w:r w:rsidRPr="00FF0880">
        <w:rPr>
          <w:rFonts w:ascii="Courier New" w:hAnsi="Courier New" w:cs="Courier New"/>
          <w:sz w:val="24"/>
          <w:szCs w:val="24"/>
        </w:rPr>
        <w:t>Перевод</w:t>
      </w:r>
      <w:r w:rsidRPr="00EA24F4">
        <w:rPr>
          <w:rFonts w:ascii="Courier New" w:hAnsi="Courier New" w:cs="Courier New"/>
          <w:sz w:val="24"/>
          <w:szCs w:val="24"/>
          <w:lang w:val="en-US"/>
        </w:rPr>
        <w:t xml:space="preserve"> </w:t>
      </w:r>
      <w:r w:rsidRPr="00FF0880">
        <w:rPr>
          <w:rFonts w:ascii="Courier New" w:hAnsi="Courier New" w:cs="Courier New"/>
          <w:sz w:val="24"/>
          <w:szCs w:val="24"/>
        </w:rPr>
        <w:t>пикселей</w:t>
      </w:r>
      <w:r w:rsidRPr="00EA24F4">
        <w:rPr>
          <w:rFonts w:ascii="Courier New" w:hAnsi="Courier New" w:cs="Courier New"/>
          <w:sz w:val="24"/>
          <w:szCs w:val="24"/>
          <w:lang w:val="en-US"/>
        </w:rPr>
        <w:t xml:space="preserve"> </w:t>
      </w:r>
      <w:r w:rsidRPr="00FF0880">
        <w:rPr>
          <w:rFonts w:ascii="Courier New" w:hAnsi="Courier New" w:cs="Courier New"/>
          <w:sz w:val="24"/>
          <w:szCs w:val="24"/>
        </w:rPr>
        <w:t>в</w:t>
      </w:r>
      <w:r w:rsidRPr="00EA24F4">
        <w:rPr>
          <w:rFonts w:ascii="Courier New" w:hAnsi="Courier New" w:cs="Courier New"/>
          <w:sz w:val="24"/>
          <w:szCs w:val="24"/>
          <w:lang w:val="en-US"/>
        </w:rPr>
        <w:t xml:space="preserve"> </w:t>
      </w:r>
      <w:r w:rsidRPr="00FF0880">
        <w:rPr>
          <w:rFonts w:ascii="Courier New" w:hAnsi="Courier New" w:cs="Courier New"/>
          <w:sz w:val="24"/>
          <w:szCs w:val="24"/>
        </w:rPr>
        <w:t>двоичные</w:t>
      </w:r>
      <w:r w:rsidRPr="00EA24F4">
        <w:rPr>
          <w:rFonts w:ascii="Courier New" w:hAnsi="Courier New" w:cs="Courier New"/>
          <w:sz w:val="24"/>
          <w:szCs w:val="24"/>
          <w:lang w:val="en-US"/>
        </w:rPr>
        <w:t xml:space="preserve"> </w:t>
      </w:r>
      <w:r w:rsidRPr="00FF0880">
        <w:rPr>
          <w:rFonts w:ascii="Courier New" w:hAnsi="Courier New" w:cs="Courier New"/>
          <w:sz w:val="24"/>
          <w:szCs w:val="24"/>
        </w:rPr>
        <w:t>числа</w:t>
      </w:r>
      <w:r w:rsidRPr="00EA24F4">
        <w:rPr>
          <w:rFonts w:ascii="Courier New" w:hAnsi="Courier New" w:cs="Courier New"/>
          <w:sz w:val="24"/>
          <w:szCs w:val="24"/>
          <w:lang w:val="en-US"/>
        </w:rPr>
        <w:t>'</w:t>
      </w:r>
    </w:p>
    <w:p w14:paraId="0147130D" w14:textId="77777777" w:rsidR="00FF0880" w:rsidRPr="00EA24F4" w:rsidRDefault="00FF0880" w:rsidP="00FF0880">
      <w:pPr>
        <w:spacing w:line="240" w:lineRule="auto"/>
        <w:ind w:firstLine="0"/>
        <w:rPr>
          <w:rFonts w:ascii="Courier New" w:hAnsi="Courier New" w:cs="Courier New"/>
          <w:sz w:val="24"/>
          <w:szCs w:val="24"/>
          <w:lang w:val="en-US"/>
        </w:rPr>
      </w:pPr>
      <w:r w:rsidRPr="00EA24F4">
        <w:rPr>
          <w:rFonts w:ascii="Courier New" w:hAnsi="Courier New" w:cs="Courier New"/>
          <w:sz w:val="24"/>
          <w:szCs w:val="24"/>
          <w:lang w:val="en-US"/>
        </w:rPr>
        <w:t xml:space="preserve">        </w:t>
      </w:r>
      <w:r w:rsidRPr="00FF0880">
        <w:rPr>
          <w:rFonts w:ascii="Courier New" w:hAnsi="Courier New" w:cs="Courier New"/>
          <w:sz w:val="24"/>
          <w:szCs w:val="24"/>
          <w:lang w:val="en-US"/>
        </w:rPr>
        <w:t>bb</w:t>
      </w:r>
      <w:r w:rsidRPr="00EA24F4">
        <w:rPr>
          <w:rFonts w:ascii="Courier New" w:hAnsi="Courier New" w:cs="Courier New"/>
          <w:sz w:val="24"/>
          <w:szCs w:val="24"/>
          <w:lang w:val="en-US"/>
        </w:rPr>
        <w:t xml:space="preserve"> = </w:t>
      </w:r>
      <w:r w:rsidRPr="00FF0880">
        <w:rPr>
          <w:rFonts w:ascii="Courier New" w:hAnsi="Courier New" w:cs="Courier New"/>
          <w:sz w:val="24"/>
          <w:szCs w:val="24"/>
          <w:lang w:val="en-US"/>
        </w:rPr>
        <w:t>format</w:t>
      </w:r>
      <w:r w:rsidRPr="00EA24F4">
        <w:rPr>
          <w:rFonts w:ascii="Courier New" w:hAnsi="Courier New" w:cs="Courier New"/>
          <w:sz w:val="24"/>
          <w:szCs w:val="24"/>
          <w:lang w:val="en-US"/>
        </w:rPr>
        <w:t>(</w:t>
      </w:r>
      <w:r w:rsidRPr="00FF0880">
        <w:rPr>
          <w:rFonts w:ascii="Courier New" w:hAnsi="Courier New" w:cs="Courier New"/>
          <w:sz w:val="24"/>
          <w:szCs w:val="24"/>
          <w:lang w:val="en-US"/>
        </w:rPr>
        <w:t>b</w:t>
      </w:r>
      <w:r w:rsidRPr="00EA24F4">
        <w:rPr>
          <w:rFonts w:ascii="Courier New" w:hAnsi="Courier New" w:cs="Courier New"/>
          <w:sz w:val="24"/>
          <w:szCs w:val="24"/>
          <w:lang w:val="en-US"/>
        </w:rPr>
        <w:t>, '</w:t>
      </w:r>
      <w:r w:rsidRPr="00FF0880">
        <w:rPr>
          <w:rFonts w:ascii="Courier New" w:hAnsi="Courier New" w:cs="Courier New"/>
          <w:sz w:val="24"/>
          <w:szCs w:val="24"/>
          <w:lang w:val="en-US"/>
        </w:rPr>
        <w:t>b</w:t>
      </w:r>
      <w:r w:rsidRPr="00EA24F4">
        <w:rPr>
          <w:rFonts w:ascii="Courier New" w:hAnsi="Courier New" w:cs="Courier New"/>
          <w:sz w:val="24"/>
          <w:szCs w:val="24"/>
          <w:lang w:val="en-US"/>
        </w:rPr>
        <w:t xml:space="preserve">')  # </w:t>
      </w:r>
      <w:r w:rsidRPr="00FF0880">
        <w:rPr>
          <w:rFonts w:ascii="Courier New" w:hAnsi="Courier New" w:cs="Courier New"/>
          <w:sz w:val="24"/>
          <w:szCs w:val="24"/>
        </w:rPr>
        <w:t>Синий</w:t>
      </w:r>
      <w:r w:rsidRPr="00EA24F4">
        <w:rPr>
          <w:rFonts w:ascii="Courier New" w:hAnsi="Courier New" w:cs="Courier New"/>
          <w:sz w:val="24"/>
          <w:szCs w:val="24"/>
          <w:lang w:val="en-US"/>
        </w:rPr>
        <w:t xml:space="preserve"> </w:t>
      </w:r>
      <w:r w:rsidRPr="00FF0880">
        <w:rPr>
          <w:rFonts w:ascii="Courier New" w:hAnsi="Courier New" w:cs="Courier New"/>
          <w:sz w:val="24"/>
          <w:szCs w:val="24"/>
        </w:rPr>
        <w:t>цвет</w:t>
      </w:r>
    </w:p>
    <w:p w14:paraId="1EB291D9" w14:textId="77777777" w:rsidR="00FF0880" w:rsidRPr="00FF0880" w:rsidRDefault="00FF0880" w:rsidP="00FF0880">
      <w:pPr>
        <w:spacing w:line="240" w:lineRule="auto"/>
        <w:ind w:firstLine="0"/>
        <w:rPr>
          <w:rFonts w:ascii="Courier New" w:hAnsi="Courier New" w:cs="Courier New"/>
          <w:sz w:val="24"/>
          <w:szCs w:val="24"/>
          <w:lang w:val="en-US"/>
        </w:rPr>
      </w:pPr>
      <w:r w:rsidRPr="00EA24F4">
        <w:rPr>
          <w:rFonts w:ascii="Courier New" w:hAnsi="Courier New" w:cs="Courier New"/>
          <w:sz w:val="24"/>
          <w:szCs w:val="24"/>
          <w:lang w:val="en-US"/>
        </w:rPr>
        <w:t xml:space="preserve">        </w:t>
      </w:r>
      <w:r w:rsidRPr="00FF0880">
        <w:rPr>
          <w:rFonts w:ascii="Courier New" w:hAnsi="Courier New" w:cs="Courier New"/>
          <w:sz w:val="24"/>
          <w:szCs w:val="24"/>
          <w:lang w:val="en-US"/>
        </w:rPr>
        <w:t>for i in range(8 - len(bb)):</w:t>
      </w:r>
    </w:p>
    <w:p w14:paraId="4391E72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bb = ('0' + bb)</w:t>
      </w:r>
    </w:p>
    <w:p w14:paraId="4F5EC1A4" w14:textId="77777777" w:rsidR="00FF0880" w:rsidRPr="00FF0880" w:rsidRDefault="00FF0880" w:rsidP="00FF0880">
      <w:pPr>
        <w:spacing w:line="240" w:lineRule="auto"/>
        <w:ind w:firstLine="0"/>
        <w:rPr>
          <w:rFonts w:ascii="Courier New" w:hAnsi="Courier New" w:cs="Courier New"/>
          <w:sz w:val="24"/>
          <w:szCs w:val="24"/>
          <w:lang w:val="en-US"/>
        </w:rPr>
      </w:pPr>
    </w:p>
    <w:p w14:paraId="01377E5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gg = format(g, 'b')  # Зеленый цвет</w:t>
      </w:r>
    </w:p>
    <w:p w14:paraId="48F7315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for i in range(8 - len(gg)):</w:t>
      </w:r>
    </w:p>
    <w:p w14:paraId="4E2DA17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gg = ('0' + gg)</w:t>
      </w:r>
    </w:p>
    <w:p w14:paraId="47992282" w14:textId="77777777" w:rsidR="00FF0880" w:rsidRPr="00FF0880" w:rsidRDefault="00FF0880" w:rsidP="00FF0880">
      <w:pPr>
        <w:spacing w:line="240" w:lineRule="auto"/>
        <w:ind w:firstLine="0"/>
        <w:rPr>
          <w:rFonts w:ascii="Courier New" w:hAnsi="Courier New" w:cs="Courier New"/>
          <w:sz w:val="24"/>
          <w:szCs w:val="24"/>
          <w:lang w:val="en-US"/>
        </w:rPr>
      </w:pPr>
    </w:p>
    <w:p w14:paraId="58CDB6DB" w14:textId="77777777" w:rsidR="00FF0880" w:rsidRPr="00EA24F4"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lang w:val="en-US"/>
        </w:rPr>
        <w:t xml:space="preserve">        rr</w:t>
      </w:r>
      <w:r w:rsidRPr="00EA24F4">
        <w:rPr>
          <w:rFonts w:ascii="Courier New" w:hAnsi="Courier New" w:cs="Courier New"/>
          <w:sz w:val="24"/>
          <w:szCs w:val="24"/>
        </w:rPr>
        <w:t xml:space="preserve"> = </w:t>
      </w:r>
      <w:r w:rsidRPr="00FF0880">
        <w:rPr>
          <w:rFonts w:ascii="Courier New" w:hAnsi="Courier New" w:cs="Courier New"/>
          <w:sz w:val="24"/>
          <w:szCs w:val="24"/>
          <w:lang w:val="en-US"/>
        </w:rPr>
        <w:t>format</w:t>
      </w:r>
      <w:r w:rsidRPr="00EA24F4">
        <w:rPr>
          <w:rFonts w:ascii="Courier New" w:hAnsi="Courier New" w:cs="Courier New"/>
          <w:sz w:val="24"/>
          <w:szCs w:val="24"/>
        </w:rPr>
        <w:t>(</w:t>
      </w:r>
      <w:r w:rsidRPr="00FF0880">
        <w:rPr>
          <w:rFonts w:ascii="Courier New" w:hAnsi="Courier New" w:cs="Courier New"/>
          <w:sz w:val="24"/>
          <w:szCs w:val="24"/>
          <w:lang w:val="en-US"/>
        </w:rPr>
        <w:t>r</w:t>
      </w:r>
      <w:r w:rsidRPr="00EA24F4">
        <w:rPr>
          <w:rFonts w:ascii="Courier New" w:hAnsi="Courier New" w:cs="Courier New"/>
          <w:sz w:val="24"/>
          <w:szCs w:val="24"/>
        </w:rPr>
        <w:t>, '</w:t>
      </w:r>
      <w:r w:rsidRPr="00FF0880">
        <w:rPr>
          <w:rFonts w:ascii="Courier New" w:hAnsi="Courier New" w:cs="Courier New"/>
          <w:sz w:val="24"/>
          <w:szCs w:val="24"/>
          <w:lang w:val="en-US"/>
        </w:rPr>
        <w:t>b</w:t>
      </w:r>
      <w:r w:rsidRPr="00EA24F4">
        <w:rPr>
          <w:rFonts w:ascii="Courier New" w:hAnsi="Courier New" w:cs="Courier New"/>
          <w:sz w:val="24"/>
          <w:szCs w:val="24"/>
        </w:rPr>
        <w:t xml:space="preserve">')  # </w:t>
      </w:r>
      <w:r w:rsidRPr="0054448A">
        <w:rPr>
          <w:rFonts w:ascii="Courier New" w:hAnsi="Courier New" w:cs="Courier New"/>
          <w:sz w:val="24"/>
          <w:szCs w:val="24"/>
        </w:rPr>
        <w:t>Красный</w:t>
      </w:r>
      <w:r w:rsidRPr="00EA24F4">
        <w:rPr>
          <w:rFonts w:ascii="Courier New" w:hAnsi="Courier New" w:cs="Courier New"/>
          <w:sz w:val="24"/>
          <w:szCs w:val="24"/>
        </w:rPr>
        <w:t xml:space="preserve"> </w:t>
      </w:r>
      <w:r w:rsidRPr="0054448A">
        <w:rPr>
          <w:rFonts w:ascii="Courier New" w:hAnsi="Courier New" w:cs="Courier New"/>
          <w:sz w:val="24"/>
          <w:szCs w:val="24"/>
        </w:rPr>
        <w:t>цвет</w:t>
      </w:r>
    </w:p>
    <w:p w14:paraId="66ECE365" w14:textId="77777777" w:rsidR="00FF0880" w:rsidRPr="00FF0880" w:rsidRDefault="00FF0880" w:rsidP="00FF0880">
      <w:pPr>
        <w:spacing w:line="240" w:lineRule="auto"/>
        <w:ind w:firstLine="0"/>
        <w:rPr>
          <w:rFonts w:ascii="Courier New" w:hAnsi="Courier New" w:cs="Courier New"/>
          <w:sz w:val="24"/>
          <w:szCs w:val="24"/>
          <w:lang w:val="en-US"/>
        </w:rPr>
      </w:pPr>
      <w:r w:rsidRPr="00EA24F4">
        <w:rPr>
          <w:rFonts w:ascii="Courier New" w:hAnsi="Courier New" w:cs="Courier New"/>
          <w:sz w:val="24"/>
          <w:szCs w:val="24"/>
        </w:rPr>
        <w:t xml:space="preserve">        </w:t>
      </w:r>
      <w:r w:rsidRPr="00FF0880">
        <w:rPr>
          <w:rFonts w:ascii="Courier New" w:hAnsi="Courier New" w:cs="Courier New"/>
          <w:sz w:val="24"/>
          <w:szCs w:val="24"/>
          <w:lang w:val="en-US"/>
        </w:rPr>
        <w:t>for i in range(8 - len(rr)):</w:t>
      </w:r>
    </w:p>
    <w:p w14:paraId="28DC92DA"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rr = ('0' + rr)</w:t>
      </w:r>
    </w:p>
    <w:p w14:paraId="30FA8405" w14:textId="77777777" w:rsidR="00FF0880" w:rsidRPr="00FF0880" w:rsidRDefault="00FF0880" w:rsidP="00FF0880">
      <w:pPr>
        <w:spacing w:line="240" w:lineRule="auto"/>
        <w:ind w:firstLine="0"/>
        <w:rPr>
          <w:rFonts w:ascii="Courier New" w:hAnsi="Courier New" w:cs="Courier New"/>
          <w:sz w:val="24"/>
          <w:szCs w:val="24"/>
          <w:lang w:val="en-US"/>
        </w:rPr>
      </w:pPr>
    </w:p>
    <w:p w14:paraId="15A790F5" w14:textId="77777777" w:rsidR="00FF0880" w:rsidRPr="00EA24F4" w:rsidRDefault="00FF0880" w:rsidP="00FF0880">
      <w:pPr>
        <w:spacing w:line="240" w:lineRule="auto"/>
        <w:ind w:firstLine="0"/>
        <w:rPr>
          <w:rFonts w:ascii="Courier New" w:hAnsi="Courier New" w:cs="Courier New"/>
          <w:sz w:val="24"/>
          <w:szCs w:val="24"/>
        </w:rPr>
      </w:pPr>
      <w:r w:rsidRPr="00FF0880">
        <w:rPr>
          <w:rFonts w:ascii="Courier New" w:hAnsi="Courier New" w:cs="Courier New"/>
          <w:sz w:val="24"/>
          <w:szCs w:val="24"/>
          <w:lang w:val="en-US"/>
        </w:rPr>
        <w:t xml:space="preserve">        s</w:t>
      </w:r>
      <w:r w:rsidRPr="00EA24F4">
        <w:rPr>
          <w:rFonts w:ascii="Courier New" w:hAnsi="Courier New" w:cs="Courier New"/>
          <w:sz w:val="24"/>
          <w:szCs w:val="24"/>
        </w:rPr>
        <w:t xml:space="preserve"> = </w:t>
      </w:r>
      <w:r w:rsidRPr="00FF0880">
        <w:rPr>
          <w:rFonts w:ascii="Courier New" w:hAnsi="Courier New" w:cs="Courier New"/>
          <w:sz w:val="24"/>
          <w:szCs w:val="24"/>
          <w:lang w:val="en-US"/>
        </w:rPr>
        <w:t>rr</w:t>
      </w:r>
      <w:r w:rsidRPr="00EA24F4">
        <w:rPr>
          <w:rFonts w:ascii="Courier New" w:hAnsi="Courier New" w:cs="Courier New"/>
          <w:sz w:val="24"/>
          <w:szCs w:val="24"/>
        </w:rPr>
        <w:t xml:space="preserve">[5:] + </w:t>
      </w:r>
      <w:r w:rsidRPr="00FF0880">
        <w:rPr>
          <w:rFonts w:ascii="Courier New" w:hAnsi="Courier New" w:cs="Courier New"/>
          <w:sz w:val="24"/>
          <w:szCs w:val="24"/>
          <w:lang w:val="en-US"/>
        </w:rPr>
        <w:t>gg</w:t>
      </w:r>
      <w:r w:rsidRPr="00EA24F4">
        <w:rPr>
          <w:rFonts w:ascii="Courier New" w:hAnsi="Courier New" w:cs="Courier New"/>
          <w:sz w:val="24"/>
          <w:szCs w:val="24"/>
        </w:rPr>
        <w:t xml:space="preserve">[6:] + </w:t>
      </w:r>
      <w:r w:rsidRPr="00FF0880">
        <w:rPr>
          <w:rFonts w:ascii="Courier New" w:hAnsi="Courier New" w:cs="Courier New"/>
          <w:sz w:val="24"/>
          <w:szCs w:val="24"/>
          <w:lang w:val="en-US"/>
        </w:rPr>
        <w:t>bb</w:t>
      </w:r>
      <w:r w:rsidRPr="00EA24F4">
        <w:rPr>
          <w:rFonts w:ascii="Courier New" w:hAnsi="Courier New" w:cs="Courier New"/>
          <w:sz w:val="24"/>
          <w:szCs w:val="24"/>
        </w:rPr>
        <w:t>[5:]</w:t>
      </w:r>
    </w:p>
    <w:p w14:paraId="5870B203" w14:textId="77777777" w:rsidR="00FF0880" w:rsidRPr="00FF0880" w:rsidRDefault="00FF0880" w:rsidP="00FF0880">
      <w:pPr>
        <w:spacing w:line="240" w:lineRule="auto"/>
        <w:ind w:firstLine="0"/>
        <w:rPr>
          <w:rFonts w:ascii="Courier New" w:hAnsi="Courier New" w:cs="Courier New"/>
          <w:sz w:val="24"/>
          <w:szCs w:val="24"/>
        </w:rPr>
      </w:pPr>
      <w:r w:rsidRPr="00EA24F4">
        <w:rPr>
          <w:rFonts w:ascii="Courier New" w:hAnsi="Courier New" w:cs="Courier New"/>
          <w:sz w:val="24"/>
          <w:szCs w:val="24"/>
        </w:rPr>
        <w:t xml:space="preserve">        </w:t>
      </w:r>
      <w:r w:rsidRPr="00FF0880">
        <w:rPr>
          <w:rFonts w:ascii="Courier New" w:hAnsi="Courier New" w:cs="Courier New"/>
          <w:sz w:val="24"/>
          <w:szCs w:val="24"/>
          <w:lang w:val="en-US"/>
        </w:rPr>
        <w:t>s</w:t>
      </w:r>
      <w:r w:rsidRPr="00FF0880">
        <w:rPr>
          <w:rFonts w:ascii="Courier New" w:hAnsi="Courier New" w:cs="Courier New"/>
          <w:sz w:val="24"/>
          <w:szCs w:val="24"/>
        </w:rPr>
        <w:t>2 = (</w:t>
      </w:r>
      <w:r w:rsidRPr="00FF0880">
        <w:rPr>
          <w:rFonts w:ascii="Courier New" w:hAnsi="Courier New" w:cs="Courier New"/>
          <w:sz w:val="24"/>
          <w:szCs w:val="24"/>
          <w:lang w:val="en-US"/>
        </w:rPr>
        <w:t>int</w:t>
      </w:r>
      <w:r w:rsidRPr="00FF0880">
        <w:rPr>
          <w:rFonts w:ascii="Courier New" w:hAnsi="Courier New" w:cs="Courier New"/>
          <w:sz w:val="24"/>
          <w:szCs w:val="24"/>
        </w:rPr>
        <w:t>(</w:t>
      </w:r>
      <w:r w:rsidRPr="00FF0880">
        <w:rPr>
          <w:rFonts w:ascii="Courier New" w:hAnsi="Courier New" w:cs="Courier New"/>
          <w:sz w:val="24"/>
          <w:szCs w:val="24"/>
          <w:lang w:val="en-US"/>
        </w:rPr>
        <w:t>s</w:t>
      </w:r>
      <w:r w:rsidRPr="00FF0880">
        <w:rPr>
          <w:rFonts w:ascii="Courier New" w:hAnsi="Courier New" w:cs="Courier New"/>
          <w:sz w:val="24"/>
          <w:szCs w:val="24"/>
        </w:rPr>
        <w:t>, 2))  # Извлеченный из пикселя символ</w:t>
      </w:r>
    </w:p>
    <w:p w14:paraId="766A00F7"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rPr>
        <w:t xml:space="preserve">        </w:t>
      </w:r>
      <w:r w:rsidRPr="00FF0880">
        <w:rPr>
          <w:rFonts w:ascii="Courier New" w:hAnsi="Courier New" w:cs="Courier New"/>
          <w:sz w:val="24"/>
          <w:szCs w:val="24"/>
          <w:lang w:val="en-US"/>
        </w:rPr>
        <w:t>if (s2 &gt; 192) &amp; (s2 &lt; 255):</w:t>
      </w:r>
    </w:p>
    <w:p w14:paraId="5BB408C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print(chr(s2 + 848))</w:t>
      </w:r>
    </w:p>
    <w:p w14:paraId="24C2911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text.append(chr(s2 + 848))</w:t>
      </w:r>
    </w:p>
    <w:p w14:paraId="5744F96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else:</w:t>
      </w:r>
    </w:p>
    <w:p w14:paraId="0C21647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print(chr(s2))</w:t>
      </w:r>
    </w:p>
    <w:p w14:paraId="78175CC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text.append(chr(s2))</w:t>
      </w:r>
    </w:p>
    <w:p w14:paraId="33501A30" w14:textId="77777777" w:rsidR="00FF0880" w:rsidRPr="00EA24F4"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w:t>
      </w:r>
      <w:r w:rsidRPr="00EA24F4">
        <w:rPr>
          <w:rFonts w:ascii="Courier New" w:hAnsi="Courier New" w:cs="Courier New"/>
          <w:sz w:val="24"/>
          <w:szCs w:val="24"/>
          <w:lang w:val="en-US"/>
        </w:rPr>
        <w:t xml:space="preserve"># </w:t>
      </w:r>
      <w:r w:rsidRPr="00FF0880">
        <w:rPr>
          <w:rFonts w:ascii="Courier New" w:hAnsi="Courier New" w:cs="Courier New"/>
          <w:sz w:val="24"/>
          <w:szCs w:val="24"/>
          <w:lang w:val="en-US"/>
        </w:rPr>
        <w:t>mass</w:t>
      </w:r>
      <w:r w:rsidRPr="00EA24F4">
        <w:rPr>
          <w:rFonts w:ascii="Courier New" w:hAnsi="Courier New" w:cs="Courier New"/>
          <w:sz w:val="24"/>
          <w:szCs w:val="24"/>
          <w:lang w:val="en-US"/>
        </w:rPr>
        <w:t>[</w:t>
      </w:r>
      <w:r w:rsidRPr="00FF0880">
        <w:rPr>
          <w:rFonts w:ascii="Courier New" w:hAnsi="Courier New" w:cs="Courier New"/>
          <w:sz w:val="24"/>
          <w:szCs w:val="24"/>
          <w:lang w:val="en-US"/>
        </w:rPr>
        <w:t>p</w:t>
      </w:r>
      <w:r w:rsidRPr="00EA24F4">
        <w:rPr>
          <w:rFonts w:ascii="Courier New" w:hAnsi="Courier New" w:cs="Courier New"/>
          <w:sz w:val="24"/>
          <w:szCs w:val="24"/>
          <w:lang w:val="en-US"/>
        </w:rPr>
        <w:t xml:space="preserve">*2] = </w:t>
      </w:r>
      <w:r w:rsidRPr="00FF0880">
        <w:rPr>
          <w:rFonts w:ascii="Courier New" w:hAnsi="Courier New" w:cs="Courier New"/>
          <w:sz w:val="24"/>
          <w:szCs w:val="24"/>
          <w:lang w:val="en-US"/>
        </w:rPr>
        <w:t>h</w:t>
      </w:r>
      <w:r w:rsidRPr="00EA24F4">
        <w:rPr>
          <w:rFonts w:ascii="Courier New" w:hAnsi="Courier New" w:cs="Courier New"/>
          <w:sz w:val="24"/>
          <w:szCs w:val="24"/>
          <w:lang w:val="en-US"/>
        </w:rPr>
        <w:t xml:space="preserve">     # </w:t>
      </w:r>
      <w:r w:rsidRPr="00FF0880">
        <w:rPr>
          <w:rFonts w:ascii="Courier New" w:hAnsi="Courier New" w:cs="Courier New"/>
          <w:sz w:val="24"/>
          <w:szCs w:val="24"/>
        </w:rPr>
        <w:t>Сохранение</w:t>
      </w:r>
      <w:r w:rsidRPr="00EA24F4">
        <w:rPr>
          <w:rFonts w:ascii="Courier New" w:hAnsi="Courier New" w:cs="Courier New"/>
          <w:sz w:val="24"/>
          <w:szCs w:val="24"/>
          <w:lang w:val="en-US"/>
        </w:rPr>
        <w:t xml:space="preserve"> </w:t>
      </w:r>
      <w:r w:rsidRPr="00FF0880">
        <w:rPr>
          <w:rFonts w:ascii="Courier New" w:hAnsi="Courier New" w:cs="Courier New"/>
          <w:sz w:val="24"/>
          <w:szCs w:val="24"/>
        </w:rPr>
        <w:t>заполненного</w:t>
      </w:r>
      <w:r w:rsidRPr="00EA24F4">
        <w:rPr>
          <w:rFonts w:ascii="Courier New" w:hAnsi="Courier New" w:cs="Courier New"/>
          <w:sz w:val="24"/>
          <w:szCs w:val="24"/>
          <w:lang w:val="en-US"/>
        </w:rPr>
        <w:t xml:space="preserve"> </w:t>
      </w:r>
      <w:r w:rsidRPr="00FF0880">
        <w:rPr>
          <w:rFonts w:ascii="Courier New" w:hAnsi="Courier New" w:cs="Courier New"/>
          <w:sz w:val="24"/>
          <w:szCs w:val="24"/>
        </w:rPr>
        <w:t>пикселя</w:t>
      </w:r>
    </w:p>
    <w:p w14:paraId="230964B4" w14:textId="77777777" w:rsidR="00FF0880" w:rsidRPr="00FF0880" w:rsidRDefault="00FF0880" w:rsidP="00FF0880">
      <w:pPr>
        <w:spacing w:line="240" w:lineRule="auto"/>
        <w:ind w:firstLine="0"/>
        <w:rPr>
          <w:rFonts w:ascii="Courier New" w:hAnsi="Courier New" w:cs="Courier New"/>
          <w:sz w:val="24"/>
          <w:szCs w:val="24"/>
          <w:lang w:val="en-US"/>
        </w:rPr>
      </w:pPr>
      <w:r w:rsidRPr="00EA24F4">
        <w:rPr>
          <w:rFonts w:ascii="Courier New" w:hAnsi="Courier New" w:cs="Courier New"/>
          <w:sz w:val="24"/>
          <w:szCs w:val="24"/>
          <w:lang w:val="en-US"/>
        </w:rPr>
        <w:t xml:space="preserve">        </w:t>
      </w:r>
      <w:r w:rsidRPr="00FF0880">
        <w:rPr>
          <w:rFonts w:ascii="Courier New" w:hAnsi="Courier New" w:cs="Courier New"/>
          <w:sz w:val="24"/>
          <w:szCs w:val="24"/>
          <w:lang w:val="en-US"/>
        </w:rPr>
        <w:t># mass[p*2+1] = w</w:t>
      </w:r>
    </w:p>
    <w:p w14:paraId="3A6908E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mass.append(k)</w:t>
      </w:r>
    </w:p>
    <w:p w14:paraId="6A86A87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mass.append(h)</w:t>
      </w:r>
    </w:p>
    <w:p w14:paraId="4AFA637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mass.append(w)</w:t>
      </w:r>
    </w:p>
    <w:p w14:paraId="02C735A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print("Пиксель №", p, " - высота: ", h, "; широта: ", w)</w:t>
      </w:r>
    </w:p>
    <w:p w14:paraId="2F615A6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 = p + 1</w:t>
      </w:r>
    </w:p>
    <w:p w14:paraId="44D6C185"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for i in range(len(text)):</w:t>
      </w:r>
    </w:p>
    <w:p w14:paraId="7DCAE57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print(text[i])</w:t>
      </w:r>
    </w:p>
    <w:p w14:paraId="6BD180A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str_a = ''.join(text)</w:t>
      </w:r>
    </w:p>
    <w:p w14:paraId="5F42A8FE"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print(str_a)</w:t>
      </w:r>
    </w:p>
    <w:p w14:paraId="1B59F60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gottext = open('resulttext.txt', 'w', encoding="utf-8")</w:t>
      </w:r>
    </w:p>
    <w:p w14:paraId="653F8D7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gottext.write(str_a)</w:t>
      </w:r>
    </w:p>
    <w:p w14:paraId="522390F5"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vivod.configure(text=str_a)</w:t>
      </w:r>
    </w:p>
    <w:p w14:paraId="397CE8B6" w14:textId="77777777" w:rsidR="00FF0880" w:rsidRPr="00FF0880" w:rsidRDefault="00FF0880" w:rsidP="00FF0880">
      <w:pPr>
        <w:spacing w:line="240" w:lineRule="auto"/>
        <w:ind w:firstLine="0"/>
        <w:rPr>
          <w:rFonts w:ascii="Courier New" w:hAnsi="Courier New" w:cs="Courier New"/>
          <w:sz w:val="24"/>
          <w:szCs w:val="24"/>
          <w:lang w:val="en-US"/>
        </w:rPr>
      </w:pPr>
    </w:p>
    <w:p w14:paraId="07F86291"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def opentext():</w:t>
      </w:r>
    </w:p>
    <w:p w14:paraId="5EE9FCF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global origin_text_file</w:t>
      </w:r>
    </w:p>
    <w:p w14:paraId="519B451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origin_text_file = filedialog.askopenfilename(filetypes = (("Text files","*.txt"),("all files","*.*")))</w:t>
      </w:r>
    </w:p>
    <w:p w14:paraId="4CB71CC9"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opentext = open(origin_text_file, encoding='UTF-8')</w:t>
      </w:r>
    </w:p>
    <w:p w14:paraId="27D82E27"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lastRenderedPageBreak/>
        <w:t xml:space="preserve">    # global text</w:t>
      </w:r>
    </w:p>
    <w:p w14:paraId="2B6F4D8F" w14:textId="77777777" w:rsidR="00FF0880" w:rsidRPr="00FF0880" w:rsidRDefault="00FF0880" w:rsidP="00FF0880">
      <w:pPr>
        <w:spacing w:line="240" w:lineRule="auto"/>
        <w:ind w:firstLine="0"/>
        <w:rPr>
          <w:rFonts w:ascii="Courier New" w:hAnsi="Courier New" w:cs="Courier New"/>
          <w:sz w:val="24"/>
          <w:szCs w:val="24"/>
          <w:lang w:val="en-US"/>
        </w:rPr>
      </w:pPr>
    </w:p>
    <w:p w14:paraId="67FF340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def openvideo():</w:t>
      </w:r>
    </w:p>
    <w:p w14:paraId="447CAD0A"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global origin_video_file</w:t>
      </w:r>
    </w:p>
    <w:p w14:paraId="7E073C0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origin_video_file = filedialog.askopenfilename(filetypes=(("Videofiles", "*.mp4"), ("all files", "*.*")))</w:t>
      </w:r>
    </w:p>
    <w:p w14:paraId="76980D1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global img</w:t>
      </w:r>
    </w:p>
    <w:p w14:paraId="423A750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img = origin_video_file</w:t>
      </w:r>
    </w:p>
    <w:p w14:paraId="57A899BC" w14:textId="77777777" w:rsidR="00FF0880" w:rsidRPr="00FF0880" w:rsidRDefault="00FF0880" w:rsidP="00FF0880">
      <w:pPr>
        <w:spacing w:line="240" w:lineRule="auto"/>
        <w:ind w:firstLine="0"/>
        <w:rPr>
          <w:rFonts w:ascii="Courier New" w:hAnsi="Courier New" w:cs="Courier New"/>
          <w:sz w:val="24"/>
          <w:szCs w:val="24"/>
          <w:lang w:val="en-US"/>
        </w:rPr>
      </w:pPr>
    </w:p>
    <w:p w14:paraId="7A1E955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def openvideo2():</w:t>
      </w:r>
    </w:p>
    <w:p w14:paraId="02550959"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files = glob.glob('frames2/*')</w:t>
      </w:r>
    </w:p>
    <w:p w14:paraId="135458DA"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for f in files:</w:t>
      </w:r>
    </w:p>
    <w:p w14:paraId="25E15B8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os.remove(f)</w:t>
      </w:r>
    </w:p>
    <w:p w14:paraId="5181C4C1"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global enc_video_file</w:t>
      </w:r>
    </w:p>
    <w:p w14:paraId="7A65F11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enc_video_file = filedialog.askopenfilename(filetypes=(("Videofiles", "*.mp4"), ("all files", "*.*")))</w:t>
      </w:r>
    </w:p>
    <w:p w14:paraId="33DFA69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global encimg</w:t>
      </w:r>
    </w:p>
    <w:p w14:paraId="2606225B"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xml:space="preserve">    # encimg = enc_video_file</w:t>
      </w:r>
    </w:p>
    <w:p w14:paraId="5460C570" w14:textId="77777777" w:rsidR="00FF0880" w:rsidRPr="00FF0880" w:rsidRDefault="00FF0880" w:rsidP="00FF0880">
      <w:pPr>
        <w:spacing w:line="240" w:lineRule="auto"/>
        <w:ind w:firstLine="0"/>
        <w:rPr>
          <w:rFonts w:ascii="Courier New" w:hAnsi="Courier New" w:cs="Courier New"/>
          <w:sz w:val="24"/>
          <w:szCs w:val="24"/>
          <w:lang w:val="en-US"/>
        </w:rPr>
      </w:pPr>
    </w:p>
    <w:p w14:paraId="1F83455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Интерфейс программы</w:t>
      </w:r>
    </w:p>
    <w:p w14:paraId="0A08B4F0"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window = Tk()</w:t>
      </w:r>
    </w:p>
    <w:p w14:paraId="0B121EDA"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window.title("VideoSteg")</w:t>
      </w:r>
    </w:p>
    <w:p w14:paraId="5136457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window.geometry('550x400')</w:t>
      </w:r>
    </w:p>
    <w:p w14:paraId="2A14EABC" w14:textId="77777777" w:rsidR="00FF0880" w:rsidRPr="00FF0880" w:rsidRDefault="00FF0880" w:rsidP="00FF0880">
      <w:pPr>
        <w:spacing w:line="240" w:lineRule="auto"/>
        <w:ind w:firstLine="0"/>
        <w:rPr>
          <w:rFonts w:ascii="Courier New" w:hAnsi="Courier New" w:cs="Courier New"/>
          <w:sz w:val="24"/>
          <w:szCs w:val="24"/>
          <w:lang w:val="en-US"/>
        </w:rPr>
      </w:pPr>
    </w:p>
    <w:p w14:paraId="7F7E00B7"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Создание вкладок</w:t>
      </w:r>
    </w:p>
    <w:p w14:paraId="1FEE6531"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tab_control = ttk.Notebook(window)</w:t>
      </w:r>
    </w:p>
    <w:p w14:paraId="17ACD44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tab1 = ttk.Frame(tab_control)</w:t>
      </w:r>
    </w:p>
    <w:p w14:paraId="5C57981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tab2 = ttk.Frame(tab_control)</w:t>
      </w:r>
    </w:p>
    <w:p w14:paraId="277228A2"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tab_control.add(tab1, text='Кодирование')</w:t>
      </w:r>
    </w:p>
    <w:p w14:paraId="618DA1D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tab_control.add(tab2, text='Декодирование')</w:t>
      </w:r>
    </w:p>
    <w:p w14:paraId="1187CBB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Первая вкладка-----------------------------------------------------------</w:t>
      </w:r>
    </w:p>
    <w:p w14:paraId="21A008C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btn1 = Button(tab1, width=40, height=1, text="Выбрать видеофайл", command = openvideo)</w:t>
      </w:r>
    </w:p>
    <w:p w14:paraId="137E4C9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btn1.grid(column=0, row=0)</w:t>
      </w:r>
    </w:p>
    <w:p w14:paraId="6F4DAF9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btn1.place(x=100, y=10)</w:t>
      </w:r>
    </w:p>
    <w:p w14:paraId="1257546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btn2 = Button(tab1, width=40, height=1, text="Выбрать исходный текст", command = opentext)</w:t>
      </w:r>
    </w:p>
    <w:p w14:paraId="3B4D038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btn2.grid(column=0, row=1)</w:t>
      </w:r>
    </w:p>
    <w:p w14:paraId="148E0AC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btn2.place(x=100, y = 50)</w:t>
      </w:r>
    </w:p>
    <w:p w14:paraId="2840EE0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key = Entry(tab1, width=40)</w:t>
      </w:r>
    </w:p>
    <w:p w14:paraId="5DF86C0A"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key1 = key.get()</w:t>
      </w:r>
    </w:p>
    <w:p w14:paraId="1E55B23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txt.grid(column=0, row=3)</w:t>
      </w:r>
    </w:p>
    <w:p w14:paraId="58A3E2F7"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key.place(x = 100, y = 95)</w:t>
      </w:r>
    </w:p>
    <w:p w14:paraId="224713E5"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lbl1 = Label(tab1, text="Ввод ключа",)</w:t>
      </w:r>
    </w:p>
    <w:p w14:paraId="1BD2FCD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lbl1.grid(column=1, row=3)</w:t>
      </w:r>
    </w:p>
    <w:p w14:paraId="083A132E"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lbl1.place(x = 430, y = 95)</w:t>
      </w:r>
    </w:p>
    <w:p w14:paraId="36FE8E19"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btn3 = Button(tab1, width=40, height=1, text="Закодировать текст", command = enc)</w:t>
      </w:r>
    </w:p>
    <w:p w14:paraId="5E9E2C5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lastRenderedPageBreak/>
        <w:t># btn.grid(column=0, row=4)</w:t>
      </w:r>
    </w:p>
    <w:p w14:paraId="751929CD"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btn3.place(x = 100, y = 130)</w:t>
      </w:r>
    </w:p>
    <w:p w14:paraId="61658FE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adigabze = Label(tab1, text="")</w:t>
      </w:r>
    </w:p>
    <w:p w14:paraId="104DDF65"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adigabze.grid(column=0, row=5)</w:t>
      </w:r>
    </w:p>
    <w:p w14:paraId="167FD6B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Вторая вкладка-----------------------------------------------------------------</w:t>
      </w:r>
    </w:p>
    <w:p w14:paraId="415C3C90"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btn = Button(tab2, width=40, height=1, text="Выбрать закодированный видеофайл", command = openvideo2)</w:t>
      </w:r>
    </w:p>
    <w:p w14:paraId="0A8C283F"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btn.place(x = 100, y = 10)</w:t>
      </w:r>
    </w:p>
    <w:p w14:paraId="3DF0BAC0"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btn.grid(column=0, row=0)</w:t>
      </w:r>
    </w:p>
    <w:p w14:paraId="573924A0"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txt = Entry(tab2, width=40)</w:t>
      </w:r>
    </w:p>
    <w:p w14:paraId="463EF5E7"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txt.place(x = 100, y = 55)</w:t>
      </w:r>
    </w:p>
    <w:p w14:paraId="786C685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key2 = txt.get()</w:t>
      </w:r>
    </w:p>
    <w:p w14:paraId="71EBF87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txt.grid(column=0, row=1)</w:t>
      </w:r>
    </w:p>
    <w:p w14:paraId="04A80138"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lbl2 = Label(tab2, text="Ввод ключа")</w:t>
      </w:r>
    </w:p>
    <w:p w14:paraId="3C436AEE"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lbl2.place(x = 430, y = 55)</w:t>
      </w:r>
    </w:p>
    <w:p w14:paraId="0169FF09"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lbl2.grid(column=1, row=1)</w:t>
      </w:r>
    </w:p>
    <w:p w14:paraId="5A69B630"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btn = Button(tab2, width=40, height=1, text="Получить исходный текст", command = dec)</w:t>
      </w:r>
    </w:p>
    <w:p w14:paraId="247F38F1"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btn.place(x = 100, y = 90)</w:t>
      </w:r>
    </w:p>
    <w:p w14:paraId="3FB82AE6"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btn.grid(column=0, row=2)</w:t>
      </w:r>
    </w:p>
    <w:p w14:paraId="17529FFC"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vivod = Label(tab2, text="")</w:t>
      </w:r>
    </w:p>
    <w:p w14:paraId="57D045A3"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vivod.place(x = 0, y = 130)</w:t>
      </w:r>
    </w:p>
    <w:p w14:paraId="6C0C55CE"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 vivod.grid(column=0, row=3)</w:t>
      </w:r>
    </w:p>
    <w:p w14:paraId="3044A6A4" w14:textId="77777777" w:rsidR="00FF0880"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tab_control.pack(expand=1, fill='both')</w:t>
      </w:r>
    </w:p>
    <w:p w14:paraId="673ECFB6" w14:textId="54B99D25" w:rsidR="00DD7071" w:rsidRPr="00FF0880" w:rsidRDefault="00FF0880" w:rsidP="00FF0880">
      <w:pPr>
        <w:spacing w:line="240" w:lineRule="auto"/>
        <w:ind w:firstLine="0"/>
        <w:rPr>
          <w:rFonts w:ascii="Courier New" w:hAnsi="Courier New" w:cs="Courier New"/>
          <w:sz w:val="24"/>
          <w:szCs w:val="24"/>
          <w:lang w:val="en-US"/>
        </w:rPr>
      </w:pPr>
      <w:r w:rsidRPr="00FF0880">
        <w:rPr>
          <w:rFonts w:ascii="Courier New" w:hAnsi="Courier New" w:cs="Courier New"/>
          <w:sz w:val="24"/>
          <w:szCs w:val="24"/>
          <w:lang w:val="en-US"/>
        </w:rPr>
        <w:t>window.mainloop()</w:t>
      </w:r>
    </w:p>
    <w:p w14:paraId="12FFED0A" w14:textId="2C3AC461" w:rsidR="002D377A" w:rsidRPr="00FF0880" w:rsidRDefault="002D377A" w:rsidP="002D377A">
      <w:pPr>
        <w:spacing w:line="240" w:lineRule="auto"/>
        <w:ind w:firstLine="0"/>
        <w:rPr>
          <w:rFonts w:ascii="Courier New" w:hAnsi="Courier New" w:cs="Courier New"/>
          <w:sz w:val="24"/>
          <w:szCs w:val="24"/>
          <w:lang w:val="en-US"/>
        </w:rPr>
      </w:pPr>
    </w:p>
    <w:sectPr w:rsidR="002D377A" w:rsidRPr="00FF0880" w:rsidSect="00C05B3D">
      <w:headerReference w:type="default" r:id="rId26"/>
      <w:pgSz w:w="11907" w:h="16840" w:code="9"/>
      <w:pgMar w:top="907" w:right="851" w:bottom="1758" w:left="1701"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E873B" w14:textId="77777777" w:rsidR="00D33174" w:rsidRDefault="00D33174" w:rsidP="0060046F">
      <w:pPr>
        <w:rPr>
          <w:lang w:val="uk-UA"/>
        </w:rPr>
      </w:pPr>
      <w:r>
        <w:rPr>
          <w:lang w:val="uk-UA"/>
        </w:rPr>
        <w:separator/>
      </w:r>
    </w:p>
  </w:endnote>
  <w:endnote w:type="continuationSeparator" w:id="0">
    <w:p w14:paraId="2357DD60" w14:textId="77777777" w:rsidR="00D33174" w:rsidRDefault="00D33174" w:rsidP="0060046F">
      <w:pPr>
        <w:rPr>
          <w:lang w:val="uk-UA"/>
        </w:rPr>
      </w:pPr>
      <w:r>
        <w:rPr>
          <w:lang w:val="uk-U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91FAD" w14:textId="21713D60" w:rsidR="00E933E5" w:rsidRDefault="00E933E5">
    <w:pPr>
      <w:pStyle w:val="a6"/>
    </w:pPr>
    <w:r w:rsidRPr="00F115C5">
      <w:rPr>
        <w:b/>
        <w:noProof/>
      </w:rPr>
      <mc:AlternateContent>
        <mc:Choice Requires="wpg">
          <w:drawing>
            <wp:anchor distT="0" distB="0" distL="114300" distR="114300" simplePos="0" relativeHeight="251669504" behindDoc="0" locked="0" layoutInCell="1" allowOverlap="1" wp14:anchorId="50CAEEE2" wp14:editId="2F054653">
              <wp:simplePos x="0" y="0"/>
              <wp:positionH relativeFrom="margin">
                <wp:align>center</wp:align>
              </wp:positionH>
              <wp:positionV relativeFrom="paragraph">
                <wp:posOffset>-892175</wp:posOffset>
              </wp:positionV>
              <wp:extent cx="6613574" cy="1487169"/>
              <wp:effectExtent l="0" t="0" r="34925" b="37465"/>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3574" cy="1487169"/>
                        <a:chOff x="-191" y="87017"/>
                        <a:chExt cx="66139" cy="14874"/>
                      </a:xfrm>
                    </wpg:grpSpPr>
                    <wps:wsp>
                      <wps:cNvPr id="16" name="Line 31"/>
                      <wps:cNvCnPr/>
                      <wps:spPr bwMode="auto">
                        <a:xfrm>
                          <a:off x="0" y="92409"/>
                          <a:ext cx="6580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 name="Группа 1618"/>
                      <wpg:cNvGrpSpPr>
                        <a:grpSpLocks/>
                      </wpg:cNvGrpSpPr>
                      <wpg:grpSpPr bwMode="auto">
                        <a:xfrm>
                          <a:off x="-191" y="87017"/>
                          <a:ext cx="66139" cy="14874"/>
                          <a:chOff x="-191" y="87017"/>
                          <a:chExt cx="66139" cy="14874"/>
                        </a:xfrm>
                      </wpg:grpSpPr>
                      <wps:wsp>
                        <wps:cNvPr id="18" name="Line 31"/>
                        <wps:cNvCnPr/>
                        <wps:spPr bwMode="auto">
                          <a:xfrm>
                            <a:off x="0" y="94293"/>
                            <a:ext cx="2525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Line 31"/>
                        <wps:cNvCnPr/>
                        <wps:spPr bwMode="auto">
                          <a:xfrm>
                            <a:off x="0" y="96390"/>
                            <a:ext cx="2540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31"/>
                        <wps:cNvCnPr/>
                        <wps:spPr bwMode="auto">
                          <a:xfrm>
                            <a:off x="0" y="98177"/>
                            <a:ext cx="2540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9" name="Группа 1622"/>
                        <wpg:cNvGrpSpPr>
                          <a:grpSpLocks/>
                        </wpg:cNvGrpSpPr>
                        <wpg:grpSpPr bwMode="auto">
                          <a:xfrm>
                            <a:off x="-191" y="87017"/>
                            <a:ext cx="66139" cy="14874"/>
                            <a:chOff x="-191" y="87017"/>
                            <a:chExt cx="66139" cy="14874"/>
                          </a:xfrm>
                        </wpg:grpSpPr>
                        <wps:wsp>
                          <wps:cNvPr id="30" name="Line 57"/>
                          <wps:cNvCnPr/>
                          <wps:spPr bwMode="auto">
                            <a:xfrm>
                              <a:off x="45101" y="92402"/>
                              <a:ext cx="0" cy="946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31" name="Группа 1624"/>
                          <wpg:cNvGrpSpPr>
                            <a:grpSpLocks/>
                          </wpg:cNvGrpSpPr>
                          <wpg:grpSpPr bwMode="auto">
                            <a:xfrm>
                              <a:off x="-191" y="87017"/>
                              <a:ext cx="66139" cy="14874"/>
                              <a:chOff x="-191" y="87017"/>
                              <a:chExt cx="66139" cy="14874"/>
                            </a:xfrm>
                          </wpg:grpSpPr>
                          <wps:wsp>
                            <wps:cNvPr id="32" name="Line 59"/>
                            <wps:cNvCnPr/>
                            <wps:spPr bwMode="auto">
                              <a:xfrm flipH="1">
                                <a:off x="46929" y="94236"/>
                                <a:ext cx="2" cy="17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60"/>
                            <wps:cNvCnPr/>
                            <wps:spPr bwMode="auto">
                              <a:xfrm flipH="1">
                                <a:off x="48742" y="94227"/>
                                <a:ext cx="2" cy="17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61"/>
                            <wps:cNvCnPr/>
                            <wps:spPr bwMode="auto">
                              <a:xfrm flipH="1">
                                <a:off x="55468" y="92497"/>
                                <a:ext cx="2" cy="335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35" name="Группа 1628"/>
                            <wpg:cNvGrpSpPr>
                              <a:grpSpLocks/>
                            </wpg:cNvGrpSpPr>
                            <wpg:grpSpPr bwMode="auto">
                              <a:xfrm>
                                <a:off x="0" y="87017"/>
                                <a:ext cx="65848" cy="14874"/>
                                <a:chOff x="0" y="87017"/>
                                <a:chExt cx="65848" cy="14874"/>
                              </a:xfrm>
                            </wpg:grpSpPr>
                            <wps:wsp>
                              <wps:cNvPr id="36" name="Line 25"/>
                              <wps:cNvCnPr/>
                              <wps:spPr bwMode="auto">
                                <a:xfrm>
                                  <a:off x="74" y="87017"/>
                                  <a:ext cx="6577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1"/>
                              <wps:cNvCnPr/>
                              <wps:spPr bwMode="auto">
                                <a:xfrm>
                                  <a:off x="74" y="88816"/>
                                  <a:ext cx="25102" cy="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32"/>
                              <wps:cNvCnPr/>
                              <wps:spPr bwMode="auto">
                                <a:xfrm>
                                  <a:off x="0" y="90690"/>
                                  <a:ext cx="2510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34"/>
                              <wps:cNvSpPr>
                                <a:spLocks noChangeArrowheads="1"/>
                              </wps:cNvSpPr>
                              <wps:spPr bwMode="auto">
                                <a:xfrm>
                                  <a:off x="383" y="90860"/>
                                  <a:ext cx="3289"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2D5F7" w14:textId="77777777" w:rsidR="00E933E5" w:rsidRDefault="00E933E5" w:rsidP="004844F8">
                                    <w:pPr>
                                      <w:pStyle w:val="ae"/>
                                      <w:jc w:val="center"/>
                                      <w:rPr>
                                        <w:sz w:val="18"/>
                                      </w:rPr>
                                    </w:pPr>
                                    <w:r w:rsidRPr="007A6EE3">
                                      <w:rPr>
                                        <w:rFonts w:ascii="Arial" w:hAnsi="Arial" w:cs="Arial"/>
                                        <w:sz w:val="18"/>
                                      </w:rPr>
                                      <w:t>Изм</w:t>
                                    </w:r>
                                    <w:r>
                                      <w:rPr>
                                        <w:sz w:val="18"/>
                                      </w:rPr>
                                      <w:t>.</w:t>
                                    </w:r>
                                  </w:p>
                                </w:txbxContent>
                              </wps:txbx>
                              <wps:bodyPr rot="0" vert="horz" wrap="square" lIns="12700" tIns="12700" rIns="12700" bIns="12700" anchor="t" anchorCtr="0" upright="1">
                                <a:noAutofit/>
                              </wps:bodyPr>
                            </wps:wsp>
                            <wpg:grpSp>
                              <wpg:cNvPr id="53" name="Группа 1633"/>
                              <wpg:cNvGrpSpPr>
                                <a:grpSpLocks/>
                              </wpg:cNvGrpSpPr>
                              <wpg:grpSpPr bwMode="auto">
                                <a:xfrm>
                                  <a:off x="3671" y="87017"/>
                                  <a:ext cx="21736" cy="14874"/>
                                  <a:chOff x="3597" y="87017"/>
                                  <a:chExt cx="21736" cy="14874"/>
                                </a:xfrm>
                              </wpg:grpSpPr>
                              <wps:wsp>
                                <wps:cNvPr id="54" name="Line 24"/>
                                <wps:cNvCnPr/>
                                <wps:spPr bwMode="auto">
                                  <a:xfrm>
                                    <a:off x="3597" y="87017"/>
                                    <a:ext cx="75" cy="53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6"/>
                                <wps:cNvCnPr/>
                                <wps:spPr bwMode="auto">
                                  <a:xfrm>
                                    <a:off x="7195" y="87017"/>
                                    <a:ext cx="0" cy="1487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7"/>
                                <wps:cNvCnPr/>
                                <wps:spPr bwMode="auto">
                                  <a:xfrm>
                                    <a:off x="16189" y="87017"/>
                                    <a:ext cx="0" cy="1487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1"/>
                                <wps:cNvCnPr/>
                                <wps:spPr bwMode="auto">
                                  <a:xfrm>
                                    <a:off x="21585" y="87017"/>
                                    <a:ext cx="0" cy="148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9"/>
                                <wps:cNvCnPr/>
                                <wps:spPr bwMode="auto">
                                  <a:xfrm>
                                    <a:off x="25183" y="87017"/>
                                    <a:ext cx="150" cy="1487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Rectangle 35"/>
                              <wps:cNvSpPr>
                                <a:spLocks noChangeArrowheads="1"/>
                              </wps:cNvSpPr>
                              <wps:spPr bwMode="auto">
                                <a:xfrm>
                                  <a:off x="3747" y="90834"/>
                                  <a:ext cx="3296"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4B0807" w14:textId="77777777" w:rsidR="00E933E5" w:rsidRPr="007A6EE3" w:rsidRDefault="00E933E5" w:rsidP="004844F8">
                                    <w:pPr>
                                      <w:pStyle w:val="ae"/>
                                      <w:jc w:val="center"/>
                                      <w:rPr>
                                        <w:rFonts w:ascii="Arial" w:hAnsi="Arial" w:cs="Arial"/>
                                        <w:sz w:val="18"/>
                                      </w:rPr>
                                    </w:pPr>
                                    <w:r w:rsidRPr="007A6EE3">
                                      <w:rPr>
                                        <w:rFonts w:ascii="Arial" w:hAnsi="Arial" w:cs="Arial"/>
                                        <w:sz w:val="18"/>
                                      </w:rPr>
                                      <w:t>Лист</w:t>
                                    </w:r>
                                  </w:p>
                                </w:txbxContent>
                              </wps:txbx>
                              <wps:bodyPr rot="0" vert="horz" wrap="square" lIns="12700" tIns="12700" rIns="12700" bIns="12700" anchor="t" anchorCtr="0" upright="1">
                                <a:noAutofit/>
                              </wps:bodyPr>
                            </wps:wsp>
                            <wps:wsp>
                              <wps:cNvPr id="320" name="Rectangle 36"/>
                              <wps:cNvSpPr>
                                <a:spLocks noChangeArrowheads="1"/>
                              </wps:cNvSpPr>
                              <wps:spPr bwMode="auto">
                                <a:xfrm>
                                  <a:off x="7345" y="90834"/>
                                  <a:ext cx="8471"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0CE7A" w14:textId="77777777" w:rsidR="00E933E5" w:rsidRPr="007A6EE3" w:rsidRDefault="00E933E5" w:rsidP="004844F8">
                                    <w:pPr>
                                      <w:pStyle w:val="ae"/>
                                      <w:jc w:val="center"/>
                                      <w:rPr>
                                        <w:rFonts w:ascii="Arial" w:hAnsi="Arial" w:cs="Arial"/>
                                        <w:sz w:val="18"/>
                                      </w:rPr>
                                    </w:pPr>
                                    <w:r w:rsidRPr="007A6EE3">
                                      <w:rPr>
                                        <w:rFonts w:ascii="Arial" w:hAnsi="Arial" w:cs="Arial"/>
                                        <w:sz w:val="18"/>
                                      </w:rPr>
                                      <w:t>№ докум.</w:t>
                                    </w:r>
                                  </w:p>
                                </w:txbxContent>
                              </wps:txbx>
                              <wps:bodyPr rot="0" vert="horz" wrap="square" lIns="12700" tIns="12700" rIns="12700" bIns="12700" anchor="t" anchorCtr="0" upright="1">
                                <a:noAutofit/>
                              </wps:bodyPr>
                            </wps:wsp>
                            <wps:wsp>
                              <wps:cNvPr id="321" name="Rectangle 37"/>
                              <wps:cNvSpPr>
                                <a:spLocks noChangeArrowheads="1"/>
                              </wps:cNvSpPr>
                              <wps:spPr bwMode="auto">
                                <a:xfrm>
                                  <a:off x="16264" y="90860"/>
                                  <a:ext cx="5048"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42162" w14:textId="77777777" w:rsidR="00E933E5" w:rsidRPr="007A6EE3" w:rsidRDefault="00E933E5" w:rsidP="004844F8">
                                    <w:pPr>
                                      <w:pStyle w:val="ae"/>
                                      <w:jc w:val="center"/>
                                      <w:rPr>
                                        <w:rFonts w:ascii="Arial" w:hAnsi="Arial" w:cs="Arial"/>
                                        <w:sz w:val="18"/>
                                      </w:rPr>
                                    </w:pPr>
                                    <w:r w:rsidRPr="007A6EE3">
                                      <w:rPr>
                                        <w:rFonts w:ascii="Arial" w:hAnsi="Arial" w:cs="Arial"/>
                                        <w:sz w:val="18"/>
                                      </w:rPr>
                                      <w:t>Подпись</w:t>
                                    </w:r>
                                  </w:p>
                                </w:txbxContent>
                              </wps:txbx>
                              <wps:bodyPr rot="0" vert="horz" wrap="square" lIns="12700" tIns="12700" rIns="12700" bIns="12700" anchor="t" anchorCtr="0" upright="1">
                                <a:noAutofit/>
                              </wps:bodyPr>
                            </wps:wsp>
                            <wps:wsp>
                              <wps:cNvPr id="322" name="Rectangle 38"/>
                              <wps:cNvSpPr>
                                <a:spLocks noChangeArrowheads="1"/>
                              </wps:cNvSpPr>
                              <wps:spPr bwMode="auto">
                                <a:xfrm>
                                  <a:off x="21810" y="90915"/>
                                  <a:ext cx="3289"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D0D22" w14:textId="77777777" w:rsidR="00E933E5" w:rsidRPr="007A6EE3" w:rsidRDefault="00E933E5" w:rsidP="004844F8">
                                    <w:pPr>
                                      <w:pStyle w:val="ae"/>
                                      <w:jc w:val="center"/>
                                      <w:rPr>
                                        <w:rFonts w:ascii="Arial" w:hAnsi="Arial" w:cs="Arial"/>
                                        <w:sz w:val="18"/>
                                      </w:rPr>
                                    </w:pPr>
                                    <w:r w:rsidRPr="007A6EE3">
                                      <w:rPr>
                                        <w:rFonts w:ascii="Arial" w:hAnsi="Arial" w:cs="Arial"/>
                                        <w:sz w:val="18"/>
                                      </w:rPr>
                                      <w:t>Дата</w:t>
                                    </w:r>
                                  </w:p>
                                </w:txbxContent>
                              </wps:txbx>
                              <wps:bodyPr rot="0" vert="horz" wrap="square" lIns="12700" tIns="12700" rIns="12700" bIns="12700" anchor="t" anchorCtr="0" upright="1">
                                <a:noAutofit/>
                              </wps:bodyPr>
                            </wps:wsp>
                          </wpg:grpSp>
                          <wpg:grpSp>
                            <wpg:cNvPr id="323" name="Группа 1644"/>
                            <wpg:cNvGrpSpPr>
                              <a:grpSpLocks/>
                            </wpg:cNvGrpSpPr>
                            <wpg:grpSpPr bwMode="auto">
                              <a:xfrm>
                                <a:off x="-191" y="88606"/>
                                <a:ext cx="66139" cy="12886"/>
                                <a:chOff x="-191" y="0"/>
                                <a:chExt cx="66139" cy="12886"/>
                              </a:xfrm>
                            </wpg:grpSpPr>
                            <wps:wsp>
                              <wps:cNvPr id="324" name="Rectangle 35"/>
                              <wps:cNvSpPr>
                                <a:spLocks noChangeArrowheads="1"/>
                              </wps:cNvSpPr>
                              <wps:spPr bwMode="auto">
                                <a:xfrm>
                                  <a:off x="-191" y="4056"/>
                                  <a:ext cx="15664"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3386C8" w14:textId="77777777" w:rsidR="00E933E5" w:rsidRPr="00E664B8" w:rsidRDefault="00E933E5" w:rsidP="004844F8">
                                    <w:pPr>
                                      <w:pStyle w:val="ae"/>
                                      <w:jc w:val="left"/>
                                      <w:rPr>
                                        <w:rFonts w:ascii="Arial" w:hAnsi="Arial" w:cs="Arial"/>
                                        <w:sz w:val="15"/>
                                        <w:szCs w:val="15"/>
                                        <w:lang w:val="ru-RU"/>
                                      </w:rPr>
                                    </w:pPr>
                                    <w:r>
                                      <w:rPr>
                                        <w:sz w:val="18"/>
                                        <w:lang w:val="ru-RU"/>
                                      </w:rPr>
                                      <w:t xml:space="preserve">  </w:t>
                                    </w:r>
                                    <w:r w:rsidRPr="007A6EE3">
                                      <w:rPr>
                                        <w:rFonts w:ascii="Arial" w:hAnsi="Arial" w:cs="Arial"/>
                                        <w:sz w:val="18"/>
                                        <w:lang w:val="ru-RU"/>
                                      </w:rPr>
                                      <w:t>Разраб.</w:t>
                                    </w:r>
                                    <w:r>
                                      <w:rPr>
                                        <w:sz w:val="18"/>
                                        <w:lang w:val="ru-RU"/>
                                      </w:rPr>
                                      <w:t xml:space="preserve">         </w:t>
                                    </w:r>
                                    <w:r w:rsidRPr="009E319D">
                                      <w:rPr>
                                        <w:rFonts w:ascii="Arial" w:hAnsi="Arial" w:cs="Arial"/>
                                        <w:sz w:val="18"/>
                                        <w:szCs w:val="18"/>
                                        <w:lang w:val="ru-RU"/>
                                      </w:rPr>
                                      <w:t>Коробов В.С</w:t>
                                    </w:r>
                                    <w:r>
                                      <w:rPr>
                                        <w:rFonts w:ascii="Arial" w:hAnsi="Arial" w:cs="Arial"/>
                                        <w:sz w:val="15"/>
                                        <w:szCs w:val="15"/>
                                        <w:lang w:val="ru-RU"/>
                                      </w:rPr>
                                      <w:t>.</w:t>
                                    </w:r>
                                  </w:p>
                                </w:txbxContent>
                              </wps:txbx>
                              <wps:bodyPr rot="0" vert="horz" wrap="square" lIns="12700" tIns="12700" rIns="12700" bIns="12700" anchor="t" anchorCtr="0" upright="1">
                                <a:noAutofit/>
                              </wps:bodyPr>
                            </wps:wsp>
                            <wps:wsp>
                              <wps:cNvPr id="325" name="Rectangle 35"/>
                              <wps:cNvSpPr>
                                <a:spLocks noChangeArrowheads="1"/>
                              </wps:cNvSpPr>
                              <wps:spPr bwMode="auto">
                                <a:xfrm>
                                  <a:off x="674" y="7794"/>
                                  <a:ext cx="5466" cy="1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AB92A"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lang w:val="ru-RU"/>
                                      </w:rPr>
                                      <w:t>Реценз.</w:t>
                                    </w:r>
                                  </w:p>
                                </w:txbxContent>
                              </wps:txbx>
                              <wps:bodyPr rot="0" vert="horz" wrap="square" lIns="12700" tIns="12700" rIns="12700" bIns="12700" anchor="t" anchorCtr="0" upright="1">
                                <a:noAutofit/>
                              </wps:bodyPr>
                            </wps:wsp>
                            <wps:wsp>
                              <wps:cNvPr id="326" name="Line 31"/>
                              <wps:cNvCnPr/>
                              <wps:spPr bwMode="auto">
                                <a:xfrm>
                                  <a:off x="0" y="11392"/>
                                  <a:ext cx="25404" cy="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31"/>
                              <wps:cNvCnPr/>
                              <wps:spPr bwMode="auto">
                                <a:xfrm>
                                  <a:off x="45120" y="5546"/>
                                  <a:ext cx="20828" cy="2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31"/>
                              <wps:cNvCnPr/>
                              <wps:spPr bwMode="auto">
                                <a:xfrm flipV="1">
                                  <a:off x="45116" y="7270"/>
                                  <a:ext cx="20827" cy="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9" name="Rectangle 35"/>
                              <wps:cNvSpPr>
                                <a:spLocks noChangeArrowheads="1"/>
                              </wps:cNvSpPr>
                              <wps:spPr bwMode="auto">
                                <a:xfrm>
                                  <a:off x="599" y="11317"/>
                                  <a:ext cx="5466" cy="1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B8719"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lang w:val="ru-RU"/>
                                      </w:rPr>
                                      <w:t>Утверд.</w:t>
                                    </w:r>
                                  </w:p>
                                </w:txbxContent>
                              </wps:txbx>
                              <wps:bodyPr rot="0" vert="horz" wrap="square" lIns="12700" tIns="12700" rIns="12700" bIns="12700" anchor="t" anchorCtr="0" upright="1">
                                <a:noAutofit/>
                              </wps:bodyPr>
                            </wps:wsp>
                            <wps:wsp>
                              <wps:cNvPr id="330" name="Rectangle 35"/>
                              <wps:cNvSpPr>
                                <a:spLocks noChangeArrowheads="1"/>
                              </wps:cNvSpPr>
                              <wps:spPr bwMode="auto">
                                <a:xfrm>
                                  <a:off x="674" y="9593"/>
                                  <a:ext cx="5466" cy="1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D25CFB"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lang w:val="ru-RU"/>
                                      </w:rPr>
                                      <w:t>Н.Контр</w:t>
                                    </w:r>
                                  </w:p>
                                </w:txbxContent>
                              </wps:txbx>
                              <wps:bodyPr rot="0" vert="horz" wrap="square" lIns="12700" tIns="12700" rIns="12700" bIns="12700" anchor="t" anchorCtr="0" upright="1">
                                <a:noAutofit/>
                              </wps:bodyPr>
                            </wps:wsp>
                            <wps:wsp>
                              <wps:cNvPr id="331" name="Rectangle 35"/>
                              <wps:cNvSpPr>
                                <a:spLocks noChangeArrowheads="1"/>
                              </wps:cNvSpPr>
                              <wps:spPr bwMode="auto">
                                <a:xfrm>
                                  <a:off x="7142" y="11398"/>
                                  <a:ext cx="9723" cy="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FA99A5" w14:textId="77777777" w:rsidR="00E933E5" w:rsidRPr="00854E25" w:rsidRDefault="00E933E5" w:rsidP="004844F8">
                                    <w:pPr>
                                      <w:pStyle w:val="ae"/>
                                      <w:jc w:val="center"/>
                                      <w:rPr>
                                        <w:sz w:val="18"/>
                                        <w:lang w:val="ru-RU"/>
                                      </w:rPr>
                                    </w:pPr>
                                    <w:r w:rsidRPr="007A6EE3">
                                      <w:rPr>
                                        <w:rFonts w:ascii="Arial" w:hAnsi="Arial" w:cs="Arial"/>
                                        <w:sz w:val="18"/>
                                        <w:lang w:val="ru-RU"/>
                                      </w:rPr>
                                      <w:t>Короченцев Д.А.</w:t>
                                    </w:r>
                                    <w:r>
                                      <w:rPr>
                                        <w:sz w:val="18"/>
                                        <w:lang w:val="ru-RU"/>
                                      </w:rPr>
                                      <w:t xml:space="preserve"> Д.А.</w:t>
                                    </w:r>
                                  </w:p>
                                </w:txbxContent>
                              </wps:txbx>
                              <wps:bodyPr rot="0" vert="horz" wrap="square" lIns="12700" tIns="12700" rIns="12700" bIns="12700" anchor="t" anchorCtr="0" upright="1">
                                <a:noAutofit/>
                              </wps:bodyPr>
                            </wps:wsp>
                            <wpg:grpSp>
                              <wpg:cNvPr id="332" name="Группа 1654"/>
                              <wpg:cNvGrpSpPr>
                                <a:grpSpLocks/>
                              </wpg:cNvGrpSpPr>
                              <wpg:grpSpPr bwMode="auto">
                                <a:xfrm>
                                  <a:off x="25558" y="0"/>
                                  <a:ext cx="38974" cy="12716"/>
                                  <a:chOff x="18213" y="0"/>
                                  <a:chExt cx="38974" cy="12716"/>
                                </a:xfrm>
                              </wpg:grpSpPr>
                              <wps:wsp>
                                <wps:cNvPr id="333" name="Rectangle 39"/>
                                <wps:cNvSpPr>
                                  <a:spLocks noChangeArrowheads="1"/>
                                </wps:cNvSpPr>
                                <wps:spPr bwMode="auto">
                                  <a:xfrm>
                                    <a:off x="39124" y="3897"/>
                                    <a:ext cx="2773"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C27BB7"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rPr>
                                        <w:t>Ли</w:t>
                                      </w:r>
                                      <w:r w:rsidRPr="007A6EE3">
                                        <w:rPr>
                                          <w:rFonts w:ascii="Arial" w:hAnsi="Arial" w:cs="Arial"/>
                                          <w:sz w:val="18"/>
                                          <w:lang w:val="ru-RU"/>
                                        </w:rPr>
                                        <w:t>т</w:t>
                                      </w:r>
                                    </w:p>
                                  </w:txbxContent>
                                </wps:txbx>
                                <wps:bodyPr rot="0" vert="horz" wrap="square" lIns="12700" tIns="12700" rIns="12700" bIns="12700" anchor="t" anchorCtr="0" upright="1">
                                  <a:noAutofit/>
                                </wps:bodyPr>
                              </wps:wsp>
                              <wps:wsp>
                                <wps:cNvPr id="334" name="Rectangle 40"/>
                                <wps:cNvSpPr>
                                  <a:spLocks noChangeArrowheads="1"/>
                                </wps:cNvSpPr>
                                <wps:spPr bwMode="auto">
                                  <a:xfrm>
                                    <a:off x="43921" y="5396"/>
                                    <a:ext cx="3297" cy="2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F706A0" w14:textId="77777777" w:rsidR="00E933E5" w:rsidRPr="007A6EE3" w:rsidRDefault="00E933E5" w:rsidP="004844F8">
                                      <w:pPr>
                                        <w:pStyle w:val="ae"/>
                                        <w:jc w:val="center"/>
                                        <w:rPr>
                                          <w:rFonts w:ascii="Arial" w:hAnsi="Arial" w:cs="Arial"/>
                                          <w:sz w:val="24"/>
                                          <w:lang w:val="ru-RU"/>
                                        </w:rPr>
                                      </w:pPr>
                                      <w:r w:rsidRPr="007A6EE3">
                                        <w:rPr>
                                          <w:rFonts w:ascii="Arial" w:hAnsi="Arial" w:cs="Arial"/>
                                          <w:sz w:val="24"/>
                                          <w:lang w:val="ru-RU"/>
                                        </w:rPr>
                                        <w:t>4</w:t>
                                      </w:r>
                                    </w:p>
                                  </w:txbxContent>
                                </wps:txbx>
                                <wps:bodyPr rot="0" vert="horz" wrap="square" lIns="12700" tIns="12700" rIns="12700" bIns="12700" anchor="t" anchorCtr="0" upright="1">
                                  <a:noAutofit/>
                                </wps:bodyPr>
                              </wps:wsp>
                              <wps:wsp>
                                <wps:cNvPr id="336" name="Rectangle 41"/>
                                <wps:cNvSpPr>
                                  <a:spLocks noChangeArrowheads="1"/>
                                </wps:cNvSpPr>
                                <wps:spPr bwMode="auto">
                                  <a:xfrm>
                                    <a:off x="18213" y="0"/>
                                    <a:ext cx="36485" cy="3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91F41B" w14:textId="77777777" w:rsidR="00E933E5" w:rsidRPr="007A6EE3" w:rsidRDefault="00E933E5" w:rsidP="004844F8">
                                      <w:pPr>
                                        <w:pStyle w:val="ae"/>
                                        <w:jc w:val="center"/>
                                        <w:rPr>
                                          <w:rFonts w:ascii="Arial" w:hAnsi="Arial" w:cs="Arial"/>
                                          <w:sz w:val="40"/>
                                        </w:rPr>
                                      </w:pPr>
                                      <w:r w:rsidRPr="007A6EE3">
                                        <w:rPr>
                                          <w:rFonts w:ascii="Arial" w:hAnsi="Arial" w:cs="Arial"/>
                                          <w:sz w:val="40"/>
                                          <w:lang w:val="ru-RU"/>
                                        </w:rPr>
                                        <w:t>10.05.01.</w:t>
                                      </w:r>
                                      <w:r>
                                        <w:rPr>
                                          <w:rFonts w:ascii="Arial" w:hAnsi="Arial" w:cs="Arial"/>
                                          <w:sz w:val="40"/>
                                          <w:lang w:val="ru-RU"/>
                                        </w:rPr>
                                        <w:t>22</w:t>
                                      </w:r>
                                      <w:r w:rsidRPr="007A6EE3">
                                        <w:rPr>
                                          <w:rFonts w:ascii="Arial" w:hAnsi="Arial" w:cs="Arial"/>
                                          <w:sz w:val="40"/>
                                          <w:lang w:val="ru-RU"/>
                                        </w:rPr>
                                        <w:t>0000.000 ПЗ</w:t>
                                      </w:r>
                                    </w:p>
                                  </w:txbxContent>
                                </wps:txbx>
                                <wps:bodyPr rot="0" vert="horz" wrap="square" lIns="12700" tIns="12700" rIns="12700" bIns="12700" anchor="t" anchorCtr="0" upright="1">
                                  <a:noAutofit/>
                                </wps:bodyPr>
                              </wps:wsp>
                              <wps:wsp>
                                <wps:cNvPr id="337" name="Rectangle 35"/>
                                <wps:cNvSpPr>
                                  <a:spLocks noChangeArrowheads="1"/>
                                </wps:cNvSpPr>
                                <wps:spPr bwMode="auto">
                                  <a:xfrm>
                                    <a:off x="18521" y="3285"/>
                                    <a:ext cx="18867" cy="9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BA166B" w14:textId="77777777" w:rsidR="00E933E5" w:rsidRPr="00DD4A11" w:rsidRDefault="00E933E5" w:rsidP="004844F8">
                                      <w:pPr>
                                        <w:pStyle w:val="ae"/>
                                        <w:jc w:val="center"/>
                                        <w:rPr>
                                          <w:rFonts w:ascii="Arial" w:hAnsi="Arial" w:cs="Arial"/>
                                          <w:sz w:val="14"/>
                                          <w:szCs w:val="24"/>
                                          <w:lang w:val="ru-RU"/>
                                        </w:rPr>
                                      </w:pPr>
                                    </w:p>
                                    <w:p w14:paraId="67FAF65D" w14:textId="77777777" w:rsidR="00E933E5" w:rsidRPr="00DD4A11" w:rsidRDefault="00E933E5" w:rsidP="004844F8">
                                      <w:pPr>
                                        <w:pStyle w:val="ae"/>
                                        <w:jc w:val="center"/>
                                        <w:rPr>
                                          <w:rFonts w:ascii="Arial" w:hAnsi="Arial" w:cs="Arial"/>
                                          <w:sz w:val="18"/>
                                          <w:szCs w:val="18"/>
                                          <w:lang w:val="ru-RU"/>
                                        </w:rPr>
                                      </w:pPr>
                                      <w:r w:rsidRPr="00DD4A11">
                                        <w:rPr>
                                          <w:rFonts w:ascii="Arial" w:hAnsi="Arial" w:cs="Arial"/>
                                          <w:sz w:val="18"/>
                                          <w:szCs w:val="18"/>
                                          <w:lang w:val="ru-RU"/>
                                        </w:rPr>
                                        <w:t>«Реализация программного средства обработки видеопотока стеганографическим методом»</w:t>
                                      </w:r>
                                    </w:p>
                                    <w:p w14:paraId="21CA326B" w14:textId="77777777" w:rsidR="00E933E5" w:rsidRPr="007A6EE3" w:rsidRDefault="00E933E5" w:rsidP="004844F8">
                                      <w:pPr>
                                        <w:pStyle w:val="ae"/>
                                        <w:jc w:val="center"/>
                                        <w:rPr>
                                          <w:rFonts w:ascii="Arial" w:hAnsi="Arial" w:cs="Arial"/>
                                          <w:sz w:val="18"/>
                                          <w:szCs w:val="22"/>
                                          <w:lang w:val="ru-RU"/>
                                        </w:rPr>
                                      </w:pPr>
                                    </w:p>
                                    <w:p w14:paraId="64FCE42C" w14:textId="77777777" w:rsidR="00E933E5" w:rsidRPr="007A6EE3" w:rsidRDefault="00E933E5" w:rsidP="004844F8">
                                      <w:pPr>
                                        <w:pStyle w:val="ae"/>
                                        <w:jc w:val="center"/>
                                        <w:rPr>
                                          <w:rFonts w:ascii="Arial" w:hAnsi="Arial" w:cs="Arial"/>
                                          <w:sz w:val="18"/>
                                          <w:szCs w:val="16"/>
                                          <w:lang w:val="ru-RU"/>
                                        </w:rPr>
                                      </w:pPr>
                                      <w:r w:rsidRPr="007A6EE3">
                                        <w:rPr>
                                          <w:rFonts w:ascii="Arial" w:hAnsi="Arial" w:cs="Arial"/>
                                          <w:sz w:val="18"/>
                                          <w:szCs w:val="16"/>
                                          <w:lang w:val="ru-RU"/>
                                        </w:rPr>
                                        <w:t>Пояснительная записка</w:t>
                                      </w:r>
                                    </w:p>
                                  </w:txbxContent>
                                </wps:txbx>
                                <wps:bodyPr rot="0" vert="horz" wrap="square" lIns="12700" tIns="12700" rIns="12700" bIns="12700" anchor="t" anchorCtr="0" upright="1">
                                  <a:noAutofit/>
                                </wps:bodyPr>
                              </wps:wsp>
                              <wps:wsp>
                                <wps:cNvPr id="338" name="Rectangle 39"/>
                                <wps:cNvSpPr>
                                  <a:spLocks noChangeArrowheads="1"/>
                                </wps:cNvSpPr>
                                <wps:spPr bwMode="auto">
                                  <a:xfrm>
                                    <a:off x="43246" y="3822"/>
                                    <a:ext cx="4872" cy="1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E21EEC"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rPr>
                                        <w:t>Ли</w:t>
                                      </w:r>
                                      <w:r w:rsidRPr="007A6EE3">
                                        <w:rPr>
                                          <w:rFonts w:ascii="Arial" w:hAnsi="Arial" w:cs="Arial"/>
                                          <w:sz w:val="18"/>
                                          <w:lang w:val="ru-RU"/>
                                        </w:rPr>
                                        <w:t>ст</w:t>
                                      </w:r>
                                    </w:p>
                                  </w:txbxContent>
                                </wps:txbx>
                                <wps:bodyPr rot="0" vert="horz" wrap="square" lIns="12700" tIns="12700" rIns="12700" bIns="12700" anchor="t" anchorCtr="0" upright="1">
                                  <a:noAutofit/>
                                </wps:bodyPr>
                              </wps:wsp>
                              <wps:wsp>
                                <wps:cNvPr id="339" name="Rectangle 39"/>
                                <wps:cNvSpPr>
                                  <a:spLocks noChangeArrowheads="1"/>
                                </wps:cNvSpPr>
                                <wps:spPr bwMode="auto">
                                  <a:xfrm>
                                    <a:off x="48118" y="3822"/>
                                    <a:ext cx="9069" cy="1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1C6BB"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rPr>
                                        <w:t>Ли</w:t>
                                      </w:r>
                                      <w:r w:rsidRPr="007A6EE3">
                                        <w:rPr>
                                          <w:rFonts w:ascii="Arial" w:hAnsi="Arial" w:cs="Arial"/>
                                          <w:sz w:val="18"/>
                                          <w:lang w:val="ru-RU"/>
                                        </w:rPr>
                                        <w:t>стов</w:t>
                                      </w:r>
                                    </w:p>
                                  </w:txbxContent>
                                </wps:txbx>
                                <wps:bodyPr rot="0" vert="horz" wrap="square" lIns="12700" tIns="12700" rIns="12700" bIns="12700" anchor="t" anchorCtr="0" upright="1">
                                  <a:noAutofit/>
                                </wps:bodyPr>
                              </wps:wsp>
                              <wps:wsp>
                                <wps:cNvPr id="340" name="Rectangle 35"/>
                                <wps:cNvSpPr>
                                  <a:spLocks noChangeArrowheads="1"/>
                                </wps:cNvSpPr>
                                <wps:spPr bwMode="auto">
                                  <a:xfrm>
                                    <a:off x="43246" y="8769"/>
                                    <a:ext cx="10753" cy="3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77C5A" w14:textId="77777777" w:rsidR="00E933E5" w:rsidRDefault="00E933E5" w:rsidP="004844F8">
                                      <w:pPr>
                                        <w:pStyle w:val="ae"/>
                                        <w:jc w:val="center"/>
                                        <w:rPr>
                                          <w:rFonts w:ascii="Arial" w:hAnsi="Arial" w:cs="Arial"/>
                                          <w:sz w:val="18"/>
                                          <w:lang w:val="ru-RU"/>
                                        </w:rPr>
                                      </w:pPr>
                                      <w:r w:rsidRPr="007A6EE3">
                                        <w:rPr>
                                          <w:rFonts w:ascii="Arial" w:hAnsi="Arial" w:cs="Arial"/>
                                          <w:sz w:val="18"/>
                                          <w:lang w:val="ru-RU"/>
                                        </w:rPr>
                                        <w:t xml:space="preserve">Кафедра </w:t>
                                      </w:r>
                                      <w:r w:rsidRPr="007A6EE3">
                                        <w:rPr>
                                          <w:rFonts w:ascii="Arial" w:hAnsi="Arial" w:cs="Arial"/>
                                          <w:sz w:val="18"/>
                                          <w:szCs w:val="22"/>
                                          <w:lang w:val="ru-RU"/>
                                        </w:rPr>
                                        <w:t>«</w:t>
                                      </w:r>
                                      <w:r w:rsidRPr="007A6EE3">
                                        <w:rPr>
                                          <w:rFonts w:ascii="Arial" w:hAnsi="Arial" w:cs="Arial"/>
                                          <w:sz w:val="18"/>
                                          <w:lang w:val="ru-RU"/>
                                        </w:rPr>
                                        <w:t>КБИС</w:t>
                                      </w:r>
                                      <w:r w:rsidRPr="007A6EE3">
                                        <w:rPr>
                                          <w:rFonts w:ascii="Arial" w:hAnsi="Arial" w:cs="Arial"/>
                                          <w:sz w:val="18"/>
                                          <w:szCs w:val="22"/>
                                          <w:lang w:val="ru-RU"/>
                                        </w:rPr>
                                        <w:t>»</w:t>
                                      </w:r>
                                    </w:p>
                                    <w:p w14:paraId="1DCA4324"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lang w:val="ru-RU"/>
                                        </w:rPr>
                                        <w:t>ДГТУ</w:t>
                                      </w:r>
                                    </w:p>
                                  </w:txbxContent>
                                </wps:txbx>
                                <wps:bodyPr rot="0" vert="horz" wrap="square" lIns="12700" tIns="12700" rIns="12700" bIns="12700" anchor="t" anchorCtr="0" upright="1">
                                  <a:noAutofit/>
                                </wps:bodyPr>
                              </wps:wsp>
                              <wps:wsp>
                                <wps:cNvPr id="341" name="Rectangle 40"/>
                                <wps:cNvSpPr>
                                  <a:spLocks noChangeArrowheads="1"/>
                                </wps:cNvSpPr>
                                <wps:spPr bwMode="auto">
                                  <a:xfrm>
                                    <a:off x="51341" y="5396"/>
                                    <a:ext cx="3297" cy="2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2BF40" w14:textId="77777777" w:rsidR="00E933E5" w:rsidRPr="00233E4C" w:rsidRDefault="00E933E5" w:rsidP="004844F8">
                                      <w:pPr>
                                        <w:pStyle w:val="ae"/>
                                        <w:jc w:val="center"/>
                                        <w:rPr>
                                          <w:rFonts w:ascii="Arial" w:hAnsi="Arial" w:cs="Arial"/>
                                          <w:sz w:val="24"/>
                                          <w:lang w:val="ru-RU"/>
                                        </w:rPr>
                                      </w:pPr>
                                      <w:r>
                                        <w:rPr>
                                          <w:rFonts w:ascii="Arial" w:hAnsi="Arial" w:cs="Arial"/>
                                          <w:sz w:val="24"/>
                                          <w:lang w:val="ru-RU"/>
                                        </w:rPr>
                                        <w:t>50</w:t>
                                      </w:r>
                                    </w:p>
                                  </w:txbxContent>
                                </wps:txbx>
                                <wps:bodyPr rot="0" vert="horz" wrap="square" lIns="12700" tIns="12700" rIns="12700" bIns="12700" anchor="t" anchorCtr="0" upright="1">
                                  <a:noAutofit/>
                                </wps:bodyPr>
                              </wps:wsp>
                            </wpg:grpSp>
                          </wpg:grpSp>
                        </wpg:grpSp>
                      </wpg:grpSp>
                    </wpg:grpSp>
                  </wpg:wgp>
                </a:graphicData>
              </a:graphic>
              <wp14:sizeRelH relativeFrom="margin">
                <wp14:pctWidth>0</wp14:pctWidth>
              </wp14:sizeRelH>
              <wp14:sizeRelV relativeFrom="page">
                <wp14:pctHeight>0</wp14:pctHeight>
              </wp14:sizeRelV>
            </wp:anchor>
          </w:drawing>
        </mc:Choice>
        <mc:Fallback>
          <w:pict>
            <v:group w14:anchorId="50CAEEE2" id="Группа 15" o:spid="_x0000_s1026" style="position:absolute;left:0;text-align:left;margin-left:0;margin-top:-70.25pt;width:520.75pt;height:117.1pt;z-index:251669504;mso-position-horizontal:center;mso-position-horizontal-relative:margin;mso-width-relative:margin" coordorigin="-191,87017" coordsize="66139,14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">
              <v:line id="Line 31" o:spid="_x0000_s1027" style="position:absolute;visibility:visible;mso-wrap-style:square" from="0,92409" to="65804,9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group id="Группа 1618" o:spid="_x0000_s1028" style="position:absolute;left:-191;top:87017;width:66139;height:14874" coordorigin="-191,87017" coordsize="66139,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Line 31" o:spid="_x0000_s1029" style="position:absolute;visibility:visible;mso-wrap-style:square" from="0,94293" to="25258,9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line id="Line 31" o:spid="_x0000_s1030" style="position:absolute;visibility:visible;mso-wrap-style:square" from="0,96390" to="25404,9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31" o:spid="_x0000_s1031" style="position:absolute;visibility:visible;mso-wrap-style:square" from="0,98177" to="25404,98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Группа 1622" o:spid="_x0000_s1032" style="position:absolute;left:-191;top:87017;width:66139;height:14874" coordorigin="-191,87017" coordsize="66139,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Line 57" o:spid="_x0000_s1033" style="position:absolute;visibility:visible;mso-wrap-style:square" from="45101,92402" to="45101,10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group id="Группа 1624" o:spid="_x0000_s1034" style="position:absolute;left:-191;top:87017;width:66139;height:14874" coordorigin="-191,87017" coordsize="66139,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Line 59" o:spid="_x0000_s1035" style="position:absolute;flip:x;visibility:visible;mso-wrap-style:square" from="46929,94236" to="46931,95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" strokeweight="2pt"/>
                    <v:line id="Line 60" o:spid="_x0000_s1036" style="position:absolute;flip:x;visibility:visible;mso-wrap-style:square" from="48742,94227" to="48744,95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" strokeweight="2pt"/>
                    <v:line id="Line 61" o:spid="_x0000_s1037" style="position:absolute;flip:x;visibility:visible;mso-wrap-style:square" from="55468,92497" to="55470,9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" strokeweight="2pt"/>
                    <v:group id="Группа 1628" o:spid="_x0000_s1038" style="position:absolute;top:87017;width:65848;height:14874" coordorigin=",87017" coordsize="65848,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Line 25" o:spid="_x0000_s1039" style="position:absolute;visibility:visible;mso-wrap-style:square" from="74,87017" to="65848,87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31" o:spid="_x0000_s1040" style="position:absolute;visibility:visible;mso-wrap-style:square" from="74,88816" to="25176,88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32" o:spid="_x0000_s1041" style="position:absolute;visibility:visible;mso-wrap-style:square" from="0,90690" to="25101,90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Rectangle 34" o:spid="_x0000_s1042" style="position:absolute;left:383;top:90860;width:328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68D2D5F7" w14:textId="77777777" w:rsidR="00E933E5" w:rsidRDefault="00E933E5" w:rsidP="004844F8">
                              <w:pPr>
                                <w:pStyle w:val="ae"/>
                                <w:jc w:val="center"/>
                                <w:rPr>
                                  <w:sz w:val="18"/>
                                </w:rPr>
                              </w:pPr>
                              <w:r w:rsidRPr="007A6EE3">
                                <w:rPr>
                                  <w:rFonts w:ascii="Arial" w:hAnsi="Arial" w:cs="Arial"/>
                                  <w:sz w:val="18"/>
                                </w:rPr>
                                <w:t>Изм</w:t>
                              </w:r>
                              <w:r>
                                <w:rPr>
                                  <w:sz w:val="18"/>
                                </w:rPr>
                                <w:t>.</w:t>
                              </w:r>
                            </w:p>
                          </w:txbxContent>
                        </v:textbox>
                      </v:rect>
                      <v:group id="Группа 1633" o:spid="_x0000_s1043" style="position:absolute;left:3671;top:87017;width:21736;height:14874" coordorigin="3597,87017" coordsize="21736,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Line 24" o:spid="_x0000_s1044" style="position:absolute;visibility:visible;mso-wrap-style:square" from="3597,87017" to="3672,9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6" o:spid="_x0000_s1045" style="position:absolute;visibility:visible;mso-wrap-style:square" from="7195,87017" to="719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7" o:spid="_x0000_s1046" style="position:absolute;visibility:visible;mso-wrap-style:square" from="16189,87017" to="16189,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1" o:spid="_x0000_s1047" style="position:absolute;visibility:visible;mso-wrap-style:square" from="21585,87017" to="21585,10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9" o:spid="_x0000_s1048" style="position:absolute;visibility:visible;mso-wrap-style:square" from="25183,87017" to="25333,10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group>
                      <v:rect id="_x0000_s1049" style="position:absolute;left:3747;top:90834;width:329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444B0807" w14:textId="77777777" w:rsidR="00E933E5" w:rsidRPr="007A6EE3" w:rsidRDefault="00E933E5" w:rsidP="004844F8">
                              <w:pPr>
                                <w:pStyle w:val="ae"/>
                                <w:jc w:val="center"/>
                                <w:rPr>
                                  <w:rFonts w:ascii="Arial" w:hAnsi="Arial" w:cs="Arial"/>
                                  <w:sz w:val="18"/>
                                </w:rPr>
                              </w:pPr>
                              <w:r w:rsidRPr="007A6EE3">
                                <w:rPr>
                                  <w:rFonts w:ascii="Arial" w:hAnsi="Arial" w:cs="Arial"/>
                                  <w:sz w:val="18"/>
                                </w:rPr>
                                <w:t>Лист</w:t>
                              </w:r>
                            </w:p>
                          </w:txbxContent>
                        </v:textbox>
                      </v:rect>
                      <v:rect id="Rectangle 36" o:spid="_x0000_s1050" style="position:absolute;left:7345;top:90834;width:847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14:paraId="7BE0CE7A" w14:textId="77777777" w:rsidR="00E933E5" w:rsidRPr="007A6EE3" w:rsidRDefault="00E933E5" w:rsidP="004844F8">
                              <w:pPr>
                                <w:pStyle w:val="ae"/>
                                <w:jc w:val="center"/>
                                <w:rPr>
                                  <w:rFonts w:ascii="Arial" w:hAnsi="Arial" w:cs="Arial"/>
                                  <w:sz w:val="18"/>
                                </w:rPr>
                              </w:pPr>
                              <w:r w:rsidRPr="007A6EE3">
                                <w:rPr>
                                  <w:rFonts w:ascii="Arial" w:hAnsi="Arial" w:cs="Arial"/>
                                  <w:sz w:val="18"/>
                                </w:rPr>
                                <w:t>№ докум.</w:t>
                              </w:r>
                            </w:p>
                          </w:txbxContent>
                        </v:textbox>
                      </v:rect>
                      <v:rect id="Rectangle 37" o:spid="_x0000_s1051" style="position:absolute;left:16264;top:90860;width:5048;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05F42162" w14:textId="77777777" w:rsidR="00E933E5" w:rsidRPr="007A6EE3" w:rsidRDefault="00E933E5" w:rsidP="004844F8">
                              <w:pPr>
                                <w:pStyle w:val="ae"/>
                                <w:jc w:val="center"/>
                                <w:rPr>
                                  <w:rFonts w:ascii="Arial" w:hAnsi="Arial" w:cs="Arial"/>
                                  <w:sz w:val="18"/>
                                </w:rPr>
                              </w:pPr>
                              <w:r w:rsidRPr="007A6EE3">
                                <w:rPr>
                                  <w:rFonts w:ascii="Arial" w:hAnsi="Arial" w:cs="Arial"/>
                                  <w:sz w:val="18"/>
                                </w:rPr>
                                <w:t>Подпись</w:t>
                              </w:r>
                            </w:p>
                          </w:txbxContent>
                        </v:textbox>
                      </v:rect>
                      <v:rect id="Rectangle 38" o:spid="_x0000_s1052" style="position:absolute;left:21810;top:90915;width:328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14:paraId="0A4D0D22" w14:textId="77777777" w:rsidR="00E933E5" w:rsidRPr="007A6EE3" w:rsidRDefault="00E933E5" w:rsidP="004844F8">
                              <w:pPr>
                                <w:pStyle w:val="ae"/>
                                <w:jc w:val="center"/>
                                <w:rPr>
                                  <w:rFonts w:ascii="Arial" w:hAnsi="Arial" w:cs="Arial"/>
                                  <w:sz w:val="18"/>
                                </w:rPr>
                              </w:pPr>
                              <w:r w:rsidRPr="007A6EE3">
                                <w:rPr>
                                  <w:rFonts w:ascii="Arial" w:hAnsi="Arial" w:cs="Arial"/>
                                  <w:sz w:val="18"/>
                                </w:rPr>
                                <w:t>Дата</w:t>
                              </w:r>
                            </w:p>
                          </w:txbxContent>
                        </v:textbox>
                      </v:rect>
                    </v:group>
                    <v:group id="Группа 1644" o:spid="_x0000_s1053" style="position:absolute;left:-191;top:88606;width:66139;height:12886" coordorigin="-191" coordsize="66139,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rect id="_x0000_s1054" style="position:absolute;left:-191;top:4056;width:1566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" filled="f" stroked="f" strokeweight=".25pt">
                        <v:textbox inset="1pt,1pt,1pt,1pt">
                          <w:txbxContent>
                            <w:p w14:paraId="433386C8" w14:textId="77777777" w:rsidR="00E933E5" w:rsidRPr="00E664B8" w:rsidRDefault="00E933E5" w:rsidP="004844F8">
                              <w:pPr>
                                <w:pStyle w:val="ae"/>
                                <w:jc w:val="left"/>
                                <w:rPr>
                                  <w:rFonts w:ascii="Arial" w:hAnsi="Arial" w:cs="Arial"/>
                                  <w:sz w:val="15"/>
                                  <w:szCs w:val="15"/>
                                  <w:lang w:val="ru-RU"/>
                                </w:rPr>
                              </w:pPr>
                              <w:r>
                                <w:rPr>
                                  <w:sz w:val="18"/>
                                  <w:lang w:val="ru-RU"/>
                                </w:rPr>
                                <w:t xml:space="preserve">  </w:t>
                              </w:r>
                              <w:r w:rsidRPr="007A6EE3">
                                <w:rPr>
                                  <w:rFonts w:ascii="Arial" w:hAnsi="Arial" w:cs="Arial"/>
                                  <w:sz w:val="18"/>
                                  <w:lang w:val="ru-RU"/>
                                </w:rPr>
                                <w:t>Разраб.</w:t>
                              </w:r>
                              <w:r>
                                <w:rPr>
                                  <w:sz w:val="18"/>
                                  <w:lang w:val="ru-RU"/>
                                </w:rPr>
                                <w:t xml:space="preserve">         </w:t>
                              </w:r>
                              <w:r w:rsidRPr="009E319D">
                                <w:rPr>
                                  <w:rFonts w:ascii="Arial" w:hAnsi="Arial" w:cs="Arial"/>
                                  <w:sz w:val="18"/>
                                  <w:szCs w:val="18"/>
                                  <w:lang w:val="ru-RU"/>
                                </w:rPr>
                                <w:t>Коробов В.С</w:t>
                              </w:r>
                              <w:r>
                                <w:rPr>
                                  <w:rFonts w:ascii="Arial" w:hAnsi="Arial" w:cs="Arial"/>
                                  <w:sz w:val="15"/>
                                  <w:szCs w:val="15"/>
                                  <w:lang w:val="ru-RU"/>
                                </w:rPr>
                                <w:t>.</w:t>
                              </w:r>
                            </w:p>
                          </w:txbxContent>
                        </v:textbox>
                      </v:rect>
                      <v:rect id="_x0000_s1055" style="position:absolute;left:674;top:7794;width:5466;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14:paraId="1C4AB92A"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lang w:val="ru-RU"/>
                                </w:rPr>
                                <w:t>Реценз.</w:t>
                              </w:r>
                            </w:p>
                          </w:txbxContent>
                        </v:textbox>
                      </v:rect>
                      <v:line id="Line 31" o:spid="_x0000_s1056" style="position:absolute;visibility:visible;mso-wrap-style:square" from="0,11392" to="25404,1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kJxQAAANwAAAAPAAAAZHJzL2Rvd25yZXYueG1sRI/RagIx&#10;FETfC/2HcAu+1awK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DmFKkJxQAAANwAAAAP&#10;AAAAAAAAAAAAAAAAAAcCAABkcnMvZG93bnJldi54bWxQSwUGAAAAAAMAAwC3AAAA+QIAAAAA&#10;" strokeweight="1pt"/>
                      <v:line id="Line 31" o:spid="_x0000_s1057" style="position:absolute;visibility:visible;mso-wrap-style:square" from="45120,5546" to="65948,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ySxQAAANwAAAAPAAAAZHJzL2Rvd25yZXYueG1sRI/dagIx&#10;FITvBd8hHKF3NauF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CJWAySxQAAANwAAAAP&#10;AAAAAAAAAAAAAAAAAAcCAABkcnMvZG93bnJldi54bWxQSwUGAAAAAAMAAwC3AAAA+QIAAAAA&#10;" strokeweight="1pt"/>
                      <v:line id="Line 31" o:spid="_x0000_s1058" style="position:absolute;flip:y;visibility:visible;mso-wrap-style:square" from="45116,7270" to="65943,7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" strokeweight="1pt"/>
                      <v:rect id="_x0000_s1059" style="position:absolute;left:599;top:11317;width:5466;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14:paraId="2D9B8719"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lang w:val="ru-RU"/>
                                </w:rPr>
                                <w:t>Утверд.</w:t>
                              </w:r>
                            </w:p>
                          </w:txbxContent>
                        </v:textbox>
                      </v:rect>
                      <v:rect id="_x0000_s1060" style="position:absolute;left:674;top:9593;width:5466;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3CD25CFB"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lang w:val="ru-RU"/>
                                </w:rPr>
                                <w:t>Н.Контр</w:t>
                              </w:r>
                            </w:p>
                          </w:txbxContent>
                        </v:textbox>
                      </v:rect>
                      <v:rect id="_x0000_s1061" style="position:absolute;left:7142;top:11398;width:9723;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2EFA99A5" w14:textId="77777777" w:rsidR="00E933E5" w:rsidRPr="00854E25" w:rsidRDefault="00E933E5" w:rsidP="004844F8">
                              <w:pPr>
                                <w:pStyle w:val="ae"/>
                                <w:jc w:val="center"/>
                                <w:rPr>
                                  <w:sz w:val="18"/>
                                  <w:lang w:val="ru-RU"/>
                                </w:rPr>
                              </w:pPr>
                              <w:r w:rsidRPr="007A6EE3">
                                <w:rPr>
                                  <w:rFonts w:ascii="Arial" w:hAnsi="Arial" w:cs="Arial"/>
                                  <w:sz w:val="18"/>
                                  <w:lang w:val="ru-RU"/>
                                </w:rPr>
                                <w:t>Короченцев Д.А.</w:t>
                              </w:r>
                              <w:r>
                                <w:rPr>
                                  <w:sz w:val="18"/>
                                  <w:lang w:val="ru-RU"/>
                                </w:rPr>
                                <w:t xml:space="preserve"> Д.А.</w:t>
                              </w:r>
                            </w:p>
                          </w:txbxContent>
                        </v:textbox>
                      </v:rect>
                      <v:group id="Группа 1654" o:spid="_x0000_s1062" style="position:absolute;left:25558;width:38974;height:12716" coordorigin="18213" coordsize="38974,1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39" o:spid="_x0000_s1063" style="position:absolute;left:39124;top:3897;width:277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14C27BB7"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rPr>
                                  <w:t>Ли</w:t>
                                </w:r>
                                <w:r w:rsidRPr="007A6EE3">
                                  <w:rPr>
                                    <w:rFonts w:ascii="Arial" w:hAnsi="Arial" w:cs="Arial"/>
                                    <w:sz w:val="18"/>
                                    <w:lang w:val="ru-RU"/>
                                  </w:rPr>
                                  <w:t>т</w:t>
                                </w:r>
                              </w:p>
                            </w:txbxContent>
                          </v:textbox>
                        </v:rect>
                        <v:rect id="Rectangle 40" o:spid="_x0000_s1064" style="position:absolute;left:43921;top:5396;width:3297;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15F706A0" w14:textId="77777777" w:rsidR="00E933E5" w:rsidRPr="007A6EE3" w:rsidRDefault="00E933E5" w:rsidP="004844F8">
                                <w:pPr>
                                  <w:pStyle w:val="ae"/>
                                  <w:jc w:val="center"/>
                                  <w:rPr>
                                    <w:rFonts w:ascii="Arial" w:hAnsi="Arial" w:cs="Arial"/>
                                    <w:sz w:val="24"/>
                                    <w:lang w:val="ru-RU"/>
                                  </w:rPr>
                                </w:pPr>
                                <w:r w:rsidRPr="007A6EE3">
                                  <w:rPr>
                                    <w:rFonts w:ascii="Arial" w:hAnsi="Arial" w:cs="Arial"/>
                                    <w:sz w:val="24"/>
                                    <w:lang w:val="ru-RU"/>
                                  </w:rPr>
                                  <w:t>4</w:t>
                                </w:r>
                              </w:p>
                            </w:txbxContent>
                          </v:textbox>
                        </v:rect>
                        <v:rect id="Rectangle 41" o:spid="_x0000_s1065" style="position:absolute;left:18213;width:36485;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14:paraId="0191F41B" w14:textId="77777777" w:rsidR="00E933E5" w:rsidRPr="007A6EE3" w:rsidRDefault="00E933E5" w:rsidP="004844F8">
                                <w:pPr>
                                  <w:pStyle w:val="ae"/>
                                  <w:jc w:val="center"/>
                                  <w:rPr>
                                    <w:rFonts w:ascii="Arial" w:hAnsi="Arial" w:cs="Arial"/>
                                    <w:sz w:val="40"/>
                                  </w:rPr>
                                </w:pPr>
                                <w:r w:rsidRPr="007A6EE3">
                                  <w:rPr>
                                    <w:rFonts w:ascii="Arial" w:hAnsi="Arial" w:cs="Arial"/>
                                    <w:sz w:val="40"/>
                                    <w:lang w:val="ru-RU"/>
                                  </w:rPr>
                                  <w:t>10.05.01.</w:t>
                                </w:r>
                                <w:r>
                                  <w:rPr>
                                    <w:rFonts w:ascii="Arial" w:hAnsi="Arial" w:cs="Arial"/>
                                    <w:sz w:val="40"/>
                                    <w:lang w:val="ru-RU"/>
                                  </w:rPr>
                                  <w:t>22</w:t>
                                </w:r>
                                <w:r w:rsidRPr="007A6EE3">
                                  <w:rPr>
                                    <w:rFonts w:ascii="Arial" w:hAnsi="Arial" w:cs="Arial"/>
                                    <w:sz w:val="40"/>
                                    <w:lang w:val="ru-RU"/>
                                  </w:rPr>
                                  <w:t>0000.000 ПЗ</w:t>
                                </w:r>
                              </w:p>
                            </w:txbxContent>
                          </v:textbox>
                        </v:rect>
                        <v:rect id="_x0000_s1066" style="position:absolute;left:18521;top:3285;width:18867;height: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72BA166B" w14:textId="77777777" w:rsidR="00E933E5" w:rsidRPr="00DD4A11" w:rsidRDefault="00E933E5" w:rsidP="004844F8">
                                <w:pPr>
                                  <w:pStyle w:val="ae"/>
                                  <w:jc w:val="center"/>
                                  <w:rPr>
                                    <w:rFonts w:ascii="Arial" w:hAnsi="Arial" w:cs="Arial"/>
                                    <w:sz w:val="14"/>
                                    <w:szCs w:val="24"/>
                                    <w:lang w:val="ru-RU"/>
                                  </w:rPr>
                                </w:pPr>
                              </w:p>
                              <w:p w14:paraId="67FAF65D" w14:textId="77777777" w:rsidR="00E933E5" w:rsidRPr="00DD4A11" w:rsidRDefault="00E933E5" w:rsidP="004844F8">
                                <w:pPr>
                                  <w:pStyle w:val="ae"/>
                                  <w:jc w:val="center"/>
                                  <w:rPr>
                                    <w:rFonts w:ascii="Arial" w:hAnsi="Arial" w:cs="Arial"/>
                                    <w:sz w:val="18"/>
                                    <w:szCs w:val="18"/>
                                    <w:lang w:val="ru-RU"/>
                                  </w:rPr>
                                </w:pPr>
                                <w:r w:rsidRPr="00DD4A11">
                                  <w:rPr>
                                    <w:rFonts w:ascii="Arial" w:hAnsi="Arial" w:cs="Arial"/>
                                    <w:sz w:val="18"/>
                                    <w:szCs w:val="18"/>
                                    <w:lang w:val="ru-RU"/>
                                  </w:rPr>
                                  <w:t>«Реализация программного средства обработки видеопотока стеганографическим методом»</w:t>
                                </w:r>
                              </w:p>
                              <w:p w14:paraId="21CA326B" w14:textId="77777777" w:rsidR="00E933E5" w:rsidRPr="007A6EE3" w:rsidRDefault="00E933E5" w:rsidP="004844F8">
                                <w:pPr>
                                  <w:pStyle w:val="ae"/>
                                  <w:jc w:val="center"/>
                                  <w:rPr>
                                    <w:rFonts w:ascii="Arial" w:hAnsi="Arial" w:cs="Arial"/>
                                    <w:sz w:val="18"/>
                                    <w:szCs w:val="22"/>
                                    <w:lang w:val="ru-RU"/>
                                  </w:rPr>
                                </w:pPr>
                              </w:p>
                              <w:p w14:paraId="64FCE42C" w14:textId="77777777" w:rsidR="00E933E5" w:rsidRPr="007A6EE3" w:rsidRDefault="00E933E5" w:rsidP="004844F8">
                                <w:pPr>
                                  <w:pStyle w:val="ae"/>
                                  <w:jc w:val="center"/>
                                  <w:rPr>
                                    <w:rFonts w:ascii="Arial" w:hAnsi="Arial" w:cs="Arial"/>
                                    <w:sz w:val="18"/>
                                    <w:szCs w:val="16"/>
                                    <w:lang w:val="ru-RU"/>
                                  </w:rPr>
                                </w:pPr>
                                <w:r w:rsidRPr="007A6EE3">
                                  <w:rPr>
                                    <w:rFonts w:ascii="Arial" w:hAnsi="Arial" w:cs="Arial"/>
                                    <w:sz w:val="18"/>
                                    <w:szCs w:val="16"/>
                                    <w:lang w:val="ru-RU"/>
                                  </w:rPr>
                                  <w:t>Пояснительная записка</w:t>
                                </w:r>
                              </w:p>
                            </w:txbxContent>
                          </v:textbox>
                        </v:rect>
                        <v:rect id="Rectangle 39" o:spid="_x0000_s1067" style="position:absolute;left:43246;top:3822;width:487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71E21EEC"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rPr>
                                  <w:t>Ли</w:t>
                                </w:r>
                                <w:r w:rsidRPr="007A6EE3">
                                  <w:rPr>
                                    <w:rFonts w:ascii="Arial" w:hAnsi="Arial" w:cs="Arial"/>
                                    <w:sz w:val="18"/>
                                    <w:lang w:val="ru-RU"/>
                                  </w:rPr>
                                  <w:t>ст</w:t>
                                </w:r>
                              </w:p>
                            </w:txbxContent>
                          </v:textbox>
                        </v:rect>
                        <v:rect id="Rectangle 39" o:spid="_x0000_s1068" style="position:absolute;left:48118;top:3822;width:9069;height: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62E1C6BB"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rPr>
                                  <w:t>Ли</w:t>
                                </w:r>
                                <w:r w:rsidRPr="007A6EE3">
                                  <w:rPr>
                                    <w:rFonts w:ascii="Arial" w:hAnsi="Arial" w:cs="Arial"/>
                                    <w:sz w:val="18"/>
                                    <w:lang w:val="ru-RU"/>
                                  </w:rPr>
                                  <w:t>стов</w:t>
                                </w:r>
                              </w:p>
                            </w:txbxContent>
                          </v:textbox>
                        </v:rect>
                        <v:rect id="_x0000_s1069" style="position:absolute;left:43246;top:8769;width:10753;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18D77C5A" w14:textId="77777777" w:rsidR="00E933E5" w:rsidRDefault="00E933E5" w:rsidP="004844F8">
                                <w:pPr>
                                  <w:pStyle w:val="ae"/>
                                  <w:jc w:val="center"/>
                                  <w:rPr>
                                    <w:rFonts w:ascii="Arial" w:hAnsi="Arial" w:cs="Arial"/>
                                    <w:sz w:val="18"/>
                                    <w:lang w:val="ru-RU"/>
                                  </w:rPr>
                                </w:pPr>
                                <w:r w:rsidRPr="007A6EE3">
                                  <w:rPr>
                                    <w:rFonts w:ascii="Arial" w:hAnsi="Arial" w:cs="Arial"/>
                                    <w:sz w:val="18"/>
                                    <w:lang w:val="ru-RU"/>
                                  </w:rPr>
                                  <w:t xml:space="preserve">Кафедра </w:t>
                                </w:r>
                                <w:r w:rsidRPr="007A6EE3">
                                  <w:rPr>
                                    <w:rFonts w:ascii="Arial" w:hAnsi="Arial" w:cs="Arial"/>
                                    <w:sz w:val="18"/>
                                    <w:szCs w:val="22"/>
                                    <w:lang w:val="ru-RU"/>
                                  </w:rPr>
                                  <w:t>«</w:t>
                                </w:r>
                                <w:r w:rsidRPr="007A6EE3">
                                  <w:rPr>
                                    <w:rFonts w:ascii="Arial" w:hAnsi="Arial" w:cs="Arial"/>
                                    <w:sz w:val="18"/>
                                    <w:lang w:val="ru-RU"/>
                                  </w:rPr>
                                  <w:t>КБИС</w:t>
                                </w:r>
                                <w:r w:rsidRPr="007A6EE3">
                                  <w:rPr>
                                    <w:rFonts w:ascii="Arial" w:hAnsi="Arial" w:cs="Arial"/>
                                    <w:sz w:val="18"/>
                                    <w:szCs w:val="22"/>
                                    <w:lang w:val="ru-RU"/>
                                  </w:rPr>
                                  <w:t>»</w:t>
                                </w:r>
                              </w:p>
                              <w:p w14:paraId="1DCA4324" w14:textId="77777777" w:rsidR="00E933E5" w:rsidRPr="007A6EE3" w:rsidRDefault="00E933E5" w:rsidP="004844F8">
                                <w:pPr>
                                  <w:pStyle w:val="ae"/>
                                  <w:jc w:val="center"/>
                                  <w:rPr>
                                    <w:rFonts w:ascii="Arial" w:hAnsi="Arial" w:cs="Arial"/>
                                    <w:sz w:val="18"/>
                                    <w:lang w:val="ru-RU"/>
                                  </w:rPr>
                                </w:pPr>
                                <w:r w:rsidRPr="007A6EE3">
                                  <w:rPr>
                                    <w:rFonts w:ascii="Arial" w:hAnsi="Arial" w:cs="Arial"/>
                                    <w:sz w:val="18"/>
                                    <w:lang w:val="ru-RU"/>
                                  </w:rPr>
                                  <w:t>ДГТУ</w:t>
                                </w:r>
                              </w:p>
                            </w:txbxContent>
                          </v:textbox>
                        </v:rect>
                        <v:rect id="Rectangle 40" o:spid="_x0000_s1070" style="position:absolute;left:51341;top:5396;width:3297;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5872BF40" w14:textId="77777777" w:rsidR="00E933E5" w:rsidRPr="00233E4C" w:rsidRDefault="00E933E5" w:rsidP="004844F8">
                                <w:pPr>
                                  <w:pStyle w:val="ae"/>
                                  <w:jc w:val="center"/>
                                  <w:rPr>
                                    <w:rFonts w:ascii="Arial" w:hAnsi="Arial" w:cs="Arial"/>
                                    <w:sz w:val="24"/>
                                    <w:lang w:val="ru-RU"/>
                                  </w:rPr>
                                </w:pPr>
                                <w:r>
                                  <w:rPr>
                                    <w:rFonts w:ascii="Arial" w:hAnsi="Arial" w:cs="Arial"/>
                                    <w:sz w:val="24"/>
                                    <w:lang w:val="ru-RU"/>
                                  </w:rPr>
                                  <w:t>50</w:t>
                                </w:r>
                              </w:p>
                            </w:txbxContent>
                          </v:textbox>
                        </v:rect>
                      </v:group>
                    </v:group>
                  </v:group>
                </v:group>
              </v:group>
              <w10:wrap anchorx="margin"/>
            </v:group>
          </w:pict>
        </mc:Fallback>
      </mc:AlternateContent>
    </w:r>
    <w:r>
      <w:rPr>
        <w:noProof/>
      </w:rPr>
      <mc:AlternateContent>
        <mc:Choice Requires="wps">
          <w:drawing>
            <wp:anchor distT="0" distB="0" distL="114300" distR="114300" simplePos="0" relativeHeight="251671552" behindDoc="0" locked="0" layoutInCell="1" allowOverlap="1" wp14:anchorId="31611BD2" wp14:editId="75751762">
              <wp:simplePos x="0" y="0"/>
              <wp:positionH relativeFrom="column">
                <wp:posOffset>385008</wp:posOffset>
              </wp:positionH>
              <wp:positionV relativeFrom="paragraph">
                <wp:posOffset>237313</wp:posOffset>
              </wp:positionV>
              <wp:extent cx="972252" cy="148777"/>
              <wp:effectExtent l="0" t="0" r="0" b="0"/>
              <wp:wrapNone/>
              <wp:docPr id="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252" cy="148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C581B7" w14:textId="77777777" w:rsidR="00E933E5" w:rsidRPr="00854E25" w:rsidRDefault="00E933E5" w:rsidP="004844F8">
                          <w:pPr>
                            <w:pStyle w:val="ae"/>
                            <w:jc w:val="center"/>
                            <w:rPr>
                              <w:sz w:val="18"/>
                              <w:lang w:val="ru-RU"/>
                            </w:rPr>
                          </w:pPr>
                          <w:r w:rsidRPr="007A6EE3">
                            <w:rPr>
                              <w:rFonts w:ascii="Arial" w:hAnsi="Arial" w:cs="Arial"/>
                              <w:sz w:val="18"/>
                              <w:lang w:val="ru-RU"/>
                            </w:rPr>
                            <w:t>Егорова Р.В</w:t>
                          </w:r>
                          <w:r>
                            <w:rPr>
                              <w:sz w:val="18"/>
                              <w:lang w:val="ru-RU"/>
                            </w:rPr>
                            <w:t>.</w:t>
                          </w:r>
                        </w:p>
                      </w:txbxContent>
                    </wps:txbx>
                    <wps:bodyPr rot="0" vert="horz" wrap="square" lIns="12700" tIns="12700" rIns="12700" bIns="12700" anchor="t" anchorCtr="0" upright="1">
                      <a:noAutofit/>
                    </wps:bodyPr>
                  </wps:wsp>
                </a:graphicData>
              </a:graphic>
            </wp:anchor>
          </w:drawing>
        </mc:Choice>
        <mc:Fallback>
          <w:pict>
            <v:rect w14:anchorId="31611BD2" id="Rectangle 35" o:spid="_x0000_s1071" style="position:absolute;left:0;text-align:left;margin-left:30.3pt;margin-top:18.7pt;width:76.55pt;height:11.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" filled="f" stroked="f" strokeweight=".25pt">
              <v:textbox inset="1pt,1pt,1pt,1pt">
                <w:txbxContent>
                  <w:p w14:paraId="35C581B7" w14:textId="77777777" w:rsidR="00E933E5" w:rsidRPr="00854E25" w:rsidRDefault="00E933E5" w:rsidP="004844F8">
                    <w:pPr>
                      <w:pStyle w:val="ae"/>
                      <w:jc w:val="center"/>
                      <w:rPr>
                        <w:sz w:val="18"/>
                        <w:lang w:val="ru-RU"/>
                      </w:rPr>
                    </w:pPr>
                    <w:r w:rsidRPr="007A6EE3">
                      <w:rPr>
                        <w:rFonts w:ascii="Arial" w:hAnsi="Arial" w:cs="Arial"/>
                        <w:sz w:val="18"/>
                        <w:lang w:val="ru-RU"/>
                      </w:rPr>
                      <w:t>Егорова Р.В</w:t>
                    </w:r>
                    <w:r>
                      <w:rPr>
                        <w:sz w:val="18"/>
                        <w:lang w:val="ru-RU"/>
                      </w:rPr>
                      <w:t>.</w:t>
                    </w:r>
                  </w:p>
                </w:txbxContent>
              </v:textbox>
            </v:rect>
          </w:pict>
        </mc:Fallback>
      </mc:AlternateContent>
    </w:r>
    <w:r>
      <w:rPr>
        <w:noProof/>
        <w:sz w:val="24"/>
      </w:rPr>
      <mc:AlternateContent>
        <mc:Choice Requires="wpg">
          <w:drawing>
            <wp:anchor distT="0" distB="0" distL="114300" distR="114300" simplePos="0" relativeHeight="251670528" behindDoc="0" locked="0" layoutInCell="1" allowOverlap="1" wp14:anchorId="280F1179" wp14:editId="104C5874">
              <wp:simplePos x="0" y="0"/>
              <wp:positionH relativeFrom="page">
                <wp:posOffset>708698</wp:posOffset>
              </wp:positionH>
              <wp:positionV relativeFrom="page">
                <wp:posOffset>9783822</wp:posOffset>
              </wp:positionV>
              <wp:extent cx="1741132" cy="176153"/>
              <wp:effectExtent l="0" t="0" r="0" b="0"/>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1132" cy="176153"/>
                        <a:chOff x="-179" y="-2916"/>
                        <a:chExt cx="20462" cy="23127"/>
                      </a:xfrm>
                    </wpg:grpSpPr>
                    <wps:wsp>
                      <wps:cNvPr id="10" name="Rectangle 52"/>
                      <wps:cNvSpPr>
                        <a:spLocks noChangeArrowheads="1"/>
                      </wps:cNvSpPr>
                      <wps:spPr bwMode="auto">
                        <a:xfrm>
                          <a:off x="-179" y="-2916"/>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53F3A0" w14:textId="77777777" w:rsidR="00E933E5" w:rsidRPr="007A6EE3" w:rsidRDefault="00E933E5" w:rsidP="004844F8">
                            <w:pPr>
                              <w:pStyle w:val="ae"/>
                              <w:rPr>
                                <w:rFonts w:ascii="Arial" w:hAnsi="Arial" w:cs="Arial"/>
                                <w:sz w:val="18"/>
                              </w:rPr>
                            </w:pPr>
                            <w:r w:rsidRPr="007A6EE3">
                              <w:rPr>
                                <w:rFonts w:ascii="Arial" w:hAnsi="Arial" w:cs="Arial"/>
                                <w:sz w:val="18"/>
                              </w:rPr>
                              <w:t xml:space="preserve"> </w:t>
                            </w:r>
                            <w:r w:rsidRPr="007A6EE3">
                              <w:rPr>
                                <w:rFonts w:ascii="Arial" w:hAnsi="Arial" w:cs="Arial"/>
                                <w:sz w:val="18"/>
                                <w:lang w:val="ru-RU"/>
                              </w:rPr>
                              <w:t xml:space="preserve">     </w:t>
                            </w:r>
                            <w:r w:rsidRPr="007A6EE3">
                              <w:rPr>
                                <w:rFonts w:ascii="Arial" w:hAnsi="Arial" w:cs="Arial"/>
                                <w:sz w:val="18"/>
                              </w:rPr>
                              <w:t>Провер.</w:t>
                            </w:r>
                          </w:p>
                        </w:txbxContent>
                      </wps:txbx>
                      <wps:bodyPr rot="0" vert="horz" wrap="square" lIns="12700" tIns="12700" rIns="12700" bIns="12700" anchor="t" anchorCtr="0" upright="1">
                        <a:noAutofit/>
                      </wps:bodyPr>
                    </wps:wsp>
                    <wps:wsp>
                      <wps:cNvPr id="14" name="Rectangle 53"/>
                      <wps:cNvSpPr>
                        <a:spLocks noChangeArrowheads="1"/>
                      </wps:cNvSpPr>
                      <wps:spPr bwMode="auto">
                        <a:xfrm>
                          <a:off x="9565" y="211"/>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F60A40" w14:textId="77777777" w:rsidR="00E933E5" w:rsidRPr="007A6EE3" w:rsidRDefault="00E933E5" w:rsidP="004844F8">
                            <w:pPr>
                              <w:pStyle w:val="ae"/>
                              <w:rPr>
                                <w:rFonts w:ascii="Arial" w:hAnsi="Arial" w:cs="Arial"/>
                                <w:sz w:val="18"/>
                                <w:lang w:val="ru-RU"/>
                              </w:rPr>
                            </w:pPr>
                            <w:r>
                              <w:rPr>
                                <w:rFonts w:ascii="Arial" w:hAnsi="Arial" w:cs="Arial"/>
                                <w:sz w:val="18"/>
                                <w:lang w:val="ru-RU"/>
                              </w:rPr>
                              <w:t>Куликова О.В.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F1179" id="Группа 9" o:spid="_x0000_s1072" style="position:absolute;left:0;text-align:left;margin-left:55.8pt;margin-top:770.4pt;width:137.1pt;height:13.85pt;z-index:251670528;mso-position-horizontal-relative:page;mso-position-vertical-relative:page" coordorigin="-179,-2916" coordsize="20462,2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">
              <v:rect id="Rectangle 52" o:spid="_x0000_s1073" style="position:absolute;left:-179;top:-2916;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" filled="f" stroked="f" strokeweight=".25pt">
                <v:textbox inset="1pt,1pt,1pt,1pt">
                  <w:txbxContent>
                    <w:p w14:paraId="3A53F3A0" w14:textId="77777777" w:rsidR="00E933E5" w:rsidRPr="007A6EE3" w:rsidRDefault="00E933E5" w:rsidP="004844F8">
                      <w:pPr>
                        <w:pStyle w:val="ae"/>
                        <w:rPr>
                          <w:rFonts w:ascii="Arial" w:hAnsi="Arial" w:cs="Arial"/>
                          <w:sz w:val="18"/>
                        </w:rPr>
                      </w:pPr>
                      <w:r w:rsidRPr="007A6EE3">
                        <w:rPr>
                          <w:rFonts w:ascii="Arial" w:hAnsi="Arial" w:cs="Arial"/>
                          <w:sz w:val="18"/>
                        </w:rPr>
                        <w:t xml:space="preserve"> </w:t>
                      </w:r>
                      <w:r w:rsidRPr="007A6EE3">
                        <w:rPr>
                          <w:rFonts w:ascii="Arial" w:hAnsi="Arial" w:cs="Arial"/>
                          <w:sz w:val="18"/>
                          <w:lang w:val="ru-RU"/>
                        </w:rPr>
                        <w:t xml:space="preserve">     </w:t>
                      </w:r>
                      <w:r w:rsidRPr="007A6EE3">
                        <w:rPr>
                          <w:rFonts w:ascii="Arial" w:hAnsi="Arial" w:cs="Arial"/>
                          <w:sz w:val="18"/>
                        </w:rPr>
                        <w:t>Провер.</w:t>
                      </w:r>
                    </w:p>
                  </w:txbxContent>
                </v:textbox>
              </v:rect>
              <v:rect id="Rectangle 53" o:spid="_x0000_s1074" style="position:absolute;left:9565;top:21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01F60A40" w14:textId="77777777" w:rsidR="00E933E5" w:rsidRPr="007A6EE3" w:rsidRDefault="00E933E5" w:rsidP="004844F8">
                      <w:pPr>
                        <w:pStyle w:val="ae"/>
                        <w:rPr>
                          <w:rFonts w:ascii="Arial" w:hAnsi="Arial" w:cs="Arial"/>
                          <w:sz w:val="18"/>
                          <w:lang w:val="ru-RU"/>
                        </w:rPr>
                      </w:pPr>
                      <w:r>
                        <w:rPr>
                          <w:rFonts w:ascii="Arial" w:hAnsi="Arial" w:cs="Arial"/>
                          <w:sz w:val="18"/>
                          <w:lang w:val="ru-RU"/>
                        </w:rPr>
                        <w:t>Куликова О.В.</w:t>
                      </w: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731B5" w14:textId="77777777" w:rsidR="00D33174" w:rsidRDefault="00D33174" w:rsidP="0060046F">
      <w:pPr>
        <w:rPr>
          <w:lang w:val="uk-UA"/>
        </w:rPr>
      </w:pPr>
      <w:r>
        <w:rPr>
          <w:lang w:val="uk-UA"/>
        </w:rPr>
        <w:separator/>
      </w:r>
    </w:p>
  </w:footnote>
  <w:footnote w:type="continuationSeparator" w:id="0">
    <w:p w14:paraId="6F568E56" w14:textId="77777777" w:rsidR="00D33174" w:rsidRDefault="00D33174" w:rsidP="0060046F">
      <w:pPr>
        <w:rPr>
          <w:lang w:val="uk-UA"/>
        </w:rPr>
      </w:pPr>
      <w:r>
        <w:rPr>
          <w:lang w:val="uk-U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29B85" w14:textId="77777777" w:rsidR="00E933E5" w:rsidRDefault="00E933E5">
    <w:pPr>
      <w:pStyle w:val="a3"/>
    </w:pPr>
    <w:r>
      <w:rPr>
        <w:noProof/>
      </w:rPr>
      <mc:AlternateContent>
        <mc:Choice Requires="wps">
          <w:drawing>
            <wp:anchor distT="0" distB="0" distL="114300" distR="114300" simplePos="0" relativeHeight="251673600" behindDoc="0" locked="0" layoutInCell="1" allowOverlap="1" wp14:anchorId="2F0506AC" wp14:editId="6EDDC7A7">
              <wp:simplePos x="0" y="0"/>
              <wp:positionH relativeFrom="column">
                <wp:posOffset>-295131</wp:posOffset>
              </wp:positionH>
              <wp:positionV relativeFrom="paragraph">
                <wp:posOffset>-70653</wp:posOffset>
              </wp:positionV>
              <wp:extent cx="6588760" cy="10146091"/>
              <wp:effectExtent l="0" t="0" r="21590" b="26670"/>
              <wp:wrapNone/>
              <wp:docPr id="34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4609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6BACF21" id="Rectangle 23" o:spid="_x0000_s1026" style="position:absolute;margin-left:-23.25pt;margin-top:-5.55pt;width:518.8pt;height:798.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" filled="f"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2823B" w14:textId="77777777" w:rsidR="00E933E5" w:rsidRPr="006F667B" w:rsidRDefault="00E933E5" w:rsidP="0060046F">
    <w:pPr>
      <w:pStyle w:val="a3"/>
      <w:rPr>
        <w:sz w:val="16"/>
        <w:szCs w:val="16"/>
      </w:rPr>
    </w:pPr>
    <w:r>
      <w:rPr>
        <w:noProof/>
        <w:lang w:val="ru-RU"/>
      </w:rPr>
      <mc:AlternateContent>
        <mc:Choice Requires="wpg">
          <w:drawing>
            <wp:anchor distT="0" distB="0" distL="114300" distR="114300" simplePos="0" relativeHeight="251661312" behindDoc="0" locked="1" layoutInCell="0" allowOverlap="1" wp14:anchorId="2AFAD8EB" wp14:editId="74606DC9">
              <wp:simplePos x="0" y="0"/>
              <wp:positionH relativeFrom="page">
                <wp:posOffset>723900</wp:posOffset>
              </wp:positionH>
              <wp:positionV relativeFrom="page">
                <wp:posOffset>247650</wp:posOffset>
              </wp:positionV>
              <wp:extent cx="6588760" cy="10189210"/>
              <wp:effectExtent l="0" t="0" r="21590" b="21590"/>
              <wp:wrapNone/>
              <wp:docPr id="2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334471" w14:textId="77777777" w:rsidR="00E933E5" w:rsidRPr="00DA01C6" w:rsidRDefault="00E933E5">
                            <w:pPr>
                              <w:pStyle w:val="ae"/>
                              <w:jc w:val="center"/>
                              <w:rPr>
                                <w:rFonts w:ascii="Arial" w:hAnsi="Arial" w:cs="Arial"/>
                                <w:sz w:val="18"/>
                              </w:rPr>
                            </w:pPr>
                            <w:r w:rsidRPr="00DA01C6">
                              <w:rPr>
                                <w:rFonts w:ascii="Arial" w:hAnsi="Arial" w:cs="Arial"/>
                                <w:sz w:val="18"/>
                              </w:rPr>
                              <w:t>Изм.</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A40557" w14:textId="77777777" w:rsidR="00E933E5" w:rsidRPr="00DA01C6" w:rsidRDefault="00E933E5">
                            <w:pPr>
                              <w:pStyle w:val="ae"/>
                              <w:jc w:val="center"/>
                              <w:rPr>
                                <w:rFonts w:ascii="Arial" w:hAnsi="Arial" w:cs="Arial"/>
                                <w:sz w:val="18"/>
                              </w:rPr>
                            </w:pPr>
                            <w:r w:rsidRPr="00DA01C6">
                              <w:rPr>
                                <w:rFonts w:ascii="Arial" w:hAnsi="Arial" w:cs="Arial"/>
                                <w:sz w:val="18"/>
                              </w:rPr>
                              <w:t>Лист</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5FCEB6" w14:textId="77777777" w:rsidR="00E933E5" w:rsidRPr="00DA01C6" w:rsidRDefault="00E933E5">
                            <w:pPr>
                              <w:pStyle w:val="ae"/>
                              <w:jc w:val="center"/>
                              <w:rPr>
                                <w:rFonts w:ascii="Arial" w:hAnsi="Arial" w:cs="Arial"/>
                                <w:sz w:val="18"/>
                              </w:rPr>
                            </w:pPr>
                            <w:r w:rsidRPr="00DA01C6">
                              <w:rPr>
                                <w:rFonts w:ascii="Arial" w:hAnsi="Arial" w:cs="Arial"/>
                                <w:sz w:val="18"/>
                              </w:rPr>
                              <w:t>№ докум.</w:t>
                            </w:r>
                          </w:p>
                        </w:txbxContent>
                      </wps:txbx>
                      <wps:bodyPr rot="0" vert="horz" wrap="square" lIns="12700" tIns="12700" rIns="12700" bIns="12700" anchor="t" anchorCtr="0" upright="1">
                        <a:noAutofit/>
                      </wps:bodyPr>
                    </wps:wsp>
                    <wps:wsp>
                      <wps:cNvPr id="46"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E80C26" w14:textId="77777777" w:rsidR="00E933E5" w:rsidRPr="00DA01C6" w:rsidRDefault="00E933E5">
                            <w:pPr>
                              <w:pStyle w:val="ae"/>
                              <w:jc w:val="center"/>
                              <w:rPr>
                                <w:rFonts w:ascii="Arial" w:hAnsi="Arial" w:cs="Arial"/>
                                <w:sz w:val="18"/>
                              </w:rPr>
                            </w:pPr>
                            <w:r w:rsidRPr="00DA01C6">
                              <w:rPr>
                                <w:rFonts w:ascii="Arial" w:hAnsi="Arial" w:cs="Arial"/>
                                <w:sz w:val="18"/>
                              </w:rPr>
                              <w:t>Подпись</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C6929" w14:textId="77777777" w:rsidR="00E933E5" w:rsidRPr="00DA01C6" w:rsidRDefault="00E933E5">
                            <w:pPr>
                              <w:pStyle w:val="ae"/>
                              <w:jc w:val="center"/>
                              <w:rPr>
                                <w:rFonts w:ascii="Arial" w:hAnsi="Arial" w:cs="Arial"/>
                                <w:sz w:val="18"/>
                              </w:rPr>
                            </w:pPr>
                            <w:r w:rsidRPr="00DA01C6">
                              <w:rPr>
                                <w:rFonts w:ascii="Arial" w:hAnsi="Arial" w:cs="Arial"/>
                                <w:sz w:val="18"/>
                              </w:rPr>
                              <w:t>Дата</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E83EFC" w14:textId="77777777" w:rsidR="00E933E5" w:rsidRPr="00DA01C6" w:rsidRDefault="00E933E5">
                            <w:pPr>
                              <w:pStyle w:val="ae"/>
                              <w:jc w:val="center"/>
                              <w:rPr>
                                <w:rFonts w:ascii="Arial" w:hAnsi="Arial" w:cs="Arial"/>
                                <w:sz w:val="18"/>
                              </w:rPr>
                            </w:pPr>
                            <w:r w:rsidRPr="00DA01C6">
                              <w:rPr>
                                <w:rFonts w:ascii="Arial" w:hAnsi="Arial" w:cs="Arial"/>
                                <w:sz w:val="18"/>
                              </w:rPr>
                              <w:t>Лист</w:t>
                            </w:r>
                          </w:p>
                        </w:txbxContent>
                      </wps:txbx>
                      <wps:bodyPr rot="0" vert="horz" wrap="square" lIns="12700" tIns="12700" rIns="12700" bIns="12700" anchor="t" anchorCtr="0" upright="1">
                        <a:noAutofit/>
                      </wps:bodyPr>
                    </wps:wsp>
                    <wps:wsp>
                      <wps:cNvPr id="4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780CCA" w14:textId="77777777" w:rsidR="00E933E5" w:rsidRPr="0068307A" w:rsidRDefault="00E933E5" w:rsidP="00BD1731">
                            <w:pPr>
                              <w:pStyle w:val="ae"/>
                              <w:rPr>
                                <w:sz w:val="24"/>
                                <w:lang w:val="ru-RU"/>
                              </w:rPr>
                            </w:pPr>
                            <w:r>
                              <w:rPr>
                                <w:sz w:val="24"/>
                                <w:lang w:val="ru-RU"/>
                              </w:rPr>
                              <w:t xml:space="preserve">  </w:t>
                            </w:r>
                            <w:r w:rsidRPr="00BD1731">
                              <w:rPr>
                                <w:sz w:val="24"/>
                                <w:lang w:val="ru-RU"/>
                              </w:rPr>
                              <w:fldChar w:fldCharType="begin"/>
                            </w:r>
                            <w:r w:rsidRPr="00BD1731">
                              <w:rPr>
                                <w:sz w:val="24"/>
                                <w:lang w:val="ru-RU"/>
                              </w:rPr>
                              <w:instrText>PAGE   \* MERGEFORMAT</w:instrText>
                            </w:r>
                            <w:r w:rsidRPr="00BD1731">
                              <w:rPr>
                                <w:sz w:val="24"/>
                                <w:lang w:val="ru-RU"/>
                              </w:rPr>
                              <w:fldChar w:fldCharType="separate"/>
                            </w:r>
                            <w:r>
                              <w:rPr>
                                <w:noProof/>
                                <w:sz w:val="24"/>
                                <w:lang w:val="ru-RU"/>
                              </w:rPr>
                              <w:t>56</w:t>
                            </w:r>
                            <w:r w:rsidRPr="00BD1731">
                              <w:rPr>
                                <w:sz w:val="24"/>
                                <w:lang w:val="ru-RU"/>
                              </w:rPr>
                              <w:fldChar w:fldCharType="end"/>
                            </w:r>
                          </w:p>
                        </w:txbxContent>
                      </wps:txbx>
                      <wps:bodyPr rot="0" vert="horz" wrap="square" lIns="12700" tIns="12700" rIns="12700" bIns="12700" anchor="t" anchorCtr="0" upright="1">
                        <a:noAutofit/>
                      </wps:bodyPr>
                    </wps:wsp>
                    <wps:wsp>
                      <wps:cNvPr id="50" name="Rectangle 20"/>
                      <wps:cNvSpPr>
                        <a:spLocks noChangeArrowheads="1"/>
                      </wps:cNvSpPr>
                      <wps:spPr bwMode="auto">
                        <a:xfrm>
                          <a:off x="7745" y="19221"/>
                          <a:ext cx="11075"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88084" w14:textId="77777777" w:rsidR="00E933E5" w:rsidRPr="00DA01C6" w:rsidRDefault="00E933E5" w:rsidP="00316B28">
                            <w:pPr>
                              <w:pStyle w:val="ae"/>
                              <w:jc w:val="center"/>
                              <w:rPr>
                                <w:rFonts w:ascii="Arial" w:hAnsi="Arial" w:cs="Arial"/>
                                <w:sz w:val="52"/>
                                <w:lang w:val="ru-RU"/>
                              </w:rPr>
                            </w:pPr>
                            <w:r>
                              <w:rPr>
                                <w:rFonts w:ascii="Arial" w:hAnsi="Arial" w:cs="Arial"/>
                                <w:sz w:val="40"/>
                                <w:lang w:val="ru-RU"/>
                              </w:rPr>
                              <w:t>10.05.01.22</w:t>
                            </w:r>
                            <w:r w:rsidRPr="00DA01C6">
                              <w:rPr>
                                <w:rFonts w:ascii="Arial" w:hAnsi="Arial" w:cs="Arial"/>
                                <w:sz w:val="40"/>
                                <w:lang w:val="ru-RU"/>
                              </w:rPr>
                              <w:t>0000.000 ПЗ</w:t>
                            </w:r>
                          </w:p>
                          <w:p w14:paraId="53172071" w14:textId="77777777" w:rsidR="00E933E5" w:rsidRDefault="00E933E5">
                            <w:pPr>
                              <w:pStyle w:val="ae"/>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FAD8EB" id="Group 1" o:spid="_x0000_s1075" style="position:absolute;left:0;text-align:left;margin-left:57pt;margin-top:19.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" o:allowincell="f">
              <v:rect id="Rectangle 2" o:spid="_x0000_s10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" filled="f" strokeweight="2pt"/>
              <v:line id="Line 3" o:spid="_x0000_s10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4" o:spid="_x0000_s10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 o:spid="_x0000_s10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6" o:spid="_x0000_s10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 o:spid="_x0000_s10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8" o:spid="_x0000_s10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9" o:spid="_x0000_s10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2" o:spid="_x0000_s10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rect id="Rectangle 13" o:spid="_x0000_s10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48334471" w14:textId="77777777" w:rsidR="00E933E5" w:rsidRPr="00DA01C6" w:rsidRDefault="00E933E5">
                      <w:pPr>
                        <w:pStyle w:val="ae"/>
                        <w:jc w:val="center"/>
                        <w:rPr>
                          <w:rFonts w:ascii="Arial" w:hAnsi="Arial" w:cs="Arial"/>
                          <w:sz w:val="18"/>
                        </w:rPr>
                      </w:pPr>
                      <w:r w:rsidRPr="00DA01C6">
                        <w:rPr>
                          <w:rFonts w:ascii="Arial" w:hAnsi="Arial" w:cs="Arial"/>
                          <w:sz w:val="18"/>
                        </w:rPr>
                        <w:t>Изм.</w:t>
                      </w:r>
                    </w:p>
                  </w:txbxContent>
                </v:textbox>
              </v:rect>
              <v:rect id="Rectangle 14" o:spid="_x0000_s10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23A40557" w14:textId="77777777" w:rsidR="00E933E5" w:rsidRPr="00DA01C6" w:rsidRDefault="00E933E5">
                      <w:pPr>
                        <w:pStyle w:val="ae"/>
                        <w:jc w:val="center"/>
                        <w:rPr>
                          <w:rFonts w:ascii="Arial" w:hAnsi="Arial" w:cs="Arial"/>
                          <w:sz w:val="18"/>
                        </w:rPr>
                      </w:pPr>
                      <w:r w:rsidRPr="00DA01C6">
                        <w:rPr>
                          <w:rFonts w:ascii="Arial" w:hAnsi="Arial" w:cs="Arial"/>
                          <w:sz w:val="18"/>
                        </w:rPr>
                        <w:t>Лист</w:t>
                      </w:r>
                    </w:p>
                  </w:txbxContent>
                </v:textbox>
              </v:rect>
              <v:rect id="Rectangle 15" o:spid="_x0000_s10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195FCEB6" w14:textId="77777777" w:rsidR="00E933E5" w:rsidRPr="00DA01C6" w:rsidRDefault="00E933E5">
                      <w:pPr>
                        <w:pStyle w:val="ae"/>
                        <w:jc w:val="center"/>
                        <w:rPr>
                          <w:rFonts w:ascii="Arial" w:hAnsi="Arial" w:cs="Arial"/>
                          <w:sz w:val="18"/>
                        </w:rPr>
                      </w:pPr>
                      <w:r w:rsidRPr="00DA01C6">
                        <w:rPr>
                          <w:rFonts w:ascii="Arial" w:hAnsi="Arial" w:cs="Arial"/>
                          <w:sz w:val="18"/>
                        </w:rPr>
                        <w:t>№ докум.</w:t>
                      </w:r>
                    </w:p>
                  </w:txbxContent>
                </v:textbox>
              </v:rect>
              <v:rect id="Rectangle 16" o:spid="_x0000_s10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0E80C26" w14:textId="77777777" w:rsidR="00E933E5" w:rsidRPr="00DA01C6" w:rsidRDefault="00E933E5">
                      <w:pPr>
                        <w:pStyle w:val="ae"/>
                        <w:jc w:val="center"/>
                        <w:rPr>
                          <w:rFonts w:ascii="Arial" w:hAnsi="Arial" w:cs="Arial"/>
                          <w:sz w:val="18"/>
                        </w:rPr>
                      </w:pPr>
                      <w:r w:rsidRPr="00DA01C6">
                        <w:rPr>
                          <w:rFonts w:ascii="Arial" w:hAnsi="Arial" w:cs="Arial"/>
                          <w:sz w:val="18"/>
                        </w:rPr>
                        <w:t>Подпись</w:t>
                      </w:r>
                    </w:p>
                  </w:txbxContent>
                </v:textbox>
              </v:rect>
              <v:rect id="Rectangle 17" o:spid="_x0000_s10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DBC6929" w14:textId="77777777" w:rsidR="00E933E5" w:rsidRPr="00DA01C6" w:rsidRDefault="00E933E5">
                      <w:pPr>
                        <w:pStyle w:val="ae"/>
                        <w:jc w:val="center"/>
                        <w:rPr>
                          <w:rFonts w:ascii="Arial" w:hAnsi="Arial" w:cs="Arial"/>
                          <w:sz w:val="18"/>
                        </w:rPr>
                      </w:pPr>
                      <w:r w:rsidRPr="00DA01C6">
                        <w:rPr>
                          <w:rFonts w:ascii="Arial" w:hAnsi="Arial" w:cs="Arial"/>
                          <w:sz w:val="18"/>
                        </w:rPr>
                        <w:t>Дата</w:t>
                      </w:r>
                    </w:p>
                  </w:txbxContent>
                </v:textbox>
              </v:rect>
              <v:rect id="Rectangle 18" o:spid="_x0000_s10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60E83EFC" w14:textId="77777777" w:rsidR="00E933E5" w:rsidRPr="00DA01C6" w:rsidRDefault="00E933E5">
                      <w:pPr>
                        <w:pStyle w:val="ae"/>
                        <w:jc w:val="center"/>
                        <w:rPr>
                          <w:rFonts w:ascii="Arial" w:hAnsi="Arial" w:cs="Arial"/>
                          <w:sz w:val="18"/>
                        </w:rPr>
                      </w:pPr>
                      <w:r w:rsidRPr="00DA01C6">
                        <w:rPr>
                          <w:rFonts w:ascii="Arial" w:hAnsi="Arial" w:cs="Arial"/>
                          <w:sz w:val="18"/>
                        </w:rPr>
                        <w:t>Лист</w:t>
                      </w:r>
                    </w:p>
                  </w:txbxContent>
                </v:textbox>
              </v:rect>
              <v:rect id="Rectangle 19" o:spid="_x0000_s10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4F780CCA" w14:textId="77777777" w:rsidR="00E933E5" w:rsidRPr="0068307A" w:rsidRDefault="00E933E5" w:rsidP="00BD1731">
                      <w:pPr>
                        <w:pStyle w:val="ae"/>
                        <w:rPr>
                          <w:sz w:val="24"/>
                          <w:lang w:val="ru-RU"/>
                        </w:rPr>
                      </w:pPr>
                      <w:r>
                        <w:rPr>
                          <w:sz w:val="24"/>
                          <w:lang w:val="ru-RU"/>
                        </w:rPr>
                        <w:t xml:space="preserve">  </w:t>
                      </w:r>
                      <w:r w:rsidRPr="00BD1731">
                        <w:rPr>
                          <w:sz w:val="24"/>
                          <w:lang w:val="ru-RU"/>
                        </w:rPr>
                        <w:fldChar w:fldCharType="begin"/>
                      </w:r>
                      <w:r w:rsidRPr="00BD1731">
                        <w:rPr>
                          <w:sz w:val="24"/>
                          <w:lang w:val="ru-RU"/>
                        </w:rPr>
                        <w:instrText>PAGE   \* MERGEFORMAT</w:instrText>
                      </w:r>
                      <w:r w:rsidRPr="00BD1731">
                        <w:rPr>
                          <w:sz w:val="24"/>
                          <w:lang w:val="ru-RU"/>
                        </w:rPr>
                        <w:fldChar w:fldCharType="separate"/>
                      </w:r>
                      <w:r>
                        <w:rPr>
                          <w:noProof/>
                          <w:sz w:val="24"/>
                          <w:lang w:val="ru-RU"/>
                        </w:rPr>
                        <w:t>56</w:t>
                      </w:r>
                      <w:r w:rsidRPr="00BD1731">
                        <w:rPr>
                          <w:sz w:val="24"/>
                          <w:lang w:val="ru-RU"/>
                        </w:rPr>
                        <w:fldChar w:fldCharType="end"/>
                      </w:r>
                    </w:p>
                  </w:txbxContent>
                </v:textbox>
              </v:rect>
              <v:rect id="Rectangle 20" o:spid="_x0000_s1094" style="position:absolute;left:7745;top:19221;width:11075;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B688084" w14:textId="77777777" w:rsidR="00E933E5" w:rsidRPr="00DA01C6" w:rsidRDefault="00E933E5" w:rsidP="00316B28">
                      <w:pPr>
                        <w:pStyle w:val="ae"/>
                        <w:jc w:val="center"/>
                        <w:rPr>
                          <w:rFonts w:ascii="Arial" w:hAnsi="Arial" w:cs="Arial"/>
                          <w:sz w:val="52"/>
                          <w:lang w:val="ru-RU"/>
                        </w:rPr>
                      </w:pPr>
                      <w:r>
                        <w:rPr>
                          <w:rFonts w:ascii="Arial" w:hAnsi="Arial" w:cs="Arial"/>
                          <w:sz w:val="40"/>
                          <w:lang w:val="ru-RU"/>
                        </w:rPr>
                        <w:t>10.05.01.22</w:t>
                      </w:r>
                      <w:r w:rsidRPr="00DA01C6">
                        <w:rPr>
                          <w:rFonts w:ascii="Arial" w:hAnsi="Arial" w:cs="Arial"/>
                          <w:sz w:val="40"/>
                          <w:lang w:val="ru-RU"/>
                        </w:rPr>
                        <w:t>0000.000 ПЗ</w:t>
                      </w:r>
                    </w:p>
                    <w:p w14:paraId="53172071" w14:textId="77777777" w:rsidR="00E933E5" w:rsidRDefault="00E933E5">
                      <w:pPr>
                        <w:pStyle w:val="ae"/>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119A"/>
    <w:multiLevelType w:val="hybridMultilevel"/>
    <w:tmpl w:val="D9868F6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9339F5"/>
    <w:multiLevelType w:val="hybridMultilevel"/>
    <w:tmpl w:val="9C54F12C"/>
    <w:lvl w:ilvl="0" w:tplc="8FBC9C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2CA3609"/>
    <w:multiLevelType w:val="hybridMultilevel"/>
    <w:tmpl w:val="567061F8"/>
    <w:lvl w:ilvl="0" w:tplc="AC4C6D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8B948E2"/>
    <w:multiLevelType w:val="hybridMultilevel"/>
    <w:tmpl w:val="7250F004"/>
    <w:lvl w:ilvl="0" w:tplc="458A19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95F3CE4"/>
    <w:multiLevelType w:val="hybridMultilevel"/>
    <w:tmpl w:val="4D5E8F3E"/>
    <w:lvl w:ilvl="0" w:tplc="AF1651EA">
      <w:numFmt w:val="bullet"/>
      <w:lvlText w:val=""/>
      <w:lvlJc w:val="left"/>
      <w:pPr>
        <w:ind w:left="1429" w:hanging="360"/>
      </w:pPr>
      <w:rPr>
        <w:rFonts w:ascii="Symbol" w:eastAsia="Symbol" w:hAnsi="Symbol" w:cs="Symbol" w:hint="default"/>
        <w:w w:val="100"/>
        <w:sz w:val="28"/>
        <w:szCs w:val="28"/>
        <w:lang w:val="ru-RU" w:eastAsia="ru-RU" w:bidi="ru-RU"/>
      </w:rPr>
    </w:lvl>
    <w:lvl w:ilvl="1" w:tplc="AF1651EA">
      <w:numFmt w:val="bullet"/>
      <w:lvlText w:val=""/>
      <w:lvlJc w:val="left"/>
      <w:pPr>
        <w:ind w:left="2149" w:hanging="360"/>
      </w:pPr>
      <w:rPr>
        <w:rFonts w:ascii="Symbol" w:eastAsia="Symbol" w:hAnsi="Symbol" w:cs="Symbol" w:hint="default"/>
        <w:w w:val="100"/>
        <w:sz w:val="28"/>
        <w:szCs w:val="28"/>
        <w:lang w:val="ru-RU" w:eastAsia="ru-RU" w:bidi="ru-RU"/>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D50057"/>
    <w:multiLevelType w:val="hybridMultilevel"/>
    <w:tmpl w:val="7830680A"/>
    <w:lvl w:ilvl="0" w:tplc="B400D790">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6" w15:restartNumberingAfterBreak="0">
    <w:nsid w:val="0E156B0F"/>
    <w:multiLevelType w:val="hybridMultilevel"/>
    <w:tmpl w:val="D80A8996"/>
    <w:lvl w:ilvl="0" w:tplc="AF1651EA">
      <w:numFmt w:val="bullet"/>
      <w:lvlText w:val=""/>
      <w:lvlJc w:val="left"/>
      <w:pPr>
        <w:ind w:left="389" w:hanging="425"/>
      </w:pPr>
      <w:rPr>
        <w:rFonts w:ascii="Symbol" w:eastAsia="Symbol" w:hAnsi="Symbol" w:cs="Symbol" w:hint="default"/>
        <w:w w:val="100"/>
        <w:sz w:val="28"/>
        <w:szCs w:val="28"/>
        <w:lang w:val="ru-RU" w:eastAsia="ru-RU" w:bidi="ru-RU"/>
      </w:rPr>
    </w:lvl>
    <w:lvl w:ilvl="1" w:tplc="0BF409E2">
      <w:numFmt w:val="bullet"/>
      <w:lvlText w:val="•"/>
      <w:lvlJc w:val="left"/>
      <w:pPr>
        <w:ind w:left="1375" w:hanging="425"/>
      </w:pPr>
      <w:rPr>
        <w:rFonts w:hint="default"/>
        <w:lang w:val="ru-RU" w:eastAsia="ru-RU" w:bidi="ru-RU"/>
      </w:rPr>
    </w:lvl>
    <w:lvl w:ilvl="2" w:tplc="6B82D8D0">
      <w:numFmt w:val="bullet"/>
      <w:lvlText w:val="•"/>
      <w:lvlJc w:val="left"/>
      <w:pPr>
        <w:ind w:left="2370" w:hanging="425"/>
      </w:pPr>
      <w:rPr>
        <w:rFonts w:hint="default"/>
        <w:lang w:val="ru-RU" w:eastAsia="ru-RU" w:bidi="ru-RU"/>
      </w:rPr>
    </w:lvl>
    <w:lvl w:ilvl="3" w:tplc="247ACD84">
      <w:numFmt w:val="bullet"/>
      <w:lvlText w:val="•"/>
      <w:lvlJc w:val="left"/>
      <w:pPr>
        <w:ind w:left="3365" w:hanging="425"/>
      </w:pPr>
      <w:rPr>
        <w:rFonts w:hint="default"/>
        <w:lang w:val="ru-RU" w:eastAsia="ru-RU" w:bidi="ru-RU"/>
      </w:rPr>
    </w:lvl>
    <w:lvl w:ilvl="4" w:tplc="BC4C28F6">
      <w:numFmt w:val="bullet"/>
      <w:lvlText w:val="•"/>
      <w:lvlJc w:val="left"/>
      <w:pPr>
        <w:ind w:left="4360" w:hanging="425"/>
      </w:pPr>
      <w:rPr>
        <w:rFonts w:hint="default"/>
        <w:lang w:val="ru-RU" w:eastAsia="ru-RU" w:bidi="ru-RU"/>
      </w:rPr>
    </w:lvl>
    <w:lvl w:ilvl="5" w:tplc="C02CFAFA">
      <w:numFmt w:val="bullet"/>
      <w:lvlText w:val="•"/>
      <w:lvlJc w:val="left"/>
      <w:pPr>
        <w:ind w:left="5355" w:hanging="425"/>
      </w:pPr>
      <w:rPr>
        <w:rFonts w:hint="default"/>
        <w:lang w:val="ru-RU" w:eastAsia="ru-RU" w:bidi="ru-RU"/>
      </w:rPr>
    </w:lvl>
    <w:lvl w:ilvl="6" w:tplc="D068D72A">
      <w:numFmt w:val="bullet"/>
      <w:lvlText w:val="•"/>
      <w:lvlJc w:val="left"/>
      <w:pPr>
        <w:ind w:left="6350" w:hanging="425"/>
      </w:pPr>
      <w:rPr>
        <w:rFonts w:hint="default"/>
        <w:lang w:val="ru-RU" w:eastAsia="ru-RU" w:bidi="ru-RU"/>
      </w:rPr>
    </w:lvl>
    <w:lvl w:ilvl="7" w:tplc="EF785442">
      <w:numFmt w:val="bullet"/>
      <w:lvlText w:val="•"/>
      <w:lvlJc w:val="left"/>
      <w:pPr>
        <w:ind w:left="7345" w:hanging="425"/>
      </w:pPr>
      <w:rPr>
        <w:rFonts w:hint="default"/>
        <w:lang w:val="ru-RU" w:eastAsia="ru-RU" w:bidi="ru-RU"/>
      </w:rPr>
    </w:lvl>
    <w:lvl w:ilvl="8" w:tplc="DC3EED60">
      <w:numFmt w:val="bullet"/>
      <w:lvlText w:val="•"/>
      <w:lvlJc w:val="left"/>
      <w:pPr>
        <w:ind w:left="8340" w:hanging="425"/>
      </w:pPr>
      <w:rPr>
        <w:rFonts w:hint="default"/>
        <w:lang w:val="ru-RU" w:eastAsia="ru-RU" w:bidi="ru-RU"/>
      </w:rPr>
    </w:lvl>
  </w:abstractNum>
  <w:abstractNum w:abstractNumId="7" w15:restartNumberingAfterBreak="0">
    <w:nsid w:val="162A705E"/>
    <w:multiLevelType w:val="hybridMultilevel"/>
    <w:tmpl w:val="2154F616"/>
    <w:lvl w:ilvl="0" w:tplc="3F4481AC">
      <w:start w:val="1"/>
      <w:numFmt w:val="bullet"/>
      <w:lvlText w:val=""/>
      <w:lvlJc w:val="left"/>
      <w:pPr>
        <w:tabs>
          <w:tab w:val="num" w:pos="720"/>
        </w:tabs>
        <w:ind w:left="720" w:hanging="360"/>
      </w:pPr>
      <w:rPr>
        <w:rFonts w:ascii="Symbol" w:hAnsi="Symbol" w:hint="default"/>
      </w:rPr>
    </w:lvl>
    <w:lvl w:ilvl="1" w:tplc="18480BB0" w:tentative="1">
      <w:start w:val="1"/>
      <w:numFmt w:val="bullet"/>
      <w:lvlText w:val="-"/>
      <w:lvlJc w:val="left"/>
      <w:pPr>
        <w:tabs>
          <w:tab w:val="num" w:pos="1440"/>
        </w:tabs>
        <w:ind w:left="1440" w:hanging="360"/>
      </w:pPr>
      <w:rPr>
        <w:rFonts w:ascii="Times New Roman" w:hAnsi="Times New Roman" w:hint="default"/>
      </w:rPr>
    </w:lvl>
    <w:lvl w:ilvl="2" w:tplc="C3FAE5F4" w:tentative="1">
      <w:start w:val="1"/>
      <w:numFmt w:val="bullet"/>
      <w:lvlText w:val="-"/>
      <w:lvlJc w:val="left"/>
      <w:pPr>
        <w:tabs>
          <w:tab w:val="num" w:pos="2160"/>
        </w:tabs>
        <w:ind w:left="2160" w:hanging="360"/>
      </w:pPr>
      <w:rPr>
        <w:rFonts w:ascii="Times New Roman" w:hAnsi="Times New Roman" w:hint="default"/>
      </w:rPr>
    </w:lvl>
    <w:lvl w:ilvl="3" w:tplc="616E2E0E" w:tentative="1">
      <w:start w:val="1"/>
      <w:numFmt w:val="bullet"/>
      <w:lvlText w:val="-"/>
      <w:lvlJc w:val="left"/>
      <w:pPr>
        <w:tabs>
          <w:tab w:val="num" w:pos="2880"/>
        </w:tabs>
        <w:ind w:left="2880" w:hanging="360"/>
      </w:pPr>
      <w:rPr>
        <w:rFonts w:ascii="Times New Roman" w:hAnsi="Times New Roman" w:hint="default"/>
      </w:rPr>
    </w:lvl>
    <w:lvl w:ilvl="4" w:tplc="264A27DE" w:tentative="1">
      <w:start w:val="1"/>
      <w:numFmt w:val="bullet"/>
      <w:lvlText w:val="-"/>
      <w:lvlJc w:val="left"/>
      <w:pPr>
        <w:tabs>
          <w:tab w:val="num" w:pos="3600"/>
        </w:tabs>
        <w:ind w:left="3600" w:hanging="360"/>
      </w:pPr>
      <w:rPr>
        <w:rFonts w:ascii="Times New Roman" w:hAnsi="Times New Roman" w:hint="default"/>
      </w:rPr>
    </w:lvl>
    <w:lvl w:ilvl="5" w:tplc="EB3C1036" w:tentative="1">
      <w:start w:val="1"/>
      <w:numFmt w:val="bullet"/>
      <w:lvlText w:val="-"/>
      <w:lvlJc w:val="left"/>
      <w:pPr>
        <w:tabs>
          <w:tab w:val="num" w:pos="4320"/>
        </w:tabs>
        <w:ind w:left="4320" w:hanging="360"/>
      </w:pPr>
      <w:rPr>
        <w:rFonts w:ascii="Times New Roman" w:hAnsi="Times New Roman" w:hint="default"/>
      </w:rPr>
    </w:lvl>
    <w:lvl w:ilvl="6" w:tplc="2A7E9BEA" w:tentative="1">
      <w:start w:val="1"/>
      <w:numFmt w:val="bullet"/>
      <w:lvlText w:val="-"/>
      <w:lvlJc w:val="left"/>
      <w:pPr>
        <w:tabs>
          <w:tab w:val="num" w:pos="5040"/>
        </w:tabs>
        <w:ind w:left="5040" w:hanging="360"/>
      </w:pPr>
      <w:rPr>
        <w:rFonts w:ascii="Times New Roman" w:hAnsi="Times New Roman" w:hint="default"/>
      </w:rPr>
    </w:lvl>
    <w:lvl w:ilvl="7" w:tplc="EC66AB06" w:tentative="1">
      <w:start w:val="1"/>
      <w:numFmt w:val="bullet"/>
      <w:lvlText w:val="-"/>
      <w:lvlJc w:val="left"/>
      <w:pPr>
        <w:tabs>
          <w:tab w:val="num" w:pos="5760"/>
        </w:tabs>
        <w:ind w:left="5760" w:hanging="360"/>
      </w:pPr>
      <w:rPr>
        <w:rFonts w:ascii="Times New Roman" w:hAnsi="Times New Roman" w:hint="default"/>
      </w:rPr>
    </w:lvl>
    <w:lvl w:ilvl="8" w:tplc="997CC71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6A61103"/>
    <w:multiLevelType w:val="hybridMultilevel"/>
    <w:tmpl w:val="9EFCC4E0"/>
    <w:lvl w:ilvl="0" w:tplc="AF1651EA">
      <w:numFmt w:val="bullet"/>
      <w:lvlText w:val=""/>
      <w:lvlJc w:val="left"/>
      <w:pPr>
        <w:ind w:left="1429" w:hanging="360"/>
      </w:pPr>
      <w:rPr>
        <w:rFonts w:ascii="Symbol" w:eastAsia="Symbol" w:hAnsi="Symbol" w:cs="Symbol" w:hint="default"/>
        <w:w w:val="100"/>
        <w:sz w:val="28"/>
        <w:szCs w:val="28"/>
        <w:lang w:val="ru-RU" w:eastAsia="ru-RU" w:bidi="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BA10C9"/>
    <w:multiLevelType w:val="hybridMultilevel"/>
    <w:tmpl w:val="5A7A9440"/>
    <w:lvl w:ilvl="0" w:tplc="03D4375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E5723F2"/>
    <w:multiLevelType w:val="hybridMultilevel"/>
    <w:tmpl w:val="DFC89582"/>
    <w:lvl w:ilvl="0" w:tplc="7CB0FAB0">
      <w:numFmt w:val="bullet"/>
      <w:lvlText w:val="-"/>
      <w:lvlJc w:val="left"/>
      <w:pPr>
        <w:ind w:left="1069" w:hanging="360"/>
      </w:pPr>
      <w:rPr>
        <w:rFonts w:ascii="Times New Roman" w:eastAsia="MS Mincho"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0F8129B"/>
    <w:multiLevelType w:val="hybridMultilevel"/>
    <w:tmpl w:val="EE2230D4"/>
    <w:lvl w:ilvl="0" w:tplc="B400D7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32509D6"/>
    <w:multiLevelType w:val="hybridMultilevel"/>
    <w:tmpl w:val="3282FEE4"/>
    <w:lvl w:ilvl="0" w:tplc="B400D7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BF2B76"/>
    <w:multiLevelType w:val="hybridMultilevel"/>
    <w:tmpl w:val="0C546D82"/>
    <w:lvl w:ilvl="0" w:tplc="DAD01E00">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117CE4"/>
    <w:multiLevelType w:val="hybridMultilevel"/>
    <w:tmpl w:val="0A2C9F1E"/>
    <w:lvl w:ilvl="0" w:tplc="AF1651EA">
      <w:numFmt w:val="bullet"/>
      <w:lvlText w:val=""/>
      <w:lvlJc w:val="left"/>
      <w:pPr>
        <w:ind w:left="1429" w:hanging="360"/>
      </w:pPr>
      <w:rPr>
        <w:rFonts w:ascii="Symbol" w:eastAsia="Symbol" w:hAnsi="Symbol" w:cs="Symbol" w:hint="default"/>
        <w:w w:val="100"/>
        <w:sz w:val="28"/>
        <w:szCs w:val="28"/>
        <w:lang w:val="ru-RU" w:eastAsia="ru-RU" w:bidi="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78E2ABB"/>
    <w:multiLevelType w:val="hybridMultilevel"/>
    <w:tmpl w:val="A4E0CAB4"/>
    <w:lvl w:ilvl="0" w:tplc="AE8E31EC">
      <w:numFmt w:val="bullet"/>
      <w:lvlText w:val="•"/>
      <w:lvlJc w:val="left"/>
      <w:pPr>
        <w:ind w:left="1069" w:hanging="360"/>
      </w:pPr>
      <w:rPr>
        <w:rFonts w:ascii="Times New Roman" w:eastAsia="MS Mincho"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2B4B1E8C"/>
    <w:multiLevelType w:val="hybridMultilevel"/>
    <w:tmpl w:val="157ECD8A"/>
    <w:lvl w:ilvl="0" w:tplc="256E69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B241782"/>
    <w:multiLevelType w:val="multilevel"/>
    <w:tmpl w:val="F134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4C2233"/>
    <w:multiLevelType w:val="hybridMultilevel"/>
    <w:tmpl w:val="5D5E4056"/>
    <w:lvl w:ilvl="0" w:tplc="B400D7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E895106"/>
    <w:multiLevelType w:val="hybridMultilevel"/>
    <w:tmpl w:val="DF404E48"/>
    <w:lvl w:ilvl="0" w:tplc="9F96CB6E">
      <w:start w:val="1"/>
      <w:numFmt w:val="decimal"/>
      <w:lvlText w:val="%1."/>
      <w:lvlJc w:val="left"/>
      <w:pPr>
        <w:ind w:left="1429" w:hanging="360"/>
      </w:pPr>
      <w:rPr>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49F4A9B"/>
    <w:multiLevelType w:val="hybridMultilevel"/>
    <w:tmpl w:val="0FEC265A"/>
    <w:lvl w:ilvl="0" w:tplc="9070A2DA">
      <w:start w:val="1"/>
      <w:numFmt w:val="decimal"/>
      <w:lvlText w:val="%1."/>
      <w:lvlJc w:val="left"/>
      <w:pPr>
        <w:ind w:left="720" w:hanging="360"/>
      </w:pPr>
      <w:rPr>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4620020F"/>
    <w:multiLevelType w:val="hybridMultilevel"/>
    <w:tmpl w:val="362CAB98"/>
    <w:lvl w:ilvl="0" w:tplc="AF1651EA">
      <w:numFmt w:val="bullet"/>
      <w:lvlText w:val=""/>
      <w:lvlJc w:val="left"/>
      <w:pPr>
        <w:ind w:left="1429" w:hanging="360"/>
      </w:pPr>
      <w:rPr>
        <w:rFonts w:ascii="Symbol" w:eastAsia="Symbol" w:hAnsi="Symbol" w:cs="Symbol" w:hint="default"/>
        <w:w w:val="100"/>
        <w:sz w:val="28"/>
        <w:szCs w:val="28"/>
        <w:lang w:val="ru-RU" w:eastAsia="ru-RU" w:bidi="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D906490"/>
    <w:multiLevelType w:val="hybridMultilevel"/>
    <w:tmpl w:val="6930CC86"/>
    <w:lvl w:ilvl="0" w:tplc="AF1651EA">
      <w:numFmt w:val="bullet"/>
      <w:lvlText w:val=""/>
      <w:lvlJc w:val="left"/>
      <w:pPr>
        <w:ind w:left="1429" w:hanging="360"/>
      </w:pPr>
      <w:rPr>
        <w:rFonts w:ascii="Symbol" w:eastAsia="Symbol" w:hAnsi="Symbol" w:cs="Symbol" w:hint="default"/>
        <w:w w:val="100"/>
        <w:sz w:val="28"/>
        <w:szCs w:val="28"/>
        <w:lang w:val="ru-RU" w:eastAsia="ru-RU" w:bidi="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F7464E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DB7406"/>
    <w:multiLevelType w:val="hybridMultilevel"/>
    <w:tmpl w:val="92347026"/>
    <w:lvl w:ilvl="0" w:tplc="AF1651EA">
      <w:numFmt w:val="bullet"/>
      <w:lvlText w:val=""/>
      <w:lvlJc w:val="left"/>
      <w:pPr>
        <w:ind w:left="1429" w:hanging="360"/>
      </w:pPr>
      <w:rPr>
        <w:rFonts w:ascii="Symbol" w:eastAsia="Symbol" w:hAnsi="Symbol" w:cs="Symbol" w:hint="default"/>
        <w:w w:val="100"/>
        <w:sz w:val="28"/>
        <w:szCs w:val="28"/>
        <w:lang w:val="ru-RU" w:eastAsia="ru-RU" w:bidi="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BFA4D5D"/>
    <w:multiLevelType w:val="hybridMultilevel"/>
    <w:tmpl w:val="522016A0"/>
    <w:lvl w:ilvl="0" w:tplc="B400D7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242540B"/>
    <w:multiLevelType w:val="hybridMultilevel"/>
    <w:tmpl w:val="0B726C94"/>
    <w:lvl w:ilvl="0" w:tplc="AF1651EA">
      <w:numFmt w:val="bullet"/>
      <w:lvlText w:val=""/>
      <w:lvlJc w:val="left"/>
      <w:pPr>
        <w:ind w:left="1425" w:hanging="360"/>
      </w:pPr>
      <w:rPr>
        <w:rFonts w:ascii="Symbol" w:eastAsia="Symbol" w:hAnsi="Symbol" w:cs="Symbol" w:hint="default"/>
        <w:w w:val="100"/>
        <w:sz w:val="28"/>
        <w:szCs w:val="28"/>
        <w:lang w:val="ru-RU" w:eastAsia="ru-RU" w:bidi="ru-RU"/>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15:restartNumberingAfterBreak="0">
    <w:nsid w:val="659552B7"/>
    <w:multiLevelType w:val="hybridMultilevel"/>
    <w:tmpl w:val="8EDC1130"/>
    <w:lvl w:ilvl="0" w:tplc="9F1EA8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82A6E72"/>
    <w:multiLevelType w:val="hybridMultilevel"/>
    <w:tmpl w:val="B0AAFFEA"/>
    <w:lvl w:ilvl="0" w:tplc="DAD01E00">
      <w:start w:val="1"/>
      <w:numFmt w:val="decimal"/>
      <w:lvlText w:val="%1"/>
      <w:lvlJc w:val="left"/>
      <w:pPr>
        <w:ind w:left="1429" w:hanging="360"/>
      </w:pPr>
      <w:rPr>
        <w:rFonts w:hint="default"/>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A2F6278"/>
    <w:multiLevelType w:val="hybridMultilevel"/>
    <w:tmpl w:val="D8FE378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23A5E9B"/>
    <w:multiLevelType w:val="hybridMultilevel"/>
    <w:tmpl w:val="2FC4FDC8"/>
    <w:lvl w:ilvl="0" w:tplc="AF1651EA">
      <w:numFmt w:val="bullet"/>
      <w:lvlText w:val=""/>
      <w:lvlJc w:val="left"/>
      <w:pPr>
        <w:ind w:left="1429" w:hanging="360"/>
      </w:pPr>
      <w:rPr>
        <w:rFonts w:ascii="Symbol" w:eastAsia="Symbol" w:hAnsi="Symbol" w:cs="Symbol" w:hint="default"/>
        <w:w w:val="100"/>
        <w:sz w:val="28"/>
        <w:szCs w:val="28"/>
        <w:lang w:val="ru-RU" w:eastAsia="ru-RU" w:bidi="ru-RU"/>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30268E7"/>
    <w:multiLevelType w:val="hybridMultilevel"/>
    <w:tmpl w:val="6EAAC984"/>
    <w:lvl w:ilvl="0" w:tplc="1D6C14B8">
      <w:start w:val="1"/>
      <w:numFmt w:val="russianLower"/>
      <w:lvlText w:val="%1)"/>
      <w:lvlJc w:val="left"/>
      <w:pPr>
        <w:ind w:left="1429" w:hanging="360"/>
      </w:pPr>
      <w:rPr>
        <w:rFonts w:hint="default"/>
      </w:rPr>
    </w:lvl>
    <w:lvl w:ilvl="1" w:tplc="7FB84B22">
      <w:numFmt w:val="bullet"/>
      <w:lvlText w:val="-"/>
      <w:lvlJc w:val="left"/>
      <w:pPr>
        <w:ind w:left="2149" w:hanging="360"/>
      </w:pPr>
      <w:rPr>
        <w:rFonts w:ascii="Times New Roman" w:eastAsia="MS Mincho"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877414F"/>
    <w:multiLevelType w:val="hybridMultilevel"/>
    <w:tmpl w:val="5B4625B0"/>
    <w:lvl w:ilvl="0" w:tplc="B400D7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A68466D"/>
    <w:multiLevelType w:val="hybridMultilevel"/>
    <w:tmpl w:val="403EFC6A"/>
    <w:lvl w:ilvl="0" w:tplc="03D4375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B874F18"/>
    <w:multiLevelType w:val="hybridMultilevel"/>
    <w:tmpl w:val="4230B692"/>
    <w:lvl w:ilvl="0" w:tplc="AF1651EA">
      <w:numFmt w:val="bullet"/>
      <w:lvlText w:val=""/>
      <w:lvlJc w:val="left"/>
      <w:pPr>
        <w:ind w:left="720" w:hanging="360"/>
      </w:pPr>
      <w:rPr>
        <w:rFonts w:ascii="Symbol" w:eastAsia="Symbol" w:hAnsi="Symbol" w:cs="Symbol" w:hint="default"/>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33"/>
  </w:num>
  <w:num w:numId="6">
    <w:abstractNumId w:val="19"/>
  </w:num>
  <w:num w:numId="7">
    <w:abstractNumId w:val="19"/>
    <w:lvlOverride w:ilvl="0">
      <w:startOverride w:val="1"/>
    </w:lvlOverride>
  </w:num>
  <w:num w:numId="8">
    <w:abstractNumId w:val="2"/>
  </w:num>
  <w:num w:numId="9">
    <w:abstractNumId w:val="27"/>
  </w:num>
  <w:num w:numId="10">
    <w:abstractNumId w:val="26"/>
  </w:num>
  <w:num w:numId="11">
    <w:abstractNumId w:val="34"/>
  </w:num>
  <w:num w:numId="12">
    <w:abstractNumId w:val="11"/>
  </w:num>
  <w:num w:numId="13">
    <w:abstractNumId w:val="25"/>
  </w:num>
  <w:num w:numId="14">
    <w:abstractNumId w:val="18"/>
  </w:num>
  <w:num w:numId="15">
    <w:abstractNumId w:val="14"/>
  </w:num>
  <w:num w:numId="16">
    <w:abstractNumId w:val="0"/>
  </w:num>
  <w:num w:numId="17">
    <w:abstractNumId w:val="31"/>
  </w:num>
  <w:num w:numId="18">
    <w:abstractNumId w:val="23"/>
  </w:num>
  <w:num w:numId="19">
    <w:abstractNumId w:val="4"/>
  </w:num>
  <w:num w:numId="20">
    <w:abstractNumId w:val="22"/>
  </w:num>
  <w:num w:numId="21">
    <w:abstractNumId w:val="21"/>
  </w:num>
  <w:num w:numId="22">
    <w:abstractNumId w:val="12"/>
  </w:num>
  <w:num w:numId="23">
    <w:abstractNumId w:val="24"/>
  </w:num>
  <w:num w:numId="24">
    <w:abstractNumId w:val="5"/>
  </w:num>
  <w:num w:numId="25">
    <w:abstractNumId w:val="32"/>
  </w:num>
  <w:num w:numId="26">
    <w:abstractNumId w:val="8"/>
  </w:num>
  <w:num w:numId="27">
    <w:abstractNumId w:val="30"/>
  </w:num>
  <w:num w:numId="28">
    <w:abstractNumId w:val="17"/>
  </w:num>
  <w:num w:numId="29">
    <w:abstractNumId w:val="7"/>
  </w:num>
  <w:num w:numId="30">
    <w:abstractNumId w:val="9"/>
  </w:num>
  <w:num w:numId="31">
    <w:abstractNumId w:val="15"/>
  </w:num>
  <w:num w:numId="32">
    <w:abstractNumId w:val="13"/>
  </w:num>
  <w:num w:numId="33">
    <w:abstractNumId w:val="16"/>
  </w:num>
  <w:num w:numId="34">
    <w:abstractNumId w:val="10"/>
  </w:num>
  <w:num w:numId="35">
    <w:abstractNumId w:val="28"/>
  </w:num>
  <w:num w:numId="36">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attachedTemplate r:id="rId1"/>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F52"/>
    <w:rsid w:val="00000A70"/>
    <w:rsid w:val="00001441"/>
    <w:rsid w:val="00001574"/>
    <w:rsid w:val="00001B5D"/>
    <w:rsid w:val="000037DF"/>
    <w:rsid w:val="000042B6"/>
    <w:rsid w:val="00004352"/>
    <w:rsid w:val="00004D2D"/>
    <w:rsid w:val="00005534"/>
    <w:rsid w:val="0000644E"/>
    <w:rsid w:val="000065F7"/>
    <w:rsid w:val="00007839"/>
    <w:rsid w:val="000119F0"/>
    <w:rsid w:val="00011D6F"/>
    <w:rsid w:val="00012675"/>
    <w:rsid w:val="00013140"/>
    <w:rsid w:val="000131CB"/>
    <w:rsid w:val="00013983"/>
    <w:rsid w:val="00013B1C"/>
    <w:rsid w:val="000206B5"/>
    <w:rsid w:val="000208D9"/>
    <w:rsid w:val="0002106D"/>
    <w:rsid w:val="0002245A"/>
    <w:rsid w:val="0002542D"/>
    <w:rsid w:val="00026B0C"/>
    <w:rsid w:val="000278C0"/>
    <w:rsid w:val="0003002D"/>
    <w:rsid w:val="00030865"/>
    <w:rsid w:val="0003087D"/>
    <w:rsid w:val="00030963"/>
    <w:rsid w:val="00031194"/>
    <w:rsid w:val="00031AAD"/>
    <w:rsid w:val="00033F16"/>
    <w:rsid w:val="00035084"/>
    <w:rsid w:val="0003583D"/>
    <w:rsid w:val="000369DD"/>
    <w:rsid w:val="00041090"/>
    <w:rsid w:val="000419C1"/>
    <w:rsid w:val="000428D9"/>
    <w:rsid w:val="00043B8B"/>
    <w:rsid w:val="00044941"/>
    <w:rsid w:val="000458EF"/>
    <w:rsid w:val="00045DDE"/>
    <w:rsid w:val="00046C48"/>
    <w:rsid w:val="00047459"/>
    <w:rsid w:val="00050FF4"/>
    <w:rsid w:val="00051FDC"/>
    <w:rsid w:val="000532F1"/>
    <w:rsid w:val="00055F61"/>
    <w:rsid w:val="00057309"/>
    <w:rsid w:val="00057E29"/>
    <w:rsid w:val="000602EE"/>
    <w:rsid w:val="00060ACF"/>
    <w:rsid w:val="00062230"/>
    <w:rsid w:val="00063C81"/>
    <w:rsid w:val="000669C5"/>
    <w:rsid w:val="000679DD"/>
    <w:rsid w:val="00070297"/>
    <w:rsid w:val="000703C1"/>
    <w:rsid w:val="00070CDF"/>
    <w:rsid w:val="00074588"/>
    <w:rsid w:val="00074B10"/>
    <w:rsid w:val="00074D45"/>
    <w:rsid w:val="000750D5"/>
    <w:rsid w:val="00075D99"/>
    <w:rsid w:val="00076E3D"/>
    <w:rsid w:val="000779F9"/>
    <w:rsid w:val="00080791"/>
    <w:rsid w:val="00080C04"/>
    <w:rsid w:val="0008258E"/>
    <w:rsid w:val="00082949"/>
    <w:rsid w:val="00085F64"/>
    <w:rsid w:val="00086064"/>
    <w:rsid w:val="00086B85"/>
    <w:rsid w:val="000919F1"/>
    <w:rsid w:val="00091F7E"/>
    <w:rsid w:val="00092052"/>
    <w:rsid w:val="00093940"/>
    <w:rsid w:val="000953A5"/>
    <w:rsid w:val="00096C92"/>
    <w:rsid w:val="0009766B"/>
    <w:rsid w:val="00097CC4"/>
    <w:rsid w:val="000A0219"/>
    <w:rsid w:val="000A09C0"/>
    <w:rsid w:val="000A0C77"/>
    <w:rsid w:val="000A135B"/>
    <w:rsid w:val="000A3BC3"/>
    <w:rsid w:val="000A415B"/>
    <w:rsid w:val="000A611C"/>
    <w:rsid w:val="000A6841"/>
    <w:rsid w:val="000A6910"/>
    <w:rsid w:val="000A6AAF"/>
    <w:rsid w:val="000A7539"/>
    <w:rsid w:val="000B0D74"/>
    <w:rsid w:val="000B47EA"/>
    <w:rsid w:val="000B4CDA"/>
    <w:rsid w:val="000B54B5"/>
    <w:rsid w:val="000B7458"/>
    <w:rsid w:val="000B7769"/>
    <w:rsid w:val="000B7A61"/>
    <w:rsid w:val="000C1192"/>
    <w:rsid w:val="000C1B81"/>
    <w:rsid w:val="000C2EC3"/>
    <w:rsid w:val="000C45E9"/>
    <w:rsid w:val="000C4D90"/>
    <w:rsid w:val="000C4E8E"/>
    <w:rsid w:val="000C65F2"/>
    <w:rsid w:val="000D00B5"/>
    <w:rsid w:val="000D0D69"/>
    <w:rsid w:val="000D1D57"/>
    <w:rsid w:val="000D4180"/>
    <w:rsid w:val="000D446F"/>
    <w:rsid w:val="000D47B3"/>
    <w:rsid w:val="000D4E64"/>
    <w:rsid w:val="000D6B6C"/>
    <w:rsid w:val="000D7ADA"/>
    <w:rsid w:val="000E1EFF"/>
    <w:rsid w:val="000E2298"/>
    <w:rsid w:val="000E22B7"/>
    <w:rsid w:val="000E28F5"/>
    <w:rsid w:val="000E405C"/>
    <w:rsid w:val="000E4DD6"/>
    <w:rsid w:val="000E50D6"/>
    <w:rsid w:val="000E5E95"/>
    <w:rsid w:val="000E6F73"/>
    <w:rsid w:val="000F2857"/>
    <w:rsid w:val="000F32AD"/>
    <w:rsid w:val="000F3544"/>
    <w:rsid w:val="000F53EA"/>
    <w:rsid w:val="000F5B59"/>
    <w:rsid w:val="000F6886"/>
    <w:rsid w:val="000F6FEC"/>
    <w:rsid w:val="000F7086"/>
    <w:rsid w:val="000F7576"/>
    <w:rsid w:val="0010194A"/>
    <w:rsid w:val="00104C15"/>
    <w:rsid w:val="00111623"/>
    <w:rsid w:val="00113F06"/>
    <w:rsid w:val="00113FA0"/>
    <w:rsid w:val="00115107"/>
    <w:rsid w:val="001204C9"/>
    <w:rsid w:val="00120698"/>
    <w:rsid w:val="00121240"/>
    <w:rsid w:val="00121D02"/>
    <w:rsid w:val="00122645"/>
    <w:rsid w:val="001246A8"/>
    <w:rsid w:val="001251C9"/>
    <w:rsid w:val="00125CB1"/>
    <w:rsid w:val="00125FA8"/>
    <w:rsid w:val="001266B0"/>
    <w:rsid w:val="001275FC"/>
    <w:rsid w:val="00130892"/>
    <w:rsid w:val="00131047"/>
    <w:rsid w:val="001315A2"/>
    <w:rsid w:val="001330DE"/>
    <w:rsid w:val="00133583"/>
    <w:rsid w:val="00134ED6"/>
    <w:rsid w:val="001370EB"/>
    <w:rsid w:val="00137108"/>
    <w:rsid w:val="001379A2"/>
    <w:rsid w:val="00141AB0"/>
    <w:rsid w:val="00142261"/>
    <w:rsid w:val="00143FD3"/>
    <w:rsid w:val="00146B7C"/>
    <w:rsid w:val="00152450"/>
    <w:rsid w:val="0015341A"/>
    <w:rsid w:val="00154706"/>
    <w:rsid w:val="00154A7C"/>
    <w:rsid w:val="00154EA0"/>
    <w:rsid w:val="00156554"/>
    <w:rsid w:val="00156B42"/>
    <w:rsid w:val="00160794"/>
    <w:rsid w:val="00161B73"/>
    <w:rsid w:val="00162FF4"/>
    <w:rsid w:val="00163452"/>
    <w:rsid w:val="0016394A"/>
    <w:rsid w:val="00170F94"/>
    <w:rsid w:val="001723BF"/>
    <w:rsid w:val="0017242F"/>
    <w:rsid w:val="00174F65"/>
    <w:rsid w:val="00175277"/>
    <w:rsid w:val="0017736C"/>
    <w:rsid w:val="00177461"/>
    <w:rsid w:val="00180856"/>
    <w:rsid w:val="00181924"/>
    <w:rsid w:val="00183797"/>
    <w:rsid w:val="00185040"/>
    <w:rsid w:val="00185909"/>
    <w:rsid w:val="00190B56"/>
    <w:rsid w:val="001915FD"/>
    <w:rsid w:val="00193924"/>
    <w:rsid w:val="00194BAE"/>
    <w:rsid w:val="00195AB4"/>
    <w:rsid w:val="001A0B55"/>
    <w:rsid w:val="001A0F83"/>
    <w:rsid w:val="001A1A4D"/>
    <w:rsid w:val="001A207C"/>
    <w:rsid w:val="001A2548"/>
    <w:rsid w:val="001A49D7"/>
    <w:rsid w:val="001A4E5E"/>
    <w:rsid w:val="001A6B6C"/>
    <w:rsid w:val="001A6BD6"/>
    <w:rsid w:val="001A7C30"/>
    <w:rsid w:val="001B02E1"/>
    <w:rsid w:val="001B1EB1"/>
    <w:rsid w:val="001B2919"/>
    <w:rsid w:val="001B4786"/>
    <w:rsid w:val="001B697D"/>
    <w:rsid w:val="001C3EED"/>
    <w:rsid w:val="001C4D8A"/>
    <w:rsid w:val="001C5358"/>
    <w:rsid w:val="001C5A05"/>
    <w:rsid w:val="001C65C7"/>
    <w:rsid w:val="001D0AF9"/>
    <w:rsid w:val="001D2218"/>
    <w:rsid w:val="001D2F7B"/>
    <w:rsid w:val="001D395F"/>
    <w:rsid w:val="001D3B96"/>
    <w:rsid w:val="001D5E65"/>
    <w:rsid w:val="001D6475"/>
    <w:rsid w:val="001D65FA"/>
    <w:rsid w:val="001D684D"/>
    <w:rsid w:val="001D6AE6"/>
    <w:rsid w:val="001E0572"/>
    <w:rsid w:val="001E2935"/>
    <w:rsid w:val="001E4996"/>
    <w:rsid w:val="001E510C"/>
    <w:rsid w:val="001E6AFA"/>
    <w:rsid w:val="001E727C"/>
    <w:rsid w:val="001F0320"/>
    <w:rsid w:val="001F0B5E"/>
    <w:rsid w:val="001F1113"/>
    <w:rsid w:val="001F2C99"/>
    <w:rsid w:val="001F5023"/>
    <w:rsid w:val="001F5B1A"/>
    <w:rsid w:val="001F69DC"/>
    <w:rsid w:val="001F6C5D"/>
    <w:rsid w:val="00201EC3"/>
    <w:rsid w:val="00204012"/>
    <w:rsid w:val="002102B5"/>
    <w:rsid w:val="00211562"/>
    <w:rsid w:val="00211B5D"/>
    <w:rsid w:val="002126B8"/>
    <w:rsid w:val="00212A5B"/>
    <w:rsid w:val="00212FFE"/>
    <w:rsid w:val="002173C9"/>
    <w:rsid w:val="00220927"/>
    <w:rsid w:val="00223545"/>
    <w:rsid w:val="00224EFB"/>
    <w:rsid w:val="00225B4A"/>
    <w:rsid w:val="002278AB"/>
    <w:rsid w:val="00227DD4"/>
    <w:rsid w:val="002317E7"/>
    <w:rsid w:val="00231B96"/>
    <w:rsid w:val="00233EB3"/>
    <w:rsid w:val="0023497C"/>
    <w:rsid w:val="00234DD8"/>
    <w:rsid w:val="002356AD"/>
    <w:rsid w:val="00235F52"/>
    <w:rsid w:val="00237EB5"/>
    <w:rsid w:val="00241083"/>
    <w:rsid w:val="002417F1"/>
    <w:rsid w:val="00242544"/>
    <w:rsid w:val="00243529"/>
    <w:rsid w:val="00244755"/>
    <w:rsid w:val="00245760"/>
    <w:rsid w:val="00247DA9"/>
    <w:rsid w:val="00250202"/>
    <w:rsid w:val="002513A1"/>
    <w:rsid w:val="00251FB9"/>
    <w:rsid w:val="00252802"/>
    <w:rsid w:val="00253345"/>
    <w:rsid w:val="00257B18"/>
    <w:rsid w:val="00261ED0"/>
    <w:rsid w:val="00262124"/>
    <w:rsid w:val="002638B2"/>
    <w:rsid w:val="00266387"/>
    <w:rsid w:val="0026777D"/>
    <w:rsid w:val="00267C79"/>
    <w:rsid w:val="00270690"/>
    <w:rsid w:val="00271562"/>
    <w:rsid w:val="00274586"/>
    <w:rsid w:val="00274B26"/>
    <w:rsid w:val="002755B8"/>
    <w:rsid w:val="002761FB"/>
    <w:rsid w:val="00276BF2"/>
    <w:rsid w:val="002779A6"/>
    <w:rsid w:val="00277B74"/>
    <w:rsid w:val="00281C69"/>
    <w:rsid w:val="00282352"/>
    <w:rsid w:val="00282E69"/>
    <w:rsid w:val="00283627"/>
    <w:rsid w:val="00283DB3"/>
    <w:rsid w:val="002869EE"/>
    <w:rsid w:val="00286EA4"/>
    <w:rsid w:val="0028743C"/>
    <w:rsid w:val="00287A33"/>
    <w:rsid w:val="002902F1"/>
    <w:rsid w:val="0029088B"/>
    <w:rsid w:val="00291AAF"/>
    <w:rsid w:val="0029449C"/>
    <w:rsid w:val="0029465F"/>
    <w:rsid w:val="00296177"/>
    <w:rsid w:val="002968F3"/>
    <w:rsid w:val="002A0B5F"/>
    <w:rsid w:val="002A18F2"/>
    <w:rsid w:val="002A27C0"/>
    <w:rsid w:val="002A2BA9"/>
    <w:rsid w:val="002A445D"/>
    <w:rsid w:val="002A61C4"/>
    <w:rsid w:val="002A6281"/>
    <w:rsid w:val="002A67A1"/>
    <w:rsid w:val="002A6862"/>
    <w:rsid w:val="002B1610"/>
    <w:rsid w:val="002B33DC"/>
    <w:rsid w:val="002B477A"/>
    <w:rsid w:val="002B5861"/>
    <w:rsid w:val="002B5E5D"/>
    <w:rsid w:val="002C1895"/>
    <w:rsid w:val="002C547F"/>
    <w:rsid w:val="002C54E6"/>
    <w:rsid w:val="002C581B"/>
    <w:rsid w:val="002C782C"/>
    <w:rsid w:val="002C7A92"/>
    <w:rsid w:val="002D128E"/>
    <w:rsid w:val="002D34C2"/>
    <w:rsid w:val="002D353B"/>
    <w:rsid w:val="002D377A"/>
    <w:rsid w:val="002D3ED3"/>
    <w:rsid w:val="002D4467"/>
    <w:rsid w:val="002D792F"/>
    <w:rsid w:val="002D7C40"/>
    <w:rsid w:val="002D7FA8"/>
    <w:rsid w:val="002E1CE6"/>
    <w:rsid w:val="002E2315"/>
    <w:rsid w:val="002E24EF"/>
    <w:rsid w:val="002E2827"/>
    <w:rsid w:val="002E389A"/>
    <w:rsid w:val="002E3E83"/>
    <w:rsid w:val="002E3E9E"/>
    <w:rsid w:val="002E5882"/>
    <w:rsid w:val="002F1425"/>
    <w:rsid w:val="002F17A6"/>
    <w:rsid w:val="002F2F7C"/>
    <w:rsid w:val="002F7AE8"/>
    <w:rsid w:val="002F7FB0"/>
    <w:rsid w:val="00301E1E"/>
    <w:rsid w:val="00302027"/>
    <w:rsid w:val="00302A1C"/>
    <w:rsid w:val="00303E71"/>
    <w:rsid w:val="003042BD"/>
    <w:rsid w:val="00304472"/>
    <w:rsid w:val="003048A7"/>
    <w:rsid w:val="00305774"/>
    <w:rsid w:val="00305940"/>
    <w:rsid w:val="00306FBB"/>
    <w:rsid w:val="003073A5"/>
    <w:rsid w:val="00312429"/>
    <w:rsid w:val="003135C0"/>
    <w:rsid w:val="00314DFA"/>
    <w:rsid w:val="00314F5E"/>
    <w:rsid w:val="00315153"/>
    <w:rsid w:val="00316B28"/>
    <w:rsid w:val="00317082"/>
    <w:rsid w:val="003170AA"/>
    <w:rsid w:val="003173E4"/>
    <w:rsid w:val="00317F0A"/>
    <w:rsid w:val="0032007C"/>
    <w:rsid w:val="003200C5"/>
    <w:rsid w:val="003209A9"/>
    <w:rsid w:val="00321E0D"/>
    <w:rsid w:val="00322DBB"/>
    <w:rsid w:val="00322FB1"/>
    <w:rsid w:val="00324BB1"/>
    <w:rsid w:val="00324DB6"/>
    <w:rsid w:val="00325867"/>
    <w:rsid w:val="003267CA"/>
    <w:rsid w:val="00326D6F"/>
    <w:rsid w:val="00327278"/>
    <w:rsid w:val="003276A3"/>
    <w:rsid w:val="00331074"/>
    <w:rsid w:val="00332B96"/>
    <w:rsid w:val="003341BB"/>
    <w:rsid w:val="0033508E"/>
    <w:rsid w:val="00336BA8"/>
    <w:rsid w:val="00336DFA"/>
    <w:rsid w:val="00341D05"/>
    <w:rsid w:val="00343A06"/>
    <w:rsid w:val="00343B91"/>
    <w:rsid w:val="003441D1"/>
    <w:rsid w:val="00345D38"/>
    <w:rsid w:val="00346199"/>
    <w:rsid w:val="0034674E"/>
    <w:rsid w:val="0034731B"/>
    <w:rsid w:val="00350CC8"/>
    <w:rsid w:val="0035128F"/>
    <w:rsid w:val="00352AFD"/>
    <w:rsid w:val="003530A1"/>
    <w:rsid w:val="00355E64"/>
    <w:rsid w:val="00356168"/>
    <w:rsid w:val="003565D2"/>
    <w:rsid w:val="00360628"/>
    <w:rsid w:val="0036070A"/>
    <w:rsid w:val="00360880"/>
    <w:rsid w:val="003632FD"/>
    <w:rsid w:val="003644A8"/>
    <w:rsid w:val="0036450B"/>
    <w:rsid w:val="0036587E"/>
    <w:rsid w:val="00370319"/>
    <w:rsid w:val="00373029"/>
    <w:rsid w:val="00373325"/>
    <w:rsid w:val="00373D88"/>
    <w:rsid w:val="0037443E"/>
    <w:rsid w:val="003754FD"/>
    <w:rsid w:val="0038081B"/>
    <w:rsid w:val="00380BA7"/>
    <w:rsid w:val="00385F4B"/>
    <w:rsid w:val="0039037C"/>
    <w:rsid w:val="00393326"/>
    <w:rsid w:val="00394518"/>
    <w:rsid w:val="00394FA5"/>
    <w:rsid w:val="003950B6"/>
    <w:rsid w:val="00395C4D"/>
    <w:rsid w:val="0039601D"/>
    <w:rsid w:val="00397DAB"/>
    <w:rsid w:val="003A0DEC"/>
    <w:rsid w:val="003A10CC"/>
    <w:rsid w:val="003A4D57"/>
    <w:rsid w:val="003A60B1"/>
    <w:rsid w:val="003A61C2"/>
    <w:rsid w:val="003A6348"/>
    <w:rsid w:val="003A66C0"/>
    <w:rsid w:val="003A6D1A"/>
    <w:rsid w:val="003A76C4"/>
    <w:rsid w:val="003B0770"/>
    <w:rsid w:val="003B0D2E"/>
    <w:rsid w:val="003B0D9F"/>
    <w:rsid w:val="003B1725"/>
    <w:rsid w:val="003B186E"/>
    <w:rsid w:val="003B2079"/>
    <w:rsid w:val="003B5235"/>
    <w:rsid w:val="003B7ED9"/>
    <w:rsid w:val="003C08D2"/>
    <w:rsid w:val="003C18C6"/>
    <w:rsid w:val="003C2F97"/>
    <w:rsid w:val="003C313F"/>
    <w:rsid w:val="003C6997"/>
    <w:rsid w:val="003C7180"/>
    <w:rsid w:val="003C7385"/>
    <w:rsid w:val="003D21B3"/>
    <w:rsid w:val="003D35B7"/>
    <w:rsid w:val="003D4F84"/>
    <w:rsid w:val="003D5433"/>
    <w:rsid w:val="003D5485"/>
    <w:rsid w:val="003D552E"/>
    <w:rsid w:val="003D577B"/>
    <w:rsid w:val="003D68D5"/>
    <w:rsid w:val="003E016B"/>
    <w:rsid w:val="003E034D"/>
    <w:rsid w:val="003E0D4D"/>
    <w:rsid w:val="003E11BB"/>
    <w:rsid w:val="003E483C"/>
    <w:rsid w:val="003E62A0"/>
    <w:rsid w:val="003E6944"/>
    <w:rsid w:val="003E74BE"/>
    <w:rsid w:val="003F024F"/>
    <w:rsid w:val="003F0621"/>
    <w:rsid w:val="003F168B"/>
    <w:rsid w:val="003F2C08"/>
    <w:rsid w:val="003F3724"/>
    <w:rsid w:val="003F3DD1"/>
    <w:rsid w:val="003F553C"/>
    <w:rsid w:val="003F6579"/>
    <w:rsid w:val="003F68CD"/>
    <w:rsid w:val="00400268"/>
    <w:rsid w:val="00402577"/>
    <w:rsid w:val="00403767"/>
    <w:rsid w:val="00403F4E"/>
    <w:rsid w:val="00404C95"/>
    <w:rsid w:val="00406EB5"/>
    <w:rsid w:val="0041009B"/>
    <w:rsid w:val="0041183E"/>
    <w:rsid w:val="004121FF"/>
    <w:rsid w:val="004123C2"/>
    <w:rsid w:val="0041319C"/>
    <w:rsid w:val="00416789"/>
    <w:rsid w:val="00416FEA"/>
    <w:rsid w:val="0042280B"/>
    <w:rsid w:val="004232B7"/>
    <w:rsid w:val="00424A7A"/>
    <w:rsid w:val="0042691D"/>
    <w:rsid w:val="004307C8"/>
    <w:rsid w:val="00431132"/>
    <w:rsid w:val="0043185C"/>
    <w:rsid w:val="00433091"/>
    <w:rsid w:val="00434045"/>
    <w:rsid w:val="004357D0"/>
    <w:rsid w:val="00436914"/>
    <w:rsid w:val="00436EFF"/>
    <w:rsid w:val="004376B7"/>
    <w:rsid w:val="00437ACD"/>
    <w:rsid w:val="004413BB"/>
    <w:rsid w:val="004415F3"/>
    <w:rsid w:val="00442043"/>
    <w:rsid w:val="00442162"/>
    <w:rsid w:val="004430F0"/>
    <w:rsid w:val="004477C1"/>
    <w:rsid w:val="00447F77"/>
    <w:rsid w:val="004513F2"/>
    <w:rsid w:val="00451A18"/>
    <w:rsid w:val="004529DA"/>
    <w:rsid w:val="00453892"/>
    <w:rsid w:val="00456FE4"/>
    <w:rsid w:val="004571B3"/>
    <w:rsid w:val="004575EF"/>
    <w:rsid w:val="00457E01"/>
    <w:rsid w:val="00461F9A"/>
    <w:rsid w:val="004632BE"/>
    <w:rsid w:val="00463320"/>
    <w:rsid w:val="0046397A"/>
    <w:rsid w:val="00465F00"/>
    <w:rsid w:val="0046780E"/>
    <w:rsid w:val="004738B8"/>
    <w:rsid w:val="004748B8"/>
    <w:rsid w:val="004779F0"/>
    <w:rsid w:val="00481CBC"/>
    <w:rsid w:val="0048267D"/>
    <w:rsid w:val="004844F8"/>
    <w:rsid w:val="00484B22"/>
    <w:rsid w:val="00484EB8"/>
    <w:rsid w:val="00486022"/>
    <w:rsid w:val="00491658"/>
    <w:rsid w:val="00492238"/>
    <w:rsid w:val="004931B4"/>
    <w:rsid w:val="004934A8"/>
    <w:rsid w:val="004951C1"/>
    <w:rsid w:val="0049721A"/>
    <w:rsid w:val="004974E0"/>
    <w:rsid w:val="00497E04"/>
    <w:rsid w:val="004A00C2"/>
    <w:rsid w:val="004A0330"/>
    <w:rsid w:val="004A055C"/>
    <w:rsid w:val="004A05D9"/>
    <w:rsid w:val="004A2BC8"/>
    <w:rsid w:val="004A40F6"/>
    <w:rsid w:val="004A4B7D"/>
    <w:rsid w:val="004A5F99"/>
    <w:rsid w:val="004A7321"/>
    <w:rsid w:val="004A7477"/>
    <w:rsid w:val="004A7A90"/>
    <w:rsid w:val="004A7CD8"/>
    <w:rsid w:val="004B0605"/>
    <w:rsid w:val="004B0B9B"/>
    <w:rsid w:val="004B2264"/>
    <w:rsid w:val="004B2D94"/>
    <w:rsid w:val="004B5206"/>
    <w:rsid w:val="004B580B"/>
    <w:rsid w:val="004C0C17"/>
    <w:rsid w:val="004C0DE7"/>
    <w:rsid w:val="004C2097"/>
    <w:rsid w:val="004C271B"/>
    <w:rsid w:val="004C57CF"/>
    <w:rsid w:val="004C60BB"/>
    <w:rsid w:val="004C71DA"/>
    <w:rsid w:val="004D17B2"/>
    <w:rsid w:val="004D2BEC"/>
    <w:rsid w:val="004D51D7"/>
    <w:rsid w:val="004D6777"/>
    <w:rsid w:val="004E0581"/>
    <w:rsid w:val="004E14E1"/>
    <w:rsid w:val="004E19BB"/>
    <w:rsid w:val="004E4970"/>
    <w:rsid w:val="004E5511"/>
    <w:rsid w:val="004E59B9"/>
    <w:rsid w:val="004E5E58"/>
    <w:rsid w:val="004E6677"/>
    <w:rsid w:val="004F03B0"/>
    <w:rsid w:val="004F0C6E"/>
    <w:rsid w:val="004F1238"/>
    <w:rsid w:val="004F1751"/>
    <w:rsid w:val="004F1C32"/>
    <w:rsid w:val="004F1F28"/>
    <w:rsid w:val="004F28EE"/>
    <w:rsid w:val="004F3107"/>
    <w:rsid w:val="004F3BEE"/>
    <w:rsid w:val="004F5F20"/>
    <w:rsid w:val="004F6CE2"/>
    <w:rsid w:val="004F7631"/>
    <w:rsid w:val="004F76F2"/>
    <w:rsid w:val="00501703"/>
    <w:rsid w:val="0050277B"/>
    <w:rsid w:val="00504057"/>
    <w:rsid w:val="0050563E"/>
    <w:rsid w:val="005070FE"/>
    <w:rsid w:val="00507882"/>
    <w:rsid w:val="005108FD"/>
    <w:rsid w:val="00511170"/>
    <w:rsid w:val="005123C2"/>
    <w:rsid w:val="00513E6A"/>
    <w:rsid w:val="005148C0"/>
    <w:rsid w:val="00514D26"/>
    <w:rsid w:val="005167CF"/>
    <w:rsid w:val="0052043E"/>
    <w:rsid w:val="00522F76"/>
    <w:rsid w:val="00524E5A"/>
    <w:rsid w:val="005255C3"/>
    <w:rsid w:val="00525E83"/>
    <w:rsid w:val="0052629B"/>
    <w:rsid w:val="00527937"/>
    <w:rsid w:val="005306AA"/>
    <w:rsid w:val="00530D38"/>
    <w:rsid w:val="00532877"/>
    <w:rsid w:val="00535BE8"/>
    <w:rsid w:val="005408C6"/>
    <w:rsid w:val="005433FA"/>
    <w:rsid w:val="005438F9"/>
    <w:rsid w:val="005441CF"/>
    <w:rsid w:val="00544260"/>
    <w:rsid w:val="0054448A"/>
    <w:rsid w:val="0054487B"/>
    <w:rsid w:val="00545ABE"/>
    <w:rsid w:val="00551A4E"/>
    <w:rsid w:val="005539E8"/>
    <w:rsid w:val="00560A9B"/>
    <w:rsid w:val="00564F5E"/>
    <w:rsid w:val="005650B9"/>
    <w:rsid w:val="005654DE"/>
    <w:rsid w:val="00566964"/>
    <w:rsid w:val="00570F13"/>
    <w:rsid w:val="0057139C"/>
    <w:rsid w:val="00572036"/>
    <w:rsid w:val="00574A87"/>
    <w:rsid w:val="00581420"/>
    <w:rsid w:val="00584B6F"/>
    <w:rsid w:val="0058552C"/>
    <w:rsid w:val="00591A51"/>
    <w:rsid w:val="00593795"/>
    <w:rsid w:val="00595237"/>
    <w:rsid w:val="0059573D"/>
    <w:rsid w:val="005A10D3"/>
    <w:rsid w:val="005A147C"/>
    <w:rsid w:val="005A263F"/>
    <w:rsid w:val="005A3448"/>
    <w:rsid w:val="005A3DAE"/>
    <w:rsid w:val="005A734C"/>
    <w:rsid w:val="005A7384"/>
    <w:rsid w:val="005B0128"/>
    <w:rsid w:val="005B076B"/>
    <w:rsid w:val="005B1F85"/>
    <w:rsid w:val="005B36B3"/>
    <w:rsid w:val="005B3750"/>
    <w:rsid w:val="005B38E3"/>
    <w:rsid w:val="005B45B7"/>
    <w:rsid w:val="005B51B2"/>
    <w:rsid w:val="005B7533"/>
    <w:rsid w:val="005C071A"/>
    <w:rsid w:val="005C380D"/>
    <w:rsid w:val="005C4BDD"/>
    <w:rsid w:val="005C5DD8"/>
    <w:rsid w:val="005C6007"/>
    <w:rsid w:val="005D00BB"/>
    <w:rsid w:val="005D00E1"/>
    <w:rsid w:val="005D12C4"/>
    <w:rsid w:val="005D1675"/>
    <w:rsid w:val="005D281F"/>
    <w:rsid w:val="005D40ED"/>
    <w:rsid w:val="005D544A"/>
    <w:rsid w:val="005D5B45"/>
    <w:rsid w:val="005D6FA5"/>
    <w:rsid w:val="005D77C0"/>
    <w:rsid w:val="005E09ED"/>
    <w:rsid w:val="005E1B68"/>
    <w:rsid w:val="005E7EBC"/>
    <w:rsid w:val="005F0F4B"/>
    <w:rsid w:val="005F438C"/>
    <w:rsid w:val="0060046F"/>
    <w:rsid w:val="00600691"/>
    <w:rsid w:val="00600C43"/>
    <w:rsid w:val="00600F8D"/>
    <w:rsid w:val="006010D6"/>
    <w:rsid w:val="00601529"/>
    <w:rsid w:val="00602F48"/>
    <w:rsid w:val="006034C8"/>
    <w:rsid w:val="006051EC"/>
    <w:rsid w:val="0060564C"/>
    <w:rsid w:val="00607B98"/>
    <w:rsid w:val="00611E6C"/>
    <w:rsid w:val="006144B0"/>
    <w:rsid w:val="00615292"/>
    <w:rsid w:val="006158E7"/>
    <w:rsid w:val="00616640"/>
    <w:rsid w:val="00616A9B"/>
    <w:rsid w:val="00616D90"/>
    <w:rsid w:val="00621F9D"/>
    <w:rsid w:val="00623225"/>
    <w:rsid w:val="00623791"/>
    <w:rsid w:val="0062402D"/>
    <w:rsid w:val="00625149"/>
    <w:rsid w:val="00626567"/>
    <w:rsid w:val="00633848"/>
    <w:rsid w:val="00634B24"/>
    <w:rsid w:val="00635D8F"/>
    <w:rsid w:val="00636DE4"/>
    <w:rsid w:val="006410A8"/>
    <w:rsid w:val="006414A2"/>
    <w:rsid w:val="00641A5C"/>
    <w:rsid w:val="006428F1"/>
    <w:rsid w:val="00643DFB"/>
    <w:rsid w:val="00644430"/>
    <w:rsid w:val="0064658C"/>
    <w:rsid w:val="0065264A"/>
    <w:rsid w:val="006541A7"/>
    <w:rsid w:val="006541DF"/>
    <w:rsid w:val="0065519E"/>
    <w:rsid w:val="006557BB"/>
    <w:rsid w:val="00656254"/>
    <w:rsid w:val="00656D56"/>
    <w:rsid w:val="00664E93"/>
    <w:rsid w:val="00665AB5"/>
    <w:rsid w:val="00670226"/>
    <w:rsid w:val="00670A93"/>
    <w:rsid w:val="006713B4"/>
    <w:rsid w:val="00672707"/>
    <w:rsid w:val="0067473D"/>
    <w:rsid w:val="00675300"/>
    <w:rsid w:val="00676C65"/>
    <w:rsid w:val="00682056"/>
    <w:rsid w:val="006829C7"/>
    <w:rsid w:val="0068307A"/>
    <w:rsid w:val="00683D25"/>
    <w:rsid w:val="0068486E"/>
    <w:rsid w:val="00684F69"/>
    <w:rsid w:val="00685927"/>
    <w:rsid w:val="00686037"/>
    <w:rsid w:val="00686BB3"/>
    <w:rsid w:val="00690249"/>
    <w:rsid w:val="00692845"/>
    <w:rsid w:val="006929BF"/>
    <w:rsid w:val="00693DA5"/>
    <w:rsid w:val="00695D33"/>
    <w:rsid w:val="006962C3"/>
    <w:rsid w:val="006967EC"/>
    <w:rsid w:val="00697841"/>
    <w:rsid w:val="00697C19"/>
    <w:rsid w:val="006A1809"/>
    <w:rsid w:val="006A1D79"/>
    <w:rsid w:val="006A44B5"/>
    <w:rsid w:val="006A4F84"/>
    <w:rsid w:val="006A55B9"/>
    <w:rsid w:val="006A5C09"/>
    <w:rsid w:val="006A6A73"/>
    <w:rsid w:val="006A74A6"/>
    <w:rsid w:val="006A7834"/>
    <w:rsid w:val="006B1B0F"/>
    <w:rsid w:val="006B3C8E"/>
    <w:rsid w:val="006B551D"/>
    <w:rsid w:val="006B5E00"/>
    <w:rsid w:val="006B5ED5"/>
    <w:rsid w:val="006B68B7"/>
    <w:rsid w:val="006B6FCA"/>
    <w:rsid w:val="006B738F"/>
    <w:rsid w:val="006C06DE"/>
    <w:rsid w:val="006C0742"/>
    <w:rsid w:val="006C07EC"/>
    <w:rsid w:val="006C0D83"/>
    <w:rsid w:val="006C13B0"/>
    <w:rsid w:val="006C19F7"/>
    <w:rsid w:val="006C2188"/>
    <w:rsid w:val="006C3769"/>
    <w:rsid w:val="006C5C8E"/>
    <w:rsid w:val="006C5D56"/>
    <w:rsid w:val="006D5345"/>
    <w:rsid w:val="006D6070"/>
    <w:rsid w:val="006E1999"/>
    <w:rsid w:val="006E3BDB"/>
    <w:rsid w:val="006E4995"/>
    <w:rsid w:val="006E4AE7"/>
    <w:rsid w:val="006E4CD7"/>
    <w:rsid w:val="006E537A"/>
    <w:rsid w:val="006E627F"/>
    <w:rsid w:val="006E7D76"/>
    <w:rsid w:val="006F172A"/>
    <w:rsid w:val="006F1D29"/>
    <w:rsid w:val="006F667B"/>
    <w:rsid w:val="00700444"/>
    <w:rsid w:val="007011BB"/>
    <w:rsid w:val="00702833"/>
    <w:rsid w:val="00702AE9"/>
    <w:rsid w:val="007128A6"/>
    <w:rsid w:val="00712FB9"/>
    <w:rsid w:val="007146A9"/>
    <w:rsid w:val="007168D5"/>
    <w:rsid w:val="00720CF6"/>
    <w:rsid w:val="0072416B"/>
    <w:rsid w:val="00724339"/>
    <w:rsid w:val="007249F8"/>
    <w:rsid w:val="007257C4"/>
    <w:rsid w:val="007266A4"/>
    <w:rsid w:val="00730454"/>
    <w:rsid w:val="00731804"/>
    <w:rsid w:val="00731DB2"/>
    <w:rsid w:val="00732BD9"/>
    <w:rsid w:val="00736FC0"/>
    <w:rsid w:val="007417DB"/>
    <w:rsid w:val="00741BA4"/>
    <w:rsid w:val="00743C01"/>
    <w:rsid w:val="0074485B"/>
    <w:rsid w:val="00744F5F"/>
    <w:rsid w:val="007453AE"/>
    <w:rsid w:val="00746120"/>
    <w:rsid w:val="0074718E"/>
    <w:rsid w:val="0074736D"/>
    <w:rsid w:val="00754CED"/>
    <w:rsid w:val="007553D3"/>
    <w:rsid w:val="007566EC"/>
    <w:rsid w:val="00756D9D"/>
    <w:rsid w:val="007572FB"/>
    <w:rsid w:val="00757A6F"/>
    <w:rsid w:val="00760AE7"/>
    <w:rsid w:val="0076105C"/>
    <w:rsid w:val="00761A59"/>
    <w:rsid w:val="00762214"/>
    <w:rsid w:val="0076275F"/>
    <w:rsid w:val="00762F58"/>
    <w:rsid w:val="0076431D"/>
    <w:rsid w:val="00766B54"/>
    <w:rsid w:val="00770AB9"/>
    <w:rsid w:val="007716C8"/>
    <w:rsid w:val="0077290A"/>
    <w:rsid w:val="00772DD2"/>
    <w:rsid w:val="00773BF0"/>
    <w:rsid w:val="00774302"/>
    <w:rsid w:val="007747A1"/>
    <w:rsid w:val="0077515C"/>
    <w:rsid w:val="00775DD2"/>
    <w:rsid w:val="00776BDF"/>
    <w:rsid w:val="0078103D"/>
    <w:rsid w:val="00781CD2"/>
    <w:rsid w:val="00781E66"/>
    <w:rsid w:val="007837E6"/>
    <w:rsid w:val="007840FA"/>
    <w:rsid w:val="00786C1C"/>
    <w:rsid w:val="00787BBB"/>
    <w:rsid w:val="0079062D"/>
    <w:rsid w:val="0079253B"/>
    <w:rsid w:val="00793E12"/>
    <w:rsid w:val="00794FA1"/>
    <w:rsid w:val="0079624A"/>
    <w:rsid w:val="007963A6"/>
    <w:rsid w:val="00796894"/>
    <w:rsid w:val="007A1372"/>
    <w:rsid w:val="007A467C"/>
    <w:rsid w:val="007A46D4"/>
    <w:rsid w:val="007A53E9"/>
    <w:rsid w:val="007A7666"/>
    <w:rsid w:val="007A7D43"/>
    <w:rsid w:val="007B0889"/>
    <w:rsid w:val="007B143B"/>
    <w:rsid w:val="007B1A2D"/>
    <w:rsid w:val="007B1E88"/>
    <w:rsid w:val="007B216E"/>
    <w:rsid w:val="007B2906"/>
    <w:rsid w:val="007B2A8E"/>
    <w:rsid w:val="007B2D08"/>
    <w:rsid w:val="007B2FAF"/>
    <w:rsid w:val="007B5665"/>
    <w:rsid w:val="007B641F"/>
    <w:rsid w:val="007B68CC"/>
    <w:rsid w:val="007B74C5"/>
    <w:rsid w:val="007C0C80"/>
    <w:rsid w:val="007C0F7F"/>
    <w:rsid w:val="007C20AD"/>
    <w:rsid w:val="007C4919"/>
    <w:rsid w:val="007C5B4E"/>
    <w:rsid w:val="007C66F7"/>
    <w:rsid w:val="007C770A"/>
    <w:rsid w:val="007D519C"/>
    <w:rsid w:val="007D5333"/>
    <w:rsid w:val="007D622A"/>
    <w:rsid w:val="007D6C3B"/>
    <w:rsid w:val="007E00E1"/>
    <w:rsid w:val="007E2A15"/>
    <w:rsid w:val="007E327B"/>
    <w:rsid w:val="007E7307"/>
    <w:rsid w:val="007F0D99"/>
    <w:rsid w:val="007F12C0"/>
    <w:rsid w:val="007F2393"/>
    <w:rsid w:val="007F2BCC"/>
    <w:rsid w:val="007F2FD5"/>
    <w:rsid w:val="007F369A"/>
    <w:rsid w:val="007F4D6A"/>
    <w:rsid w:val="007F645D"/>
    <w:rsid w:val="007F6C2F"/>
    <w:rsid w:val="007F72E6"/>
    <w:rsid w:val="007F7D57"/>
    <w:rsid w:val="0080081C"/>
    <w:rsid w:val="00803767"/>
    <w:rsid w:val="00803796"/>
    <w:rsid w:val="008039DD"/>
    <w:rsid w:val="00804F22"/>
    <w:rsid w:val="008052C6"/>
    <w:rsid w:val="008074EB"/>
    <w:rsid w:val="0081153F"/>
    <w:rsid w:val="0081250C"/>
    <w:rsid w:val="00815070"/>
    <w:rsid w:val="0081617C"/>
    <w:rsid w:val="00821440"/>
    <w:rsid w:val="0082227B"/>
    <w:rsid w:val="00822A12"/>
    <w:rsid w:val="00822B8B"/>
    <w:rsid w:val="0082674A"/>
    <w:rsid w:val="00826989"/>
    <w:rsid w:val="00826C3B"/>
    <w:rsid w:val="008278C4"/>
    <w:rsid w:val="00830500"/>
    <w:rsid w:val="00830A42"/>
    <w:rsid w:val="00830C14"/>
    <w:rsid w:val="00831DB1"/>
    <w:rsid w:val="008337C3"/>
    <w:rsid w:val="00835B8B"/>
    <w:rsid w:val="00835F18"/>
    <w:rsid w:val="00842723"/>
    <w:rsid w:val="008445AB"/>
    <w:rsid w:val="00844630"/>
    <w:rsid w:val="00844824"/>
    <w:rsid w:val="00844DB7"/>
    <w:rsid w:val="0084709A"/>
    <w:rsid w:val="00850FBF"/>
    <w:rsid w:val="008573BD"/>
    <w:rsid w:val="00860440"/>
    <w:rsid w:val="008605E6"/>
    <w:rsid w:val="00860802"/>
    <w:rsid w:val="00861A78"/>
    <w:rsid w:val="0086268F"/>
    <w:rsid w:val="00862B5E"/>
    <w:rsid w:val="00864D9E"/>
    <w:rsid w:val="008651D9"/>
    <w:rsid w:val="00865D7C"/>
    <w:rsid w:val="00867312"/>
    <w:rsid w:val="008716D7"/>
    <w:rsid w:val="0087296E"/>
    <w:rsid w:val="0087604A"/>
    <w:rsid w:val="00877ECD"/>
    <w:rsid w:val="00882558"/>
    <w:rsid w:val="00882FF5"/>
    <w:rsid w:val="008830BB"/>
    <w:rsid w:val="00884C8D"/>
    <w:rsid w:val="00885582"/>
    <w:rsid w:val="00886200"/>
    <w:rsid w:val="00890D73"/>
    <w:rsid w:val="00890E4F"/>
    <w:rsid w:val="0089172A"/>
    <w:rsid w:val="00891AD0"/>
    <w:rsid w:val="008931F4"/>
    <w:rsid w:val="008936CC"/>
    <w:rsid w:val="008955B0"/>
    <w:rsid w:val="0089564F"/>
    <w:rsid w:val="0089646B"/>
    <w:rsid w:val="00897B4F"/>
    <w:rsid w:val="008A00AC"/>
    <w:rsid w:val="008A0C66"/>
    <w:rsid w:val="008A1E74"/>
    <w:rsid w:val="008A32EA"/>
    <w:rsid w:val="008A422A"/>
    <w:rsid w:val="008A6C2C"/>
    <w:rsid w:val="008A7490"/>
    <w:rsid w:val="008B029F"/>
    <w:rsid w:val="008B201F"/>
    <w:rsid w:val="008B289C"/>
    <w:rsid w:val="008B2A60"/>
    <w:rsid w:val="008B3B3F"/>
    <w:rsid w:val="008B7E84"/>
    <w:rsid w:val="008C09A6"/>
    <w:rsid w:val="008C148A"/>
    <w:rsid w:val="008C306D"/>
    <w:rsid w:val="008C4697"/>
    <w:rsid w:val="008C70E2"/>
    <w:rsid w:val="008D2928"/>
    <w:rsid w:val="008D33B4"/>
    <w:rsid w:val="008D35C9"/>
    <w:rsid w:val="008D3A0F"/>
    <w:rsid w:val="008D4854"/>
    <w:rsid w:val="008D4C35"/>
    <w:rsid w:val="008D58F6"/>
    <w:rsid w:val="008E2A92"/>
    <w:rsid w:val="008E38A2"/>
    <w:rsid w:val="008E5156"/>
    <w:rsid w:val="008E7AF7"/>
    <w:rsid w:val="008F1C62"/>
    <w:rsid w:val="008F23B6"/>
    <w:rsid w:val="008F4B59"/>
    <w:rsid w:val="008F5020"/>
    <w:rsid w:val="008F60BC"/>
    <w:rsid w:val="008F64E1"/>
    <w:rsid w:val="008F744C"/>
    <w:rsid w:val="008F7676"/>
    <w:rsid w:val="00900231"/>
    <w:rsid w:val="00900CAC"/>
    <w:rsid w:val="009015DA"/>
    <w:rsid w:val="00907035"/>
    <w:rsid w:val="0090734C"/>
    <w:rsid w:val="0090745E"/>
    <w:rsid w:val="0091009B"/>
    <w:rsid w:val="00911254"/>
    <w:rsid w:val="00914FFD"/>
    <w:rsid w:val="0091663E"/>
    <w:rsid w:val="009168D2"/>
    <w:rsid w:val="009173FB"/>
    <w:rsid w:val="009174F2"/>
    <w:rsid w:val="0092000A"/>
    <w:rsid w:val="009205B1"/>
    <w:rsid w:val="00921E65"/>
    <w:rsid w:val="00924F8D"/>
    <w:rsid w:val="00927634"/>
    <w:rsid w:val="00930B96"/>
    <w:rsid w:val="00930EB4"/>
    <w:rsid w:val="009320BB"/>
    <w:rsid w:val="00932847"/>
    <w:rsid w:val="00933A9A"/>
    <w:rsid w:val="00937A2B"/>
    <w:rsid w:val="00941AA6"/>
    <w:rsid w:val="009423BC"/>
    <w:rsid w:val="0094399B"/>
    <w:rsid w:val="009447BE"/>
    <w:rsid w:val="00944BFE"/>
    <w:rsid w:val="009450B0"/>
    <w:rsid w:val="00951670"/>
    <w:rsid w:val="009520DC"/>
    <w:rsid w:val="009528C2"/>
    <w:rsid w:val="0095334C"/>
    <w:rsid w:val="00956504"/>
    <w:rsid w:val="00957148"/>
    <w:rsid w:val="009575E2"/>
    <w:rsid w:val="00957B7D"/>
    <w:rsid w:val="00957D98"/>
    <w:rsid w:val="009601FE"/>
    <w:rsid w:val="009603D8"/>
    <w:rsid w:val="00960DDC"/>
    <w:rsid w:val="00960F6A"/>
    <w:rsid w:val="00964CD2"/>
    <w:rsid w:val="00965621"/>
    <w:rsid w:val="0096745A"/>
    <w:rsid w:val="009701D2"/>
    <w:rsid w:val="00970693"/>
    <w:rsid w:val="00970EF9"/>
    <w:rsid w:val="00971C06"/>
    <w:rsid w:val="0097223B"/>
    <w:rsid w:val="00973675"/>
    <w:rsid w:val="00974956"/>
    <w:rsid w:val="009750C1"/>
    <w:rsid w:val="00975DD5"/>
    <w:rsid w:val="00976334"/>
    <w:rsid w:val="009764DB"/>
    <w:rsid w:val="00977AA0"/>
    <w:rsid w:val="00980702"/>
    <w:rsid w:val="00982DC2"/>
    <w:rsid w:val="0098316D"/>
    <w:rsid w:val="009834D5"/>
    <w:rsid w:val="009838D7"/>
    <w:rsid w:val="00997350"/>
    <w:rsid w:val="009A2F83"/>
    <w:rsid w:val="009A508B"/>
    <w:rsid w:val="009A627A"/>
    <w:rsid w:val="009A6470"/>
    <w:rsid w:val="009B0D80"/>
    <w:rsid w:val="009B118A"/>
    <w:rsid w:val="009B1676"/>
    <w:rsid w:val="009B1BF3"/>
    <w:rsid w:val="009B347B"/>
    <w:rsid w:val="009B423F"/>
    <w:rsid w:val="009B6176"/>
    <w:rsid w:val="009B6A98"/>
    <w:rsid w:val="009B7A2A"/>
    <w:rsid w:val="009C0272"/>
    <w:rsid w:val="009C13E7"/>
    <w:rsid w:val="009C1DE4"/>
    <w:rsid w:val="009C2ED0"/>
    <w:rsid w:val="009C70AF"/>
    <w:rsid w:val="009D0C52"/>
    <w:rsid w:val="009D13C3"/>
    <w:rsid w:val="009D1462"/>
    <w:rsid w:val="009D1E84"/>
    <w:rsid w:val="009D2063"/>
    <w:rsid w:val="009D3BE4"/>
    <w:rsid w:val="009D4BB0"/>
    <w:rsid w:val="009D50E1"/>
    <w:rsid w:val="009D690E"/>
    <w:rsid w:val="009D6B3C"/>
    <w:rsid w:val="009D78C2"/>
    <w:rsid w:val="009E0681"/>
    <w:rsid w:val="009E0CBC"/>
    <w:rsid w:val="009E0E01"/>
    <w:rsid w:val="009E1C14"/>
    <w:rsid w:val="009E4535"/>
    <w:rsid w:val="009E5839"/>
    <w:rsid w:val="009E5E8F"/>
    <w:rsid w:val="009E6BA6"/>
    <w:rsid w:val="009F5386"/>
    <w:rsid w:val="009F56CD"/>
    <w:rsid w:val="009F5FE0"/>
    <w:rsid w:val="009F6121"/>
    <w:rsid w:val="009F66E6"/>
    <w:rsid w:val="00A002E2"/>
    <w:rsid w:val="00A00D97"/>
    <w:rsid w:val="00A00FC1"/>
    <w:rsid w:val="00A02D0E"/>
    <w:rsid w:val="00A04FA2"/>
    <w:rsid w:val="00A059B0"/>
    <w:rsid w:val="00A11CA1"/>
    <w:rsid w:val="00A12C54"/>
    <w:rsid w:val="00A14C26"/>
    <w:rsid w:val="00A16DA3"/>
    <w:rsid w:val="00A1754C"/>
    <w:rsid w:val="00A20100"/>
    <w:rsid w:val="00A2295C"/>
    <w:rsid w:val="00A23395"/>
    <w:rsid w:val="00A233D1"/>
    <w:rsid w:val="00A24778"/>
    <w:rsid w:val="00A2660C"/>
    <w:rsid w:val="00A2797D"/>
    <w:rsid w:val="00A27A1A"/>
    <w:rsid w:val="00A27A93"/>
    <w:rsid w:val="00A302AB"/>
    <w:rsid w:val="00A328CD"/>
    <w:rsid w:val="00A34977"/>
    <w:rsid w:val="00A34CA2"/>
    <w:rsid w:val="00A34DAA"/>
    <w:rsid w:val="00A362EF"/>
    <w:rsid w:val="00A3739F"/>
    <w:rsid w:val="00A400C7"/>
    <w:rsid w:val="00A41CAB"/>
    <w:rsid w:val="00A42C02"/>
    <w:rsid w:val="00A43541"/>
    <w:rsid w:val="00A447DA"/>
    <w:rsid w:val="00A456F5"/>
    <w:rsid w:val="00A45946"/>
    <w:rsid w:val="00A464ED"/>
    <w:rsid w:val="00A46705"/>
    <w:rsid w:val="00A476F4"/>
    <w:rsid w:val="00A50182"/>
    <w:rsid w:val="00A501DC"/>
    <w:rsid w:val="00A50334"/>
    <w:rsid w:val="00A505E4"/>
    <w:rsid w:val="00A5093F"/>
    <w:rsid w:val="00A5268C"/>
    <w:rsid w:val="00A538B5"/>
    <w:rsid w:val="00A53BDA"/>
    <w:rsid w:val="00A54085"/>
    <w:rsid w:val="00A54320"/>
    <w:rsid w:val="00A54775"/>
    <w:rsid w:val="00A55B5B"/>
    <w:rsid w:val="00A55F6A"/>
    <w:rsid w:val="00A56A3A"/>
    <w:rsid w:val="00A6084F"/>
    <w:rsid w:val="00A6246B"/>
    <w:rsid w:val="00A6271B"/>
    <w:rsid w:val="00A62F24"/>
    <w:rsid w:val="00A63198"/>
    <w:rsid w:val="00A63F24"/>
    <w:rsid w:val="00A63F89"/>
    <w:rsid w:val="00A63FC8"/>
    <w:rsid w:val="00A64022"/>
    <w:rsid w:val="00A709E8"/>
    <w:rsid w:val="00A72830"/>
    <w:rsid w:val="00A742A6"/>
    <w:rsid w:val="00A7556D"/>
    <w:rsid w:val="00A75A2F"/>
    <w:rsid w:val="00A76AAB"/>
    <w:rsid w:val="00A81878"/>
    <w:rsid w:val="00A82594"/>
    <w:rsid w:val="00A83994"/>
    <w:rsid w:val="00A8470F"/>
    <w:rsid w:val="00A861FD"/>
    <w:rsid w:val="00A87A0E"/>
    <w:rsid w:val="00A90856"/>
    <w:rsid w:val="00A914FE"/>
    <w:rsid w:val="00A93665"/>
    <w:rsid w:val="00A945F9"/>
    <w:rsid w:val="00A947FA"/>
    <w:rsid w:val="00A96C47"/>
    <w:rsid w:val="00A979B3"/>
    <w:rsid w:val="00AA27C7"/>
    <w:rsid w:val="00AA3AC7"/>
    <w:rsid w:val="00AA63E8"/>
    <w:rsid w:val="00AA64F2"/>
    <w:rsid w:val="00AB0774"/>
    <w:rsid w:val="00AB0D03"/>
    <w:rsid w:val="00AB0FA5"/>
    <w:rsid w:val="00AB19C0"/>
    <w:rsid w:val="00AB2BF6"/>
    <w:rsid w:val="00AB33BE"/>
    <w:rsid w:val="00AB47DF"/>
    <w:rsid w:val="00AB50BE"/>
    <w:rsid w:val="00AB5E14"/>
    <w:rsid w:val="00AB5E5E"/>
    <w:rsid w:val="00AB6205"/>
    <w:rsid w:val="00AC0776"/>
    <w:rsid w:val="00AC1CAD"/>
    <w:rsid w:val="00AC4CA9"/>
    <w:rsid w:val="00AC6D21"/>
    <w:rsid w:val="00AC7522"/>
    <w:rsid w:val="00AD011C"/>
    <w:rsid w:val="00AD07F3"/>
    <w:rsid w:val="00AD0884"/>
    <w:rsid w:val="00AD0910"/>
    <w:rsid w:val="00AD0A9A"/>
    <w:rsid w:val="00AD2804"/>
    <w:rsid w:val="00AD6EBB"/>
    <w:rsid w:val="00AE0A11"/>
    <w:rsid w:val="00AE0B94"/>
    <w:rsid w:val="00AE0F0D"/>
    <w:rsid w:val="00AE35FC"/>
    <w:rsid w:val="00AE5C22"/>
    <w:rsid w:val="00AE6459"/>
    <w:rsid w:val="00AE6BFC"/>
    <w:rsid w:val="00AE7D45"/>
    <w:rsid w:val="00AE7F56"/>
    <w:rsid w:val="00AF1605"/>
    <w:rsid w:val="00AF4879"/>
    <w:rsid w:val="00B01C4B"/>
    <w:rsid w:val="00B02112"/>
    <w:rsid w:val="00B027FF"/>
    <w:rsid w:val="00B02E39"/>
    <w:rsid w:val="00B0366B"/>
    <w:rsid w:val="00B04EC4"/>
    <w:rsid w:val="00B054BA"/>
    <w:rsid w:val="00B058A0"/>
    <w:rsid w:val="00B05C45"/>
    <w:rsid w:val="00B06E59"/>
    <w:rsid w:val="00B1035A"/>
    <w:rsid w:val="00B10783"/>
    <w:rsid w:val="00B10D72"/>
    <w:rsid w:val="00B13AFE"/>
    <w:rsid w:val="00B143AE"/>
    <w:rsid w:val="00B14564"/>
    <w:rsid w:val="00B15565"/>
    <w:rsid w:val="00B16528"/>
    <w:rsid w:val="00B17F90"/>
    <w:rsid w:val="00B22007"/>
    <w:rsid w:val="00B22762"/>
    <w:rsid w:val="00B22E02"/>
    <w:rsid w:val="00B238FD"/>
    <w:rsid w:val="00B23F86"/>
    <w:rsid w:val="00B23FC2"/>
    <w:rsid w:val="00B24719"/>
    <w:rsid w:val="00B2499C"/>
    <w:rsid w:val="00B26699"/>
    <w:rsid w:val="00B311AD"/>
    <w:rsid w:val="00B327AF"/>
    <w:rsid w:val="00B32927"/>
    <w:rsid w:val="00B33034"/>
    <w:rsid w:val="00B33ECE"/>
    <w:rsid w:val="00B34CEB"/>
    <w:rsid w:val="00B34E79"/>
    <w:rsid w:val="00B36D22"/>
    <w:rsid w:val="00B40609"/>
    <w:rsid w:val="00B40ECF"/>
    <w:rsid w:val="00B410C9"/>
    <w:rsid w:val="00B410E3"/>
    <w:rsid w:val="00B42FD2"/>
    <w:rsid w:val="00B44208"/>
    <w:rsid w:val="00B451F6"/>
    <w:rsid w:val="00B45BC9"/>
    <w:rsid w:val="00B46CCD"/>
    <w:rsid w:val="00B51549"/>
    <w:rsid w:val="00B5274A"/>
    <w:rsid w:val="00B554F1"/>
    <w:rsid w:val="00B56A3D"/>
    <w:rsid w:val="00B57280"/>
    <w:rsid w:val="00B604FF"/>
    <w:rsid w:val="00B61C76"/>
    <w:rsid w:val="00B630A4"/>
    <w:rsid w:val="00B642F7"/>
    <w:rsid w:val="00B64475"/>
    <w:rsid w:val="00B6698A"/>
    <w:rsid w:val="00B67479"/>
    <w:rsid w:val="00B67D35"/>
    <w:rsid w:val="00B70488"/>
    <w:rsid w:val="00B71A29"/>
    <w:rsid w:val="00B734BF"/>
    <w:rsid w:val="00B73BA3"/>
    <w:rsid w:val="00B76437"/>
    <w:rsid w:val="00B76849"/>
    <w:rsid w:val="00B81724"/>
    <w:rsid w:val="00B81783"/>
    <w:rsid w:val="00B82B58"/>
    <w:rsid w:val="00B83137"/>
    <w:rsid w:val="00B844A8"/>
    <w:rsid w:val="00B91F03"/>
    <w:rsid w:val="00B92466"/>
    <w:rsid w:val="00B92D31"/>
    <w:rsid w:val="00B94C4F"/>
    <w:rsid w:val="00B94E51"/>
    <w:rsid w:val="00B95518"/>
    <w:rsid w:val="00B956BD"/>
    <w:rsid w:val="00B9591F"/>
    <w:rsid w:val="00B95CC9"/>
    <w:rsid w:val="00B96FE5"/>
    <w:rsid w:val="00BA1218"/>
    <w:rsid w:val="00BA2F19"/>
    <w:rsid w:val="00BA4867"/>
    <w:rsid w:val="00BA52CD"/>
    <w:rsid w:val="00BA6681"/>
    <w:rsid w:val="00BB0AC8"/>
    <w:rsid w:val="00BB2600"/>
    <w:rsid w:val="00BB6780"/>
    <w:rsid w:val="00BC0382"/>
    <w:rsid w:val="00BC062B"/>
    <w:rsid w:val="00BC1960"/>
    <w:rsid w:val="00BC25E2"/>
    <w:rsid w:val="00BC2B5C"/>
    <w:rsid w:val="00BC449C"/>
    <w:rsid w:val="00BC644A"/>
    <w:rsid w:val="00BC76AF"/>
    <w:rsid w:val="00BD0A3F"/>
    <w:rsid w:val="00BD1731"/>
    <w:rsid w:val="00BD5A09"/>
    <w:rsid w:val="00BD5D42"/>
    <w:rsid w:val="00BD6762"/>
    <w:rsid w:val="00BD6943"/>
    <w:rsid w:val="00BD6DF8"/>
    <w:rsid w:val="00BE136B"/>
    <w:rsid w:val="00BE189A"/>
    <w:rsid w:val="00BE283A"/>
    <w:rsid w:val="00BE3DC4"/>
    <w:rsid w:val="00BE69A5"/>
    <w:rsid w:val="00BE72CC"/>
    <w:rsid w:val="00BF0A6B"/>
    <w:rsid w:val="00BF22C9"/>
    <w:rsid w:val="00BF236D"/>
    <w:rsid w:val="00BF2480"/>
    <w:rsid w:val="00BF2C3B"/>
    <w:rsid w:val="00BF6198"/>
    <w:rsid w:val="00BF629F"/>
    <w:rsid w:val="00BF7707"/>
    <w:rsid w:val="00C003DF"/>
    <w:rsid w:val="00C02259"/>
    <w:rsid w:val="00C03478"/>
    <w:rsid w:val="00C0358D"/>
    <w:rsid w:val="00C05217"/>
    <w:rsid w:val="00C05B3D"/>
    <w:rsid w:val="00C06385"/>
    <w:rsid w:val="00C0679F"/>
    <w:rsid w:val="00C076BD"/>
    <w:rsid w:val="00C1111A"/>
    <w:rsid w:val="00C111DD"/>
    <w:rsid w:val="00C121DB"/>
    <w:rsid w:val="00C12D1F"/>
    <w:rsid w:val="00C12F08"/>
    <w:rsid w:val="00C15BF8"/>
    <w:rsid w:val="00C16059"/>
    <w:rsid w:val="00C16B7C"/>
    <w:rsid w:val="00C16C1C"/>
    <w:rsid w:val="00C20323"/>
    <w:rsid w:val="00C215CE"/>
    <w:rsid w:val="00C220FF"/>
    <w:rsid w:val="00C2263F"/>
    <w:rsid w:val="00C22C9C"/>
    <w:rsid w:val="00C22D4C"/>
    <w:rsid w:val="00C25487"/>
    <w:rsid w:val="00C2611C"/>
    <w:rsid w:val="00C261DB"/>
    <w:rsid w:val="00C2627A"/>
    <w:rsid w:val="00C2763D"/>
    <w:rsid w:val="00C306CA"/>
    <w:rsid w:val="00C30728"/>
    <w:rsid w:val="00C307ED"/>
    <w:rsid w:val="00C30FC7"/>
    <w:rsid w:val="00C32817"/>
    <w:rsid w:val="00C33DCD"/>
    <w:rsid w:val="00C348D3"/>
    <w:rsid w:val="00C352BD"/>
    <w:rsid w:val="00C352C8"/>
    <w:rsid w:val="00C35BA7"/>
    <w:rsid w:val="00C4110D"/>
    <w:rsid w:val="00C43825"/>
    <w:rsid w:val="00C446EC"/>
    <w:rsid w:val="00C45B28"/>
    <w:rsid w:val="00C502F2"/>
    <w:rsid w:val="00C52AAE"/>
    <w:rsid w:val="00C52D88"/>
    <w:rsid w:val="00C56CA0"/>
    <w:rsid w:val="00C60CE4"/>
    <w:rsid w:val="00C642D1"/>
    <w:rsid w:val="00C70C54"/>
    <w:rsid w:val="00C7289A"/>
    <w:rsid w:val="00C74572"/>
    <w:rsid w:val="00C75B2C"/>
    <w:rsid w:val="00C77DFA"/>
    <w:rsid w:val="00C804A2"/>
    <w:rsid w:val="00C8111D"/>
    <w:rsid w:val="00C83251"/>
    <w:rsid w:val="00C83F6E"/>
    <w:rsid w:val="00C84A4B"/>
    <w:rsid w:val="00C86474"/>
    <w:rsid w:val="00C866F1"/>
    <w:rsid w:val="00C87270"/>
    <w:rsid w:val="00C87A7D"/>
    <w:rsid w:val="00C919D3"/>
    <w:rsid w:val="00C91C86"/>
    <w:rsid w:val="00C91CA2"/>
    <w:rsid w:val="00C91EA4"/>
    <w:rsid w:val="00C945A4"/>
    <w:rsid w:val="00C94EBD"/>
    <w:rsid w:val="00C963B5"/>
    <w:rsid w:val="00C96618"/>
    <w:rsid w:val="00C96977"/>
    <w:rsid w:val="00C96C39"/>
    <w:rsid w:val="00C970B0"/>
    <w:rsid w:val="00C971D3"/>
    <w:rsid w:val="00C97ECD"/>
    <w:rsid w:val="00CA03FD"/>
    <w:rsid w:val="00CA1015"/>
    <w:rsid w:val="00CA13DC"/>
    <w:rsid w:val="00CA156B"/>
    <w:rsid w:val="00CA2F5C"/>
    <w:rsid w:val="00CA3627"/>
    <w:rsid w:val="00CA3B4F"/>
    <w:rsid w:val="00CA4DD0"/>
    <w:rsid w:val="00CA4E67"/>
    <w:rsid w:val="00CB1974"/>
    <w:rsid w:val="00CB26DA"/>
    <w:rsid w:val="00CB3239"/>
    <w:rsid w:val="00CB4037"/>
    <w:rsid w:val="00CB563E"/>
    <w:rsid w:val="00CC04A3"/>
    <w:rsid w:val="00CC06DC"/>
    <w:rsid w:val="00CC124A"/>
    <w:rsid w:val="00CC36FE"/>
    <w:rsid w:val="00CC6AF6"/>
    <w:rsid w:val="00CC6DE8"/>
    <w:rsid w:val="00CC7457"/>
    <w:rsid w:val="00CD107E"/>
    <w:rsid w:val="00CD1215"/>
    <w:rsid w:val="00CD126B"/>
    <w:rsid w:val="00CD2989"/>
    <w:rsid w:val="00CD498E"/>
    <w:rsid w:val="00CD5BE6"/>
    <w:rsid w:val="00CD6F1F"/>
    <w:rsid w:val="00CD7502"/>
    <w:rsid w:val="00CE2C11"/>
    <w:rsid w:val="00CE2D70"/>
    <w:rsid w:val="00CE4278"/>
    <w:rsid w:val="00CE564D"/>
    <w:rsid w:val="00CE5C63"/>
    <w:rsid w:val="00CE67B4"/>
    <w:rsid w:val="00CE6EFC"/>
    <w:rsid w:val="00CE7739"/>
    <w:rsid w:val="00CE7834"/>
    <w:rsid w:val="00CF0E39"/>
    <w:rsid w:val="00CF1A5C"/>
    <w:rsid w:val="00CF1E76"/>
    <w:rsid w:val="00CF3AFC"/>
    <w:rsid w:val="00CF40B3"/>
    <w:rsid w:val="00CF48B1"/>
    <w:rsid w:val="00CF5EBD"/>
    <w:rsid w:val="00CF6051"/>
    <w:rsid w:val="00CF6623"/>
    <w:rsid w:val="00CF6A86"/>
    <w:rsid w:val="00CF6DF7"/>
    <w:rsid w:val="00D001AE"/>
    <w:rsid w:val="00D02B7C"/>
    <w:rsid w:val="00D031B3"/>
    <w:rsid w:val="00D04C74"/>
    <w:rsid w:val="00D07AB6"/>
    <w:rsid w:val="00D07C0A"/>
    <w:rsid w:val="00D1033D"/>
    <w:rsid w:val="00D1038D"/>
    <w:rsid w:val="00D1188F"/>
    <w:rsid w:val="00D15565"/>
    <w:rsid w:val="00D155CD"/>
    <w:rsid w:val="00D20654"/>
    <w:rsid w:val="00D20935"/>
    <w:rsid w:val="00D20F40"/>
    <w:rsid w:val="00D21609"/>
    <w:rsid w:val="00D21951"/>
    <w:rsid w:val="00D22397"/>
    <w:rsid w:val="00D225DD"/>
    <w:rsid w:val="00D2408E"/>
    <w:rsid w:val="00D25467"/>
    <w:rsid w:val="00D25D0E"/>
    <w:rsid w:val="00D27643"/>
    <w:rsid w:val="00D27DA9"/>
    <w:rsid w:val="00D30E11"/>
    <w:rsid w:val="00D32BEB"/>
    <w:rsid w:val="00D33036"/>
    <w:rsid w:val="00D33174"/>
    <w:rsid w:val="00D333A0"/>
    <w:rsid w:val="00D33F79"/>
    <w:rsid w:val="00D3420C"/>
    <w:rsid w:val="00D40A7C"/>
    <w:rsid w:val="00D45A13"/>
    <w:rsid w:val="00D464E9"/>
    <w:rsid w:val="00D505E1"/>
    <w:rsid w:val="00D50C15"/>
    <w:rsid w:val="00D52006"/>
    <w:rsid w:val="00D52560"/>
    <w:rsid w:val="00D539E9"/>
    <w:rsid w:val="00D544A1"/>
    <w:rsid w:val="00D564D4"/>
    <w:rsid w:val="00D60D26"/>
    <w:rsid w:val="00D63058"/>
    <w:rsid w:val="00D63D8F"/>
    <w:rsid w:val="00D66C42"/>
    <w:rsid w:val="00D70CA0"/>
    <w:rsid w:val="00D70D00"/>
    <w:rsid w:val="00D71464"/>
    <w:rsid w:val="00D72B52"/>
    <w:rsid w:val="00D72F2C"/>
    <w:rsid w:val="00D74831"/>
    <w:rsid w:val="00D75382"/>
    <w:rsid w:val="00D75967"/>
    <w:rsid w:val="00D76B31"/>
    <w:rsid w:val="00D81511"/>
    <w:rsid w:val="00D82290"/>
    <w:rsid w:val="00D82433"/>
    <w:rsid w:val="00D8294B"/>
    <w:rsid w:val="00D82DF4"/>
    <w:rsid w:val="00D833AE"/>
    <w:rsid w:val="00D8730B"/>
    <w:rsid w:val="00D87464"/>
    <w:rsid w:val="00D91105"/>
    <w:rsid w:val="00D9180A"/>
    <w:rsid w:val="00D92007"/>
    <w:rsid w:val="00D94366"/>
    <w:rsid w:val="00D96700"/>
    <w:rsid w:val="00DA01C6"/>
    <w:rsid w:val="00DA0B5D"/>
    <w:rsid w:val="00DA29D8"/>
    <w:rsid w:val="00DA4F1D"/>
    <w:rsid w:val="00DA7B4A"/>
    <w:rsid w:val="00DB0533"/>
    <w:rsid w:val="00DB0567"/>
    <w:rsid w:val="00DB09D4"/>
    <w:rsid w:val="00DB0DDD"/>
    <w:rsid w:val="00DB1812"/>
    <w:rsid w:val="00DB2344"/>
    <w:rsid w:val="00DB5638"/>
    <w:rsid w:val="00DB57A4"/>
    <w:rsid w:val="00DB678E"/>
    <w:rsid w:val="00DC014E"/>
    <w:rsid w:val="00DC14E8"/>
    <w:rsid w:val="00DC3431"/>
    <w:rsid w:val="00DC5207"/>
    <w:rsid w:val="00DC6A1F"/>
    <w:rsid w:val="00DC6CA9"/>
    <w:rsid w:val="00DD0DF7"/>
    <w:rsid w:val="00DD39E1"/>
    <w:rsid w:val="00DD3B40"/>
    <w:rsid w:val="00DD45C8"/>
    <w:rsid w:val="00DD4A11"/>
    <w:rsid w:val="00DD7003"/>
    <w:rsid w:val="00DD7071"/>
    <w:rsid w:val="00DD78B1"/>
    <w:rsid w:val="00DE0284"/>
    <w:rsid w:val="00DE0774"/>
    <w:rsid w:val="00DE1C7D"/>
    <w:rsid w:val="00DE22AA"/>
    <w:rsid w:val="00DE2932"/>
    <w:rsid w:val="00DE3B13"/>
    <w:rsid w:val="00DE4521"/>
    <w:rsid w:val="00DE45FD"/>
    <w:rsid w:val="00DE5199"/>
    <w:rsid w:val="00DE76AD"/>
    <w:rsid w:val="00DF2982"/>
    <w:rsid w:val="00DF3B76"/>
    <w:rsid w:val="00DF4F01"/>
    <w:rsid w:val="00DF5BCD"/>
    <w:rsid w:val="00DF5DF4"/>
    <w:rsid w:val="00DF68B6"/>
    <w:rsid w:val="00DF798E"/>
    <w:rsid w:val="00E0129C"/>
    <w:rsid w:val="00E01DDF"/>
    <w:rsid w:val="00E03811"/>
    <w:rsid w:val="00E0459C"/>
    <w:rsid w:val="00E06027"/>
    <w:rsid w:val="00E06C69"/>
    <w:rsid w:val="00E06E40"/>
    <w:rsid w:val="00E06E7E"/>
    <w:rsid w:val="00E10505"/>
    <w:rsid w:val="00E11422"/>
    <w:rsid w:val="00E11774"/>
    <w:rsid w:val="00E12AA7"/>
    <w:rsid w:val="00E12DBD"/>
    <w:rsid w:val="00E130DF"/>
    <w:rsid w:val="00E131FC"/>
    <w:rsid w:val="00E139EB"/>
    <w:rsid w:val="00E16048"/>
    <w:rsid w:val="00E17269"/>
    <w:rsid w:val="00E17B08"/>
    <w:rsid w:val="00E21B55"/>
    <w:rsid w:val="00E22DF0"/>
    <w:rsid w:val="00E24C3C"/>
    <w:rsid w:val="00E250CF"/>
    <w:rsid w:val="00E251B8"/>
    <w:rsid w:val="00E25850"/>
    <w:rsid w:val="00E25DAA"/>
    <w:rsid w:val="00E27AF3"/>
    <w:rsid w:val="00E30270"/>
    <w:rsid w:val="00E30E64"/>
    <w:rsid w:val="00E332F7"/>
    <w:rsid w:val="00E3359E"/>
    <w:rsid w:val="00E35087"/>
    <w:rsid w:val="00E35217"/>
    <w:rsid w:val="00E36430"/>
    <w:rsid w:val="00E4026F"/>
    <w:rsid w:val="00E41829"/>
    <w:rsid w:val="00E43BC7"/>
    <w:rsid w:val="00E43DFF"/>
    <w:rsid w:val="00E44B2C"/>
    <w:rsid w:val="00E45296"/>
    <w:rsid w:val="00E46435"/>
    <w:rsid w:val="00E4702D"/>
    <w:rsid w:val="00E473EF"/>
    <w:rsid w:val="00E518B5"/>
    <w:rsid w:val="00E5222C"/>
    <w:rsid w:val="00E52461"/>
    <w:rsid w:val="00E5334A"/>
    <w:rsid w:val="00E5456F"/>
    <w:rsid w:val="00E54DB4"/>
    <w:rsid w:val="00E60FE5"/>
    <w:rsid w:val="00E616DE"/>
    <w:rsid w:val="00E617F4"/>
    <w:rsid w:val="00E61AB7"/>
    <w:rsid w:val="00E63AC9"/>
    <w:rsid w:val="00E6414F"/>
    <w:rsid w:val="00E64436"/>
    <w:rsid w:val="00E658C8"/>
    <w:rsid w:val="00E666AB"/>
    <w:rsid w:val="00E715DE"/>
    <w:rsid w:val="00E717ED"/>
    <w:rsid w:val="00E728E0"/>
    <w:rsid w:val="00E72B33"/>
    <w:rsid w:val="00E77779"/>
    <w:rsid w:val="00E83885"/>
    <w:rsid w:val="00E85310"/>
    <w:rsid w:val="00E85FF7"/>
    <w:rsid w:val="00E87D79"/>
    <w:rsid w:val="00E87ED0"/>
    <w:rsid w:val="00E9020B"/>
    <w:rsid w:val="00E933E5"/>
    <w:rsid w:val="00E93D8A"/>
    <w:rsid w:val="00E93DE2"/>
    <w:rsid w:val="00E959B8"/>
    <w:rsid w:val="00E9774B"/>
    <w:rsid w:val="00E97F5D"/>
    <w:rsid w:val="00EA1962"/>
    <w:rsid w:val="00EA1C80"/>
    <w:rsid w:val="00EA24F4"/>
    <w:rsid w:val="00EA2CA0"/>
    <w:rsid w:val="00EA2DF3"/>
    <w:rsid w:val="00EA455C"/>
    <w:rsid w:val="00EA460D"/>
    <w:rsid w:val="00EA4D4F"/>
    <w:rsid w:val="00EA59B9"/>
    <w:rsid w:val="00EA66AE"/>
    <w:rsid w:val="00EB133A"/>
    <w:rsid w:val="00EB1539"/>
    <w:rsid w:val="00EB2E06"/>
    <w:rsid w:val="00EB343A"/>
    <w:rsid w:val="00EB3E13"/>
    <w:rsid w:val="00EB4859"/>
    <w:rsid w:val="00EB6386"/>
    <w:rsid w:val="00EB7C18"/>
    <w:rsid w:val="00EC2600"/>
    <w:rsid w:val="00EC3EB0"/>
    <w:rsid w:val="00EC4AE6"/>
    <w:rsid w:val="00EC4BB3"/>
    <w:rsid w:val="00EC5E93"/>
    <w:rsid w:val="00EC6DC8"/>
    <w:rsid w:val="00EC6E33"/>
    <w:rsid w:val="00ED1D87"/>
    <w:rsid w:val="00ED2CBE"/>
    <w:rsid w:val="00ED39A5"/>
    <w:rsid w:val="00ED47A4"/>
    <w:rsid w:val="00ED54F1"/>
    <w:rsid w:val="00ED6EA4"/>
    <w:rsid w:val="00EE0E1F"/>
    <w:rsid w:val="00EE0E59"/>
    <w:rsid w:val="00EE15BC"/>
    <w:rsid w:val="00EE23CB"/>
    <w:rsid w:val="00EE24CD"/>
    <w:rsid w:val="00EE2656"/>
    <w:rsid w:val="00EE5604"/>
    <w:rsid w:val="00EE6411"/>
    <w:rsid w:val="00EE6718"/>
    <w:rsid w:val="00EE6BEE"/>
    <w:rsid w:val="00EF0B9D"/>
    <w:rsid w:val="00EF2CB9"/>
    <w:rsid w:val="00EF3320"/>
    <w:rsid w:val="00EF4B8A"/>
    <w:rsid w:val="00EF4C88"/>
    <w:rsid w:val="00EF5A01"/>
    <w:rsid w:val="00EF5EBA"/>
    <w:rsid w:val="00EF7749"/>
    <w:rsid w:val="00EF7BCB"/>
    <w:rsid w:val="00F0017E"/>
    <w:rsid w:val="00F008D1"/>
    <w:rsid w:val="00F03658"/>
    <w:rsid w:val="00F041D4"/>
    <w:rsid w:val="00F049C2"/>
    <w:rsid w:val="00F077E0"/>
    <w:rsid w:val="00F101DA"/>
    <w:rsid w:val="00F113AF"/>
    <w:rsid w:val="00F12039"/>
    <w:rsid w:val="00F13651"/>
    <w:rsid w:val="00F14C57"/>
    <w:rsid w:val="00F1520D"/>
    <w:rsid w:val="00F1586E"/>
    <w:rsid w:val="00F15FF1"/>
    <w:rsid w:val="00F16B2B"/>
    <w:rsid w:val="00F1728C"/>
    <w:rsid w:val="00F17F08"/>
    <w:rsid w:val="00F21E2E"/>
    <w:rsid w:val="00F2250F"/>
    <w:rsid w:val="00F22EDA"/>
    <w:rsid w:val="00F23AB3"/>
    <w:rsid w:val="00F24128"/>
    <w:rsid w:val="00F2539E"/>
    <w:rsid w:val="00F26810"/>
    <w:rsid w:val="00F26B68"/>
    <w:rsid w:val="00F272F8"/>
    <w:rsid w:val="00F31D9D"/>
    <w:rsid w:val="00F335A8"/>
    <w:rsid w:val="00F33F51"/>
    <w:rsid w:val="00F347D2"/>
    <w:rsid w:val="00F35462"/>
    <w:rsid w:val="00F35692"/>
    <w:rsid w:val="00F35B91"/>
    <w:rsid w:val="00F35F02"/>
    <w:rsid w:val="00F36CC4"/>
    <w:rsid w:val="00F36FF6"/>
    <w:rsid w:val="00F37311"/>
    <w:rsid w:val="00F4137D"/>
    <w:rsid w:val="00F416EC"/>
    <w:rsid w:val="00F41E7A"/>
    <w:rsid w:val="00F41F62"/>
    <w:rsid w:val="00F42E32"/>
    <w:rsid w:val="00F43CC4"/>
    <w:rsid w:val="00F446BB"/>
    <w:rsid w:val="00F44C3A"/>
    <w:rsid w:val="00F458C2"/>
    <w:rsid w:val="00F461FC"/>
    <w:rsid w:val="00F4656E"/>
    <w:rsid w:val="00F46F65"/>
    <w:rsid w:val="00F47C29"/>
    <w:rsid w:val="00F47E4E"/>
    <w:rsid w:val="00F50BD3"/>
    <w:rsid w:val="00F532DF"/>
    <w:rsid w:val="00F53744"/>
    <w:rsid w:val="00F55561"/>
    <w:rsid w:val="00F55BA2"/>
    <w:rsid w:val="00F5666D"/>
    <w:rsid w:val="00F57508"/>
    <w:rsid w:val="00F57CC9"/>
    <w:rsid w:val="00F60B49"/>
    <w:rsid w:val="00F622FF"/>
    <w:rsid w:val="00F64A5A"/>
    <w:rsid w:val="00F64B87"/>
    <w:rsid w:val="00F66396"/>
    <w:rsid w:val="00F72EBE"/>
    <w:rsid w:val="00F7302A"/>
    <w:rsid w:val="00F744B7"/>
    <w:rsid w:val="00F75252"/>
    <w:rsid w:val="00F75644"/>
    <w:rsid w:val="00F75D2F"/>
    <w:rsid w:val="00F76EC8"/>
    <w:rsid w:val="00F77542"/>
    <w:rsid w:val="00F77A14"/>
    <w:rsid w:val="00F81F36"/>
    <w:rsid w:val="00F821C8"/>
    <w:rsid w:val="00F82C01"/>
    <w:rsid w:val="00F833A1"/>
    <w:rsid w:val="00F84447"/>
    <w:rsid w:val="00F84CA2"/>
    <w:rsid w:val="00F8515D"/>
    <w:rsid w:val="00F85C0D"/>
    <w:rsid w:val="00F85E99"/>
    <w:rsid w:val="00F9089F"/>
    <w:rsid w:val="00F90E54"/>
    <w:rsid w:val="00F91DAD"/>
    <w:rsid w:val="00F94BCD"/>
    <w:rsid w:val="00F952B2"/>
    <w:rsid w:val="00FA0240"/>
    <w:rsid w:val="00FA02C1"/>
    <w:rsid w:val="00FA2B24"/>
    <w:rsid w:val="00FA37F5"/>
    <w:rsid w:val="00FA465D"/>
    <w:rsid w:val="00FA698A"/>
    <w:rsid w:val="00FB31B2"/>
    <w:rsid w:val="00FC4749"/>
    <w:rsid w:val="00FC4A9D"/>
    <w:rsid w:val="00FD239F"/>
    <w:rsid w:val="00FD5EE3"/>
    <w:rsid w:val="00FD7A7F"/>
    <w:rsid w:val="00FE0698"/>
    <w:rsid w:val="00FE23A6"/>
    <w:rsid w:val="00FE35D0"/>
    <w:rsid w:val="00FE3B44"/>
    <w:rsid w:val="00FE635A"/>
    <w:rsid w:val="00FE78ED"/>
    <w:rsid w:val="00FF0880"/>
    <w:rsid w:val="00FF1830"/>
    <w:rsid w:val="00FF1ADD"/>
    <w:rsid w:val="00FF229A"/>
    <w:rsid w:val="00FF2596"/>
    <w:rsid w:val="00FF308A"/>
    <w:rsid w:val="00FF32A2"/>
    <w:rsid w:val="00FF4018"/>
    <w:rsid w:val="00FF497C"/>
    <w:rsid w:val="00FF54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9AA4A97"/>
  <w15:docId w15:val="{BDD8DD3B-75EA-4DF8-BF16-DFEA07AF8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unhideWhenUsed="1"/>
    <w:lsdException w:name="toc 2" w:uiPriority="0" w:unhideWhenUsed="1"/>
    <w:lsdException w:name="toc 3" w:uiPriority="0"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7F90"/>
    <w:pPr>
      <w:spacing w:line="360" w:lineRule="auto"/>
      <w:ind w:firstLine="709"/>
      <w:jc w:val="both"/>
    </w:pPr>
    <w:rPr>
      <w:sz w:val="28"/>
      <w:szCs w:val="28"/>
    </w:rPr>
  </w:style>
  <w:style w:type="paragraph" w:styleId="1">
    <w:name w:val="heading 1"/>
    <w:basedOn w:val="a"/>
    <w:next w:val="a"/>
    <w:link w:val="10"/>
    <w:uiPriority w:val="99"/>
    <w:qFormat/>
    <w:rsid w:val="003F0621"/>
    <w:pPr>
      <w:suppressAutoHyphens/>
      <w:ind w:right="284"/>
      <w:jc w:val="center"/>
      <w:outlineLvl w:val="0"/>
    </w:pPr>
    <w:rPr>
      <w:b/>
      <w:kern w:val="28"/>
    </w:rPr>
  </w:style>
  <w:style w:type="paragraph" w:styleId="2">
    <w:name w:val="heading 2"/>
    <w:basedOn w:val="a"/>
    <w:next w:val="a"/>
    <w:link w:val="20"/>
    <w:uiPriority w:val="9"/>
    <w:qFormat/>
    <w:rsid w:val="00FC4A9D"/>
    <w:pPr>
      <w:keepNext/>
      <w:outlineLvl w:val="1"/>
    </w:pPr>
    <w:rPr>
      <w:b/>
      <w:lang w:val="uk-UA"/>
    </w:rPr>
  </w:style>
  <w:style w:type="paragraph" w:styleId="3">
    <w:name w:val="heading 3"/>
    <w:basedOn w:val="a"/>
    <w:next w:val="a"/>
    <w:link w:val="30"/>
    <w:uiPriority w:val="99"/>
    <w:qFormat/>
    <w:rsid w:val="008F7676"/>
    <w:pPr>
      <w:suppressAutoHyphens/>
      <w:spacing w:line="336" w:lineRule="auto"/>
      <w:ind w:left="851"/>
      <w:outlineLvl w:val="2"/>
    </w:pPr>
    <w:rPr>
      <w:b/>
      <w:lang w:val="uk-UA"/>
    </w:rPr>
  </w:style>
  <w:style w:type="paragraph" w:styleId="4">
    <w:name w:val="heading 4"/>
    <w:basedOn w:val="a"/>
    <w:next w:val="a"/>
    <w:link w:val="40"/>
    <w:uiPriority w:val="99"/>
    <w:qFormat/>
    <w:rsid w:val="008F7676"/>
    <w:pPr>
      <w:suppressAutoHyphens/>
      <w:spacing w:line="336" w:lineRule="auto"/>
      <w:jc w:val="center"/>
      <w:outlineLvl w:val="3"/>
    </w:pPr>
    <w:rPr>
      <w:b/>
      <w:lang w:val="uk-UA"/>
    </w:rPr>
  </w:style>
  <w:style w:type="paragraph" w:styleId="5">
    <w:name w:val="heading 5"/>
    <w:basedOn w:val="a"/>
    <w:next w:val="a"/>
    <w:link w:val="50"/>
    <w:uiPriority w:val="99"/>
    <w:qFormat/>
    <w:locked/>
    <w:rsid w:val="00B22762"/>
    <w:pPr>
      <w:tabs>
        <w:tab w:val="num" w:pos="2424"/>
      </w:tabs>
      <w:overflowPunct w:val="0"/>
      <w:autoSpaceDE w:val="0"/>
      <w:autoSpaceDN w:val="0"/>
      <w:adjustRightInd w:val="0"/>
      <w:spacing w:before="240" w:after="60"/>
      <w:ind w:left="2424" w:hanging="432"/>
      <w:textAlignment w:val="baseline"/>
      <w:outlineLvl w:val="4"/>
    </w:pPr>
    <w:rPr>
      <w:b/>
      <w:bCs/>
      <w:i/>
      <w:iCs/>
      <w:sz w:val="26"/>
      <w:szCs w:val="26"/>
    </w:rPr>
  </w:style>
  <w:style w:type="paragraph" w:styleId="6">
    <w:name w:val="heading 6"/>
    <w:basedOn w:val="a"/>
    <w:next w:val="a"/>
    <w:link w:val="60"/>
    <w:uiPriority w:val="99"/>
    <w:qFormat/>
    <w:locked/>
    <w:rsid w:val="00B22762"/>
    <w:pPr>
      <w:tabs>
        <w:tab w:val="num" w:pos="2568"/>
      </w:tabs>
      <w:overflowPunct w:val="0"/>
      <w:autoSpaceDE w:val="0"/>
      <w:autoSpaceDN w:val="0"/>
      <w:adjustRightInd w:val="0"/>
      <w:spacing w:before="240" w:after="60"/>
      <w:ind w:left="2568" w:hanging="432"/>
      <w:textAlignment w:val="baseline"/>
      <w:outlineLvl w:val="5"/>
    </w:pPr>
    <w:rPr>
      <w:b/>
      <w:bCs/>
      <w:sz w:val="22"/>
      <w:szCs w:val="22"/>
    </w:rPr>
  </w:style>
  <w:style w:type="paragraph" w:styleId="7">
    <w:name w:val="heading 7"/>
    <w:basedOn w:val="a"/>
    <w:next w:val="a"/>
    <w:link w:val="70"/>
    <w:uiPriority w:val="99"/>
    <w:qFormat/>
    <w:locked/>
    <w:rsid w:val="00B22762"/>
    <w:pPr>
      <w:tabs>
        <w:tab w:val="num" w:pos="2712"/>
      </w:tabs>
      <w:overflowPunct w:val="0"/>
      <w:autoSpaceDE w:val="0"/>
      <w:autoSpaceDN w:val="0"/>
      <w:adjustRightInd w:val="0"/>
      <w:spacing w:before="240" w:after="60"/>
      <w:ind w:left="2712" w:hanging="288"/>
      <w:textAlignment w:val="baseline"/>
      <w:outlineLvl w:val="6"/>
    </w:pPr>
    <w:rPr>
      <w:szCs w:val="24"/>
    </w:rPr>
  </w:style>
  <w:style w:type="paragraph" w:styleId="8">
    <w:name w:val="heading 8"/>
    <w:basedOn w:val="a"/>
    <w:next w:val="a"/>
    <w:link w:val="80"/>
    <w:uiPriority w:val="99"/>
    <w:qFormat/>
    <w:locked/>
    <w:rsid w:val="00B22762"/>
    <w:pPr>
      <w:spacing w:before="240" w:after="60"/>
      <w:outlineLvl w:val="7"/>
    </w:pPr>
    <w:rPr>
      <w:i/>
      <w:iCs/>
      <w:szCs w:val="24"/>
      <w:lang w:val="uk-UA"/>
    </w:rPr>
  </w:style>
  <w:style w:type="paragraph" w:styleId="9">
    <w:name w:val="heading 9"/>
    <w:basedOn w:val="a"/>
    <w:next w:val="a"/>
    <w:link w:val="90"/>
    <w:uiPriority w:val="99"/>
    <w:qFormat/>
    <w:locked/>
    <w:rsid w:val="00B22762"/>
    <w:pPr>
      <w:tabs>
        <w:tab w:val="num" w:pos="3000"/>
      </w:tabs>
      <w:overflowPunct w:val="0"/>
      <w:autoSpaceDE w:val="0"/>
      <w:autoSpaceDN w:val="0"/>
      <w:adjustRightInd w:val="0"/>
      <w:spacing w:before="240" w:after="60"/>
      <w:ind w:left="3000" w:hanging="144"/>
      <w:textAlignment w:val="baseline"/>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3F0621"/>
    <w:rPr>
      <w:rFonts w:cs="Times New Roman"/>
      <w:b/>
      <w:kern w:val="28"/>
      <w:sz w:val="28"/>
      <w:szCs w:val="28"/>
    </w:rPr>
  </w:style>
  <w:style w:type="character" w:customStyle="1" w:styleId="20">
    <w:name w:val="Заголовок 2 Знак"/>
    <w:link w:val="2"/>
    <w:uiPriority w:val="9"/>
    <w:locked/>
    <w:rsid w:val="00FC4A9D"/>
    <w:rPr>
      <w:rFonts w:cs="Times New Roman"/>
      <w:b/>
      <w:sz w:val="28"/>
      <w:szCs w:val="28"/>
      <w:lang w:val="uk-UA"/>
    </w:rPr>
  </w:style>
  <w:style w:type="character" w:customStyle="1" w:styleId="30">
    <w:name w:val="Заголовок 3 Знак"/>
    <w:link w:val="3"/>
    <w:uiPriority w:val="99"/>
    <w:semiHidden/>
    <w:locked/>
    <w:rsid w:val="00EC3EB0"/>
    <w:rPr>
      <w:rFonts w:ascii="Cambria" w:hAnsi="Cambria" w:cs="Times New Roman"/>
      <w:b/>
      <w:bCs/>
      <w:sz w:val="26"/>
      <w:szCs w:val="26"/>
      <w:lang w:val="uk-UA"/>
    </w:rPr>
  </w:style>
  <w:style w:type="character" w:customStyle="1" w:styleId="40">
    <w:name w:val="Заголовок 4 Знак"/>
    <w:link w:val="4"/>
    <w:uiPriority w:val="99"/>
    <w:semiHidden/>
    <w:locked/>
    <w:rsid w:val="00EC3EB0"/>
    <w:rPr>
      <w:rFonts w:ascii="Calibri" w:hAnsi="Calibri" w:cs="Times New Roman"/>
      <w:b/>
      <w:bCs/>
      <w:sz w:val="28"/>
      <w:szCs w:val="28"/>
      <w:lang w:val="uk-UA"/>
    </w:rPr>
  </w:style>
  <w:style w:type="character" w:customStyle="1" w:styleId="50">
    <w:name w:val="Заголовок 5 Знак"/>
    <w:link w:val="5"/>
    <w:uiPriority w:val="99"/>
    <w:semiHidden/>
    <w:locked/>
    <w:rsid w:val="00B604FF"/>
    <w:rPr>
      <w:rFonts w:ascii="Calibri" w:hAnsi="Calibri" w:cs="Times New Roman"/>
      <w:b/>
      <w:bCs/>
      <w:i/>
      <w:iCs/>
      <w:sz w:val="26"/>
      <w:szCs w:val="26"/>
      <w:lang w:val="uk-UA"/>
    </w:rPr>
  </w:style>
  <w:style w:type="character" w:customStyle="1" w:styleId="60">
    <w:name w:val="Заголовок 6 Знак"/>
    <w:link w:val="6"/>
    <w:uiPriority w:val="99"/>
    <w:semiHidden/>
    <w:locked/>
    <w:rsid w:val="00B604FF"/>
    <w:rPr>
      <w:rFonts w:ascii="Calibri" w:hAnsi="Calibri" w:cs="Times New Roman"/>
      <w:b/>
      <w:bCs/>
      <w:lang w:val="uk-UA"/>
    </w:rPr>
  </w:style>
  <w:style w:type="character" w:customStyle="1" w:styleId="70">
    <w:name w:val="Заголовок 7 Знак"/>
    <w:link w:val="7"/>
    <w:uiPriority w:val="99"/>
    <w:semiHidden/>
    <w:locked/>
    <w:rsid w:val="00B604FF"/>
    <w:rPr>
      <w:rFonts w:ascii="Calibri" w:hAnsi="Calibri" w:cs="Times New Roman"/>
      <w:sz w:val="24"/>
      <w:szCs w:val="24"/>
      <w:lang w:val="uk-UA"/>
    </w:rPr>
  </w:style>
  <w:style w:type="character" w:customStyle="1" w:styleId="80">
    <w:name w:val="Заголовок 8 Знак"/>
    <w:link w:val="8"/>
    <w:uiPriority w:val="99"/>
    <w:semiHidden/>
    <w:locked/>
    <w:rsid w:val="00B604FF"/>
    <w:rPr>
      <w:rFonts w:ascii="Calibri" w:hAnsi="Calibri" w:cs="Times New Roman"/>
      <w:i/>
      <w:iCs/>
      <w:sz w:val="24"/>
      <w:szCs w:val="24"/>
      <w:lang w:val="uk-UA"/>
    </w:rPr>
  </w:style>
  <w:style w:type="character" w:customStyle="1" w:styleId="90">
    <w:name w:val="Заголовок 9 Знак"/>
    <w:link w:val="9"/>
    <w:uiPriority w:val="99"/>
    <w:semiHidden/>
    <w:locked/>
    <w:rsid w:val="00B604FF"/>
    <w:rPr>
      <w:rFonts w:ascii="Cambria" w:hAnsi="Cambria" w:cs="Times New Roman"/>
      <w:lang w:val="uk-UA"/>
    </w:rPr>
  </w:style>
  <w:style w:type="paragraph" w:styleId="a3">
    <w:name w:val="header"/>
    <w:basedOn w:val="a"/>
    <w:link w:val="a4"/>
    <w:uiPriority w:val="99"/>
    <w:rsid w:val="008F7676"/>
    <w:pPr>
      <w:tabs>
        <w:tab w:val="center" w:pos="4153"/>
        <w:tab w:val="right" w:pos="8306"/>
      </w:tabs>
    </w:pPr>
    <w:rPr>
      <w:lang w:val="uk-UA"/>
    </w:rPr>
  </w:style>
  <w:style w:type="character" w:customStyle="1" w:styleId="a4">
    <w:name w:val="Верхний колонтитул Знак"/>
    <w:link w:val="a3"/>
    <w:uiPriority w:val="99"/>
    <w:locked/>
    <w:rsid w:val="00235F52"/>
    <w:rPr>
      <w:rFonts w:cs="Times New Roman"/>
      <w:sz w:val="28"/>
      <w:lang w:val="uk-UA"/>
    </w:rPr>
  </w:style>
  <w:style w:type="paragraph" w:styleId="a5">
    <w:name w:val="caption"/>
    <w:aliases w:val="Абзац нумерованного списка"/>
    <w:basedOn w:val="a"/>
    <w:next w:val="a"/>
    <w:uiPriority w:val="99"/>
    <w:qFormat/>
    <w:rsid w:val="008F7676"/>
    <w:pPr>
      <w:suppressAutoHyphens/>
      <w:spacing w:line="336" w:lineRule="auto"/>
      <w:jc w:val="center"/>
    </w:pPr>
    <w:rPr>
      <w:lang w:val="uk-UA"/>
    </w:rPr>
  </w:style>
  <w:style w:type="paragraph" w:styleId="a6">
    <w:name w:val="footer"/>
    <w:basedOn w:val="a"/>
    <w:link w:val="a7"/>
    <w:uiPriority w:val="99"/>
    <w:rsid w:val="008F7676"/>
    <w:pPr>
      <w:tabs>
        <w:tab w:val="center" w:pos="4153"/>
        <w:tab w:val="right" w:pos="8306"/>
      </w:tabs>
    </w:pPr>
    <w:rPr>
      <w:lang w:val="uk-UA"/>
    </w:rPr>
  </w:style>
  <w:style w:type="character" w:customStyle="1" w:styleId="a7">
    <w:name w:val="Нижний колонтитул Знак"/>
    <w:link w:val="a6"/>
    <w:uiPriority w:val="99"/>
    <w:locked/>
    <w:rsid w:val="00EC3EB0"/>
    <w:rPr>
      <w:rFonts w:cs="Times New Roman"/>
      <w:sz w:val="20"/>
      <w:szCs w:val="20"/>
      <w:lang w:val="uk-UA"/>
    </w:rPr>
  </w:style>
  <w:style w:type="character" w:styleId="a8">
    <w:name w:val="page number"/>
    <w:uiPriority w:val="99"/>
    <w:semiHidden/>
    <w:rsid w:val="008F7676"/>
    <w:rPr>
      <w:rFonts w:ascii="Times New Roman" w:hAnsi="Times New Roman" w:cs="Times New Roman"/>
      <w:lang w:val="uk-UA"/>
    </w:rPr>
  </w:style>
  <w:style w:type="paragraph" w:styleId="11">
    <w:name w:val="toc 1"/>
    <w:basedOn w:val="a"/>
    <w:next w:val="a"/>
    <w:autoRedefine/>
    <w:uiPriority w:val="99"/>
    <w:semiHidden/>
    <w:rsid w:val="008F7676"/>
    <w:pPr>
      <w:tabs>
        <w:tab w:val="right" w:leader="dot" w:pos="9355"/>
      </w:tabs>
      <w:spacing w:line="336" w:lineRule="auto"/>
      <w:ind w:right="851"/>
    </w:pPr>
    <w:rPr>
      <w:caps/>
      <w:lang w:val="uk-UA"/>
    </w:rPr>
  </w:style>
  <w:style w:type="paragraph" w:styleId="21">
    <w:name w:val="toc 2"/>
    <w:basedOn w:val="a"/>
    <w:next w:val="a"/>
    <w:autoRedefine/>
    <w:uiPriority w:val="99"/>
    <w:semiHidden/>
    <w:rsid w:val="008F7676"/>
    <w:pPr>
      <w:tabs>
        <w:tab w:val="right" w:leader="dot" w:pos="9355"/>
      </w:tabs>
      <w:spacing w:line="336" w:lineRule="auto"/>
      <w:ind w:left="284" w:right="851"/>
    </w:pPr>
    <w:rPr>
      <w:lang w:val="uk-UA"/>
    </w:rPr>
  </w:style>
  <w:style w:type="paragraph" w:styleId="31">
    <w:name w:val="toc 3"/>
    <w:basedOn w:val="a"/>
    <w:next w:val="a"/>
    <w:autoRedefine/>
    <w:uiPriority w:val="99"/>
    <w:semiHidden/>
    <w:rsid w:val="008F7676"/>
    <w:pPr>
      <w:tabs>
        <w:tab w:val="right" w:leader="dot" w:pos="9355"/>
      </w:tabs>
      <w:spacing w:line="336" w:lineRule="auto"/>
      <w:ind w:left="567" w:right="851"/>
    </w:pPr>
    <w:rPr>
      <w:lang w:val="uk-UA"/>
    </w:rPr>
  </w:style>
  <w:style w:type="paragraph" w:styleId="41">
    <w:name w:val="toc 4"/>
    <w:basedOn w:val="a"/>
    <w:next w:val="a"/>
    <w:autoRedefine/>
    <w:uiPriority w:val="99"/>
    <w:semiHidden/>
    <w:rsid w:val="008F7676"/>
    <w:pPr>
      <w:tabs>
        <w:tab w:val="right" w:leader="dot" w:pos="9356"/>
      </w:tabs>
      <w:spacing w:line="336" w:lineRule="auto"/>
      <w:ind w:left="284" w:right="851"/>
    </w:pPr>
    <w:rPr>
      <w:lang w:val="uk-UA"/>
    </w:rPr>
  </w:style>
  <w:style w:type="paragraph" w:styleId="a9">
    <w:name w:val="Body Text"/>
    <w:basedOn w:val="a"/>
    <w:link w:val="12"/>
    <w:uiPriority w:val="99"/>
    <w:semiHidden/>
    <w:rsid w:val="008F7676"/>
    <w:pPr>
      <w:spacing w:line="336" w:lineRule="auto"/>
      <w:ind w:firstLine="851"/>
    </w:pPr>
    <w:rPr>
      <w:lang w:val="uk-UA"/>
    </w:rPr>
  </w:style>
  <w:style w:type="character" w:customStyle="1" w:styleId="12">
    <w:name w:val="Основной текст Знак1"/>
    <w:link w:val="a9"/>
    <w:uiPriority w:val="99"/>
    <w:semiHidden/>
    <w:locked/>
    <w:rsid w:val="00EC3EB0"/>
    <w:rPr>
      <w:rFonts w:cs="Times New Roman"/>
      <w:sz w:val="20"/>
      <w:szCs w:val="20"/>
      <w:lang w:val="uk-UA"/>
    </w:rPr>
  </w:style>
  <w:style w:type="paragraph" w:customStyle="1" w:styleId="aa">
    <w:name w:val="Переменные"/>
    <w:basedOn w:val="a9"/>
    <w:uiPriority w:val="99"/>
    <w:rsid w:val="008F7676"/>
    <w:pPr>
      <w:tabs>
        <w:tab w:val="left" w:pos="482"/>
      </w:tabs>
      <w:ind w:left="482" w:hanging="482"/>
    </w:pPr>
  </w:style>
  <w:style w:type="paragraph" w:styleId="ab">
    <w:name w:val="Document Map"/>
    <w:basedOn w:val="a"/>
    <w:link w:val="ac"/>
    <w:uiPriority w:val="99"/>
    <w:semiHidden/>
    <w:rsid w:val="008F7676"/>
    <w:pPr>
      <w:shd w:val="clear" w:color="auto" w:fill="000080"/>
    </w:pPr>
    <w:rPr>
      <w:lang w:val="uk-UA"/>
    </w:rPr>
  </w:style>
  <w:style w:type="character" w:customStyle="1" w:styleId="ac">
    <w:name w:val="Схема документа Знак"/>
    <w:link w:val="ab"/>
    <w:uiPriority w:val="99"/>
    <w:semiHidden/>
    <w:locked/>
    <w:rsid w:val="00EC3EB0"/>
    <w:rPr>
      <w:rFonts w:cs="Times New Roman"/>
      <w:sz w:val="2"/>
      <w:lang w:val="uk-UA"/>
    </w:rPr>
  </w:style>
  <w:style w:type="paragraph" w:customStyle="1" w:styleId="ad">
    <w:name w:val="Формула"/>
    <w:basedOn w:val="a9"/>
    <w:uiPriority w:val="99"/>
    <w:rsid w:val="008F7676"/>
    <w:pPr>
      <w:tabs>
        <w:tab w:val="center" w:pos="4536"/>
        <w:tab w:val="right" w:pos="9356"/>
      </w:tabs>
      <w:ind w:firstLine="0"/>
    </w:pPr>
  </w:style>
  <w:style w:type="paragraph" w:customStyle="1" w:styleId="ae">
    <w:name w:val="Чертежный"/>
    <w:uiPriority w:val="99"/>
    <w:rsid w:val="008F7676"/>
    <w:pPr>
      <w:jc w:val="both"/>
    </w:pPr>
    <w:rPr>
      <w:rFonts w:ascii="ISOCPEUR" w:hAnsi="ISOCPEUR"/>
      <w:i/>
      <w:sz w:val="28"/>
      <w:lang w:val="uk-UA"/>
    </w:rPr>
  </w:style>
  <w:style w:type="paragraph" w:customStyle="1" w:styleId="af">
    <w:name w:val="Листинг программы"/>
    <w:uiPriority w:val="99"/>
    <w:rsid w:val="008F7676"/>
    <w:pPr>
      <w:suppressAutoHyphens/>
    </w:pPr>
    <w:rPr>
      <w:noProof/>
    </w:rPr>
  </w:style>
  <w:style w:type="paragraph" w:styleId="af0">
    <w:name w:val="annotation text"/>
    <w:basedOn w:val="a"/>
    <w:link w:val="af1"/>
    <w:uiPriority w:val="99"/>
    <w:rsid w:val="008F7676"/>
    <w:rPr>
      <w:rFonts w:ascii="Journal" w:hAnsi="Journal"/>
      <w:lang w:val="uk-UA"/>
    </w:rPr>
  </w:style>
  <w:style w:type="character" w:customStyle="1" w:styleId="af1">
    <w:name w:val="Текст примечания Знак"/>
    <w:link w:val="af0"/>
    <w:uiPriority w:val="99"/>
    <w:locked/>
    <w:rsid w:val="00EC3EB0"/>
    <w:rPr>
      <w:rFonts w:cs="Times New Roman"/>
      <w:sz w:val="20"/>
      <w:szCs w:val="20"/>
      <w:lang w:val="uk-UA"/>
    </w:rPr>
  </w:style>
  <w:style w:type="paragraph" w:styleId="af2">
    <w:name w:val="Balloon Text"/>
    <w:basedOn w:val="a"/>
    <w:link w:val="af3"/>
    <w:uiPriority w:val="99"/>
    <w:semiHidden/>
    <w:rsid w:val="00235F52"/>
    <w:rPr>
      <w:rFonts w:ascii="Tahoma" w:hAnsi="Tahoma" w:cs="Tahoma"/>
      <w:sz w:val="16"/>
      <w:szCs w:val="16"/>
      <w:lang w:val="uk-UA"/>
    </w:rPr>
  </w:style>
  <w:style w:type="character" w:customStyle="1" w:styleId="af3">
    <w:name w:val="Текст выноски Знак"/>
    <w:link w:val="af2"/>
    <w:uiPriority w:val="99"/>
    <w:semiHidden/>
    <w:locked/>
    <w:rsid w:val="00235F52"/>
    <w:rPr>
      <w:rFonts w:ascii="Tahoma" w:hAnsi="Tahoma" w:cs="Tahoma"/>
      <w:sz w:val="16"/>
      <w:szCs w:val="16"/>
      <w:lang w:val="uk-UA"/>
    </w:rPr>
  </w:style>
  <w:style w:type="character" w:styleId="af4">
    <w:name w:val="Hyperlink"/>
    <w:uiPriority w:val="99"/>
    <w:rsid w:val="006F667B"/>
    <w:rPr>
      <w:rFonts w:cs="Times New Roman"/>
      <w:color w:val="0000FF"/>
      <w:u w:val="single"/>
    </w:rPr>
  </w:style>
  <w:style w:type="paragraph" w:customStyle="1" w:styleId="0">
    <w:name w:val="0_Текст диплома"/>
    <w:basedOn w:val="a"/>
    <w:link w:val="02"/>
    <w:uiPriority w:val="99"/>
    <w:rsid w:val="006F667B"/>
    <w:pPr>
      <w:ind w:left="284" w:right="284" w:firstLine="720"/>
    </w:pPr>
    <w:rPr>
      <w:szCs w:val="20"/>
      <w:lang w:eastAsia="ar-SA"/>
    </w:rPr>
  </w:style>
  <w:style w:type="character" w:customStyle="1" w:styleId="02">
    <w:name w:val="0_Текст диплома Знак2"/>
    <w:link w:val="0"/>
    <w:uiPriority w:val="99"/>
    <w:locked/>
    <w:rsid w:val="006F667B"/>
    <w:rPr>
      <w:sz w:val="28"/>
      <w:lang w:eastAsia="ar-SA" w:bidi="ar-SA"/>
    </w:rPr>
  </w:style>
  <w:style w:type="paragraph" w:customStyle="1" w:styleId="00">
    <w:name w:val="00_Диплом заголовок новый"/>
    <w:basedOn w:val="a"/>
    <w:uiPriority w:val="99"/>
    <w:rsid w:val="006F667B"/>
    <w:pPr>
      <w:keepNext/>
      <w:ind w:right="284" w:firstLine="720"/>
      <w:outlineLvl w:val="1"/>
    </w:pPr>
    <w:rPr>
      <w:b/>
      <w:bCs/>
    </w:rPr>
  </w:style>
  <w:style w:type="character" w:styleId="af5">
    <w:name w:val="annotation reference"/>
    <w:uiPriority w:val="99"/>
    <w:rsid w:val="006F667B"/>
    <w:rPr>
      <w:rFonts w:cs="Times New Roman"/>
      <w:sz w:val="16"/>
    </w:rPr>
  </w:style>
  <w:style w:type="paragraph" w:customStyle="1" w:styleId="af6">
    <w:name w:val="ТЕКСТ"/>
    <w:basedOn w:val="a"/>
    <w:link w:val="af7"/>
    <w:uiPriority w:val="99"/>
    <w:rsid w:val="006F667B"/>
    <w:pPr>
      <w:ind w:right="284"/>
    </w:pPr>
    <w:rPr>
      <w:sz w:val="20"/>
      <w:szCs w:val="20"/>
    </w:rPr>
  </w:style>
  <w:style w:type="character" w:customStyle="1" w:styleId="af7">
    <w:name w:val="ТЕКСТ Знак"/>
    <w:link w:val="af6"/>
    <w:uiPriority w:val="99"/>
    <w:locked/>
    <w:rsid w:val="006F667B"/>
    <w:rPr>
      <w:sz w:val="20"/>
    </w:rPr>
  </w:style>
  <w:style w:type="paragraph" w:styleId="af8">
    <w:name w:val="annotation subject"/>
    <w:basedOn w:val="af0"/>
    <w:next w:val="af0"/>
    <w:link w:val="af9"/>
    <w:uiPriority w:val="99"/>
    <w:semiHidden/>
    <w:rsid w:val="006F667B"/>
    <w:rPr>
      <w:rFonts w:ascii="Times New Roman" w:hAnsi="Times New Roman"/>
      <w:b/>
      <w:bCs/>
      <w:sz w:val="20"/>
    </w:rPr>
  </w:style>
  <w:style w:type="character" w:customStyle="1" w:styleId="af9">
    <w:name w:val="Тема примечания Знак"/>
    <w:link w:val="af8"/>
    <w:uiPriority w:val="99"/>
    <w:semiHidden/>
    <w:locked/>
    <w:rsid w:val="006F667B"/>
    <w:rPr>
      <w:rFonts w:cs="Times New Roman"/>
      <w:b/>
      <w:bCs/>
      <w:sz w:val="20"/>
      <w:szCs w:val="20"/>
      <w:lang w:val="uk-UA"/>
    </w:rPr>
  </w:style>
  <w:style w:type="paragraph" w:styleId="22">
    <w:name w:val="Body Text Indent 2"/>
    <w:basedOn w:val="a"/>
    <w:link w:val="23"/>
    <w:uiPriority w:val="99"/>
    <w:rsid w:val="00B22762"/>
    <w:pPr>
      <w:spacing w:after="120" w:line="480" w:lineRule="auto"/>
      <w:ind w:left="283"/>
    </w:pPr>
    <w:rPr>
      <w:lang w:val="uk-UA"/>
    </w:rPr>
  </w:style>
  <w:style w:type="character" w:customStyle="1" w:styleId="23">
    <w:name w:val="Основной текст с отступом 2 Знак"/>
    <w:link w:val="22"/>
    <w:uiPriority w:val="99"/>
    <w:semiHidden/>
    <w:locked/>
    <w:rsid w:val="00B604FF"/>
    <w:rPr>
      <w:rFonts w:cs="Times New Roman"/>
      <w:sz w:val="20"/>
      <w:szCs w:val="20"/>
      <w:lang w:val="uk-UA"/>
    </w:rPr>
  </w:style>
  <w:style w:type="character" w:styleId="afa">
    <w:name w:val="footnote reference"/>
    <w:uiPriority w:val="99"/>
    <w:semiHidden/>
    <w:rsid w:val="00B22762"/>
    <w:rPr>
      <w:rFonts w:cs="Times New Roman"/>
      <w:vertAlign w:val="superscript"/>
    </w:rPr>
  </w:style>
  <w:style w:type="paragraph" w:styleId="afb">
    <w:name w:val="Body Text Indent"/>
    <w:basedOn w:val="a"/>
    <w:link w:val="afc"/>
    <w:uiPriority w:val="99"/>
    <w:rsid w:val="00B22762"/>
    <w:pPr>
      <w:overflowPunct w:val="0"/>
      <w:autoSpaceDE w:val="0"/>
      <w:autoSpaceDN w:val="0"/>
      <w:adjustRightInd w:val="0"/>
      <w:spacing w:after="120"/>
      <w:ind w:left="709"/>
      <w:textAlignment w:val="baseline"/>
    </w:pPr>
  </w:style>
  <w:style w:type="character" w:customStyle="1" w:styleId="afc">
    <w:name w:val="Основной текст с отступом Знак"/>
    <w:link w:val="afb"/>
    <w:uiPriority w:val="99"/>
    <w:semiHidden/>
    <w:locked/>
    <w:rsid w:val="00B604FF"/>
    <w:rPr>
      <w:rFonts w:cs="Times New Roman"/>
      <w:sz w:val="20"/>
      <w:szCs w:val="20"/>
      <w:lang w:val="uk-UA"/>
    </w:rPr>
  </w:style>
  <w:style w:type="paragraph" w:styleId="24">
    <w:name w:val="Body Text 2"/>
    <w:basedOn w:val="a"/>
    <w:link w:val="25"/>
    <w:uiPriority w:val="99"/>
    <w:rsid w:val="00B22762"/>
    <w:pPr>
      <w:overflowPunct w:val="0"/>
      <w:autoSpaceDE w:val="0"/>
      <w:autoSpaceDN w:val="0"/>
      <w:adjustRightInd w:val="0"/>
      <w:textAlignment w:val="baseline"/>
    </w:pPr>
  </w:style>
  <w:style w:type="character" w:customStyle="1" w:styleId="25">
    <w:name w:val="Основной текст 2 Знак"/>
    <w:link w:val="24"/>
    <w:uiPriority w:val="99"/>
    <w:semiHidden/>
    <w:locked/>
    <w:rsid w:val="00B604FF"/>
    <w:rPr>
      <w:rFonts w:cs="Times New Roman"/>
      <w:sz w:val="20"/>
      <w:szCs w:val="20"/>
      <w:lang w:val="uk-UA"/>
    </w:rPr>
  </w:style>
  <w:style w:type="paragraph" w:styleId="32">
    <w:name w:val="Body Text 3"/>
    <w:basedOn w:val="a"/>
    <w:link w:val="33"/>
    <w:uiPriority w:val="99"/>
    <w:rsid w:val="00B22762"/>
    <w:pPr>
      <w:overflowPunct w:val="0"/>
      <w:autoSpaceDE w:val="0"/>
      <w:autoSpaceDN w:val="0"/>
      <w:adjustRightInd w:val="0"/>
      <w:textAlignment w:val="baseline"/>
    </w:pPr>
  </w:style>
  <w:style w:type="character" w:customStyle="1" w:styleId="33">
    <w:name w:val="Основной текст 3 Знак"/>
    <w:link w:val="32"/>
    <w:uiPriority w:val="99"/>
    <w:semiHidden/>
    <w:locked/>
    <w:rsid w:val="00B604FF"/>
    <w:rPr>
      <w:rFonts w:cs="Times New Roman"/>
      <w:sz w:val="16"/>
      <w:szCs w:val="16"/>
      <w:lang w:val="uk-UA"/>
    </w:rPr>
  </w:style>
  <w:style w:type="paragraph" w:styleId="afd">
    <w:name w:val="Block Text"/>
    <w:basedOn w:val="a"/>
    <w:uiPriority w:val="99"/>
    <w:rsid w:val="00B22762"/>
    <w:pPr>
      <w:ind w:left="284" w:right="-810"/>
    </w:pPr>
    <w:rPr>
      <w:sz w:val="36"/>
      <w:szCs w:val="24"/>
    </w:rPr>
  </w:style>
  <w:style w:type="paragraph" w:styleId="34">
    <w:name w:val="Body Text Indent 3"/>
    <w:basedOn w:val="a"/>
    <w:link w:val="35"/>
    <w:uiPriority w:val="99"/>
    <w:rsid w:val="00B22762"/>
    <w:pPr>
      <w:tabs>
        <w:tab w:val="left" w:pos="7200"/>
      </w:tabs>
      <w:ind w:firstLine="360"/>
    </w:pPr>
  </w:style>
  <w:style w:type="character" w:customStyle="1" w:styleId="35">
    <w:name w:val="Основной текст с отступом 3 Знак"/>
    <w:link w:val="34"/>
    <w:uiPriority w:val="99"/>
    <w:semiHidden/>
    <w:locked/>
    <w:rsid w:val="00B604FF"/>
    <w:rPr>
      <w:rFonts w:cs="Times New Roman"/>
      <w:sz w:val="16"/>
      <w:szCs w:val="16"/>
      <w:lang w:val="uk-UA"/>
    </w:rPr>
  </w:style>
  <w:style w:type="paragraph" w:styleId="afe">
    <w:name w:val="Subtitle"/>
    <w:basedOn w:val="a"/>
    <w:link w:val="aff"/>
    <w:uiPriority w:val="99"/>
    <w:qFormat/>
    <w:locked/>
    <w:rsid w:val="00B22762"/>
    <w:rPr>
      <w:rFonts w:ascii="Arial" w:hAnsi="Arial"/>
      <w:i/>
      <w:lang w:val="en-US"/>
    </w:rPr>
  </w:style>
  <w:style w:type="character" w:customStyle="1" w:styleId="aff">
    <w:name w:val="Подзаголовок Знак"/>
    <w:link w:val="afe"/>
    <w:uiPriority w:val="99"/>
    <w:locked/>
    <w:rsid w:val="00B604FF"/>
    <w:rPr>
      <w:rFonts w:ascii="Cambria" w:hAnsi="Cambria" w:cs="Times New Roman"/>
      <w:sz w:val="24"/>
      <w:szCs w:val="24"/>
      <w:lang w:val="uk-UA"/>
    </w:rPr>
  </w:style>
  <w:style w:type="paragraph" w:customStyle="1" w:styleId="aff0">
    <w:name w:val="Основной"/>
    <w:basedOn w:val="a"/>
    <w:uiPriority w:val="99"/>
    <w:rsid w:val="007566EC"/>
    <w:pPr>
      <w:ind w:firstLine="567"/>
    </w:pPr>
    <w:rPr>
      <w:lang w:val="en-US"/>
    </w:rPr>
  </w:style>
  <w:style w:type="paragraph" w:customStyle="1" w:styleId="FR4">
    <w:name w:val="FR4"/>
    <w:uiPriority w:val="99"/>
    <w:rsid w:val="007566EC"/>
    <w:pPr>
      <w:widowControl w:val="0"/>
      <w:autoSpaceDE w:val="0"/>
      <w:autoSpaceDN w:val="0"/>
      <w:adjustRightInd w:val="0"/>
      <w:spacing w:before="80"/>
      <w:jc w:val="right"/>
    </w:pPr>
    <w:rPr>
      <w:rFonts w:ascii="Arial" w:hAnsi="Arial"/>
      <w:sz w:val="18"/>
    </w:rPr>
  </w:style>
  <w:style w:type="table" w:styleId="aff1">
    <w:name w:val="Table Grid"/>
    <w:basedOn w:val="a1"/>
    <w:uiPriority w:val="39"/>
    <w:rsid w:val="007566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заголовок 1"/>
    <w:basedOn w:val="a"/>
    <w:next w:val="a"/>
    <w:uiPriority w:val="99"/>
    <w:rsid w:val="007566EC"/>
    <w:pPr>
      <w:keepNext/>
      <w:tabs>
        <w:tab w:val="left" w:pos="0"/>
      </w:tabs>
      <w:autoSpaceDE w:val="0"/>
      <w:autoSpaceDN w:val="0"/>
      <w:jc w:val="center"/>
    </w:pPr>
    <w:rPr>
      <w:b/>
      <w:bCs/>
      <w:sz w:val="44"/>
      <w:szCs w:val="44"/>
      <w:lang w:val="en-US"/>
    </w:rPr>
  </w:style>
  <w:style w:type="paragraph" w:customStyle="1" w:styleId="210">
    <w:name w:val="заголовок 21"/>
    <w:basedOn w:val="a"/>
    <w:next w:val="a"/>
    <w:uiPriority w:val="99"/>
    <w:rsid w:val="007566EC"/>
    <w:pPr>
      <w:keepNext/>
      <w:tabs>
        <w:tab w:val="left" w:pos="576"/>
      </w:tabs>
      <w:autoSpaceDE w:val="0"/>
      <w:autoSpaceDN w:val="0"/>
      <w:spacing w:before="240" w:after="60"/>
      <w:ind w:left="576" w:hanging="576"/>
    </w:pPr>
    <w:rPr>
      <w:rFonts w:ascii="Arial" w:hAnsi="Arial" w:cs="Arial"/>
      <w:b/>
      <w:bCs/>
    </w:rPr>
  </w:style>
  <w:style w:type="paragraph" w:customStyle="1" w:styleId="26">
    <w:name w:val="сновной текст 2"/>
    <w:basedOn w:val="a"/>
    <w:uiPriority w:val="99"/>
    <w:rsid w:val="007566EC"/>
    <w:pPr>
      <w:autoSpaceDE w:val="0"/>
      <w:autoSpaceDN w:val="0"/>
      <w:ind w:firstLine="576"/>
    </w:pPr>
  </w:style>
  <w:style w:type="character" w:customStyle="1" w:styleId="aff2">
    <w:name w:val="Основной текст Знак"/>
    <w:uiPriority w:val="99"/>
    <w:rsid w:val="007566EC"/>
    <w:rPr>
      <w:rFonts w:cs="Times New Roman"/>
      <w:sz w:val="24"/>
      <w:szCs w:val="24"/>
      <w:lang w:val="ru-RU" w:eastAsia="ru-RU" w:bidi="ar-SA"/>
    </w:rPr>
  </w:style>
  <w:style w:type="paragraph" w:customStyle="1" w:styleId="27">
    <w:name w:val="Стиль2"/>
    <w:basedOn w:val="a9"/>
    <w:uiPriority w:val="99"/>
    <w:rsid w:val="007566EC"/>
    <w:pPr>
      <w:spacing w:before="120" w:after="120" w:line="240" w:lineRule="auto"/>
      <w:ind w:firstLine="284"/>
    </w:pPr>
    <w:rPr>
      <w:sz w:val="24"/>
      <w:szCs w:val="24"/>
      <w:lang w:val="ru-RU"/>
    </w:rPr>
  </w:style>
  <w:style w:type="character" w:customStyle="1" w:styleId="28">
    <w:name w:val="Стиль2 Знак"/>
    <w:uiPriority w:val="99"/>
    <w:rsid w:val="007566EC"/>
    <w:rPr>
      <w:rFonts w:cs="Times New Roman"/>
      <w:sz w:val="24"/>
      <w:szCs w:val="24"/>
      <w:lang w:val="ru-RU" w:eastAsia="ru-RU" w:bidi="ar-SA"/>
    </w:rPr>
  </w:style>
  <w:style w:type="paragraph" w:customStyle="1" w:styleId="1TimesNewRoman14pt">
    <w:name w:val="Стиль Стиль1 + Times New Roman 14 pt"/>
    <w:basedOn w:val="2"/>
    <w:uiPriority w:val="99"/>
    <w:rsid w:val="007566EC"/>
    <w:pPr>
      <w:spacing w:before="240" w:after="60" w:line="240" w:lineRule="auto"/>
      <w:ind w:firstLine="0"/>
      <w:jc w:val="left"/>
    </w:pPr>
    <w:rPr>
      <w:rFonts w:cs="Arial"/>
      <w:bCs/>
      <w:iCs/>
      <w:lang w:val="ru-RU"/>
    </w:rPr>
  </w:style>
  <w:style w:type="paragraph" w:customStyle="1" w:styleId="14">
    <w:name w:val="1 Знак"/>
    <w:basedOn w:val="a"/>
    <w:uiPriority w:val="99"/>
    <w:rsid w:val="007566EC"/>
    <w:pPr>
      <w:spacing w:after="160" w:line="240" w:lineRule="exact"/>
    </w:pPr>
    <w:rPr>
      <w:rFonts w:ascii="Verdana" w:hAnsi="Verdana" w:cs="Verdana"/>
      <w:sz w:val="20"/>
      <w:lang w:val="en-US" w:eastAsia="en-US"/>
    </w:rPr>
  </w:style>
  <w:style w:type="paragraph" w:styleId="aff3">
    <w:name w:val="Title"/>
    <w:basedOn w:val="a"/>
    <w:link w:val="aff4"/>
    <w:uiPriority w:val="99"/>
    <w:qFormat/>
    <w:rsid w:val="00A6084F"/>
    <w:pPr>
      <w:jc w:val="center"/>
    </w:pPr>
  </w:style>
  <w:style w:type="character" w:customStyle="1" w:styleId="aff4">
    <w:name w:val="Заголовок Знак"/>
    <w:link w:val="aff3"/>
    <w:uiPriority w:val="99"/>
    <w:locked/>
    <w:rsid w:val="00DD3B40"/>
    <w:rPr>
      <w:rFonts w:ascii="Cambria" w:hAnsi="Cambria" w:cs="Times New Roman"/>
      <w:b/>
      <w:bCs/>
      <w:kern w:val="28"/>
      <w:sz w:val="32"/>
      <w:szCs w:val="32"/>
    </w:rPr>
  </w:style>
  <w:style w:type="paragraph" w:styleId="aff5">
    <w:name w:val="Normal (Web)"/>
    <w:basedOn w:val="a"/>
    <w:uiPriority w:val="99"/>
    <w:locked/>
    <w:rsid w:val="00A6084F"/>
    <w:pPr>
      <w:spacing w:beforeAutospacing="1" w:afterAutospacing="1"/>
    </w:pPr>
    <w:rPr>
      <w:szCs w:val="24"/>
    </w:rPr>
  </w:style>
  <w:style w:type="character" w:customStyle="1" w:styleId="apple-style-span">
    <w:name w:val="apple-style-span"/>
    <w:uiPriority w:val="99"/>
    <w:rsid w:val="00A6084F"/>
  </w:style>
  <w:style w:type="character" w:customStyle="1" w:styleId="googqs-tidbit">
    <w:name w:val="goog_qs-tidbit"/>
    <w:uiPriority w:val="99"/>
    <w:rsid w:val="00A6084F"/>
  </w:style>
  <w:style w:type="paragraph" w:customStyle="1" w:styleId="aff6">
    <w:name w:val="А"/>
    <w:basedOn w:val="a"/>
    <w:uiPriority w:val="99"/>
    <w:rsid w:val="00A6084F"/>
  </w:style>
  <w:style w:type="character" w:customStyle="1" w:styleId="110">
    <w:name w:val="Знак Знак11"/>
    <w:uiPriority w:val="99"/>
    <w:locked/>
    <w:rsid w:val="00A6084F"/>
    <w:rPr>
      <w:rFonts w:ascii="Arial" w:hAnsi="Arial"/>
      <w:b/>
      <w:kern w:val="32"/>
      <w:sz w:val="32"/>
    </w:rPr>
  </w:style>
  <w:style w:type="character" w:customStyle="1" w:styleId="51">
    <w:name w:val="Знак Знак5"/>
    <w:uiPriority w:val="99"/>
    <w:locked/>
    <w:rsid w:val="00A6084F"/>
  </w:style>
  <w:style w:type="character" w:customStyle="1" w:styleId="42">
    <w:name w:val="Знак Знак4"/>
    <w:uiPriority w:val="99"/>
    <w:locked/>
    <w:rsid w:val="00A6084F"/>
    <w:rPr>
      <w:sz w:val="16"/>
    </w:rPr>
  </w:style>
  <w:style w:type="character" w:customStyle="1" w:styleId="36">
    <w:name w:val="Знак Знак3"/>
    <w:uiPriority w:val="99"/>
    <w:locked/>
    <w:rsid w:val="00A6084F"/>
    <w:rPr>
      <w:sz w:val="16"/>
    </w:rPr>
  </w:style>
  <w:style w:type="character" w:customStyle="1" w:styleId="81">
    <w:name w:val="Знак Знак8"/>
    <w:uiPriority w:val="99"/>
    <w:locked/>
    <w:rsid w:val="00A6084F"/>
    <w:rPr>
      <w:b/>
      <w:sz w:val="28"/>
    </w:rPr>
  </w:style>
  <w:style w:type="character" w:customStyle="1" w:styleId="71">
    <w:name w:val="Знак Знак7"/>
    <w:uiPriority w:val="99"/>
    <w:locked/>
    <w:rsid w:val="00A6084F"/>
    <w:rPr>
      <w:sz w:val="24"/>
    </w:rPr>
  </w:style>
  <w:style w:type="character" w:customStyle="1" w:styleId="61">
    <w:name w:val="Знак Знак6"/>
    <w:uiPriority w:val="99"/>
    <w:locked/>
    <w:rsid w:val="00A6084F"/>
    <w:rPr>
      <w:sz w:val="28"/>
    </w:rPr>
  </w:style>
  <w:style w:type="paragraph" w:customStyle="1" w:styleId="ListParagraph1">
    <w:name w:val="List Paragraph1"/>
    <w:basedOn w:val="a"/>
    <w:uiPriority w:val="99"/>
    <w:rsid w:val="00A6084F"/>
    <w:pPr>
      <w:spacing w:after="200" w:line="276" w:lineRule="auto"/>
      <w:ind w:left="720"/>
    </w:pPr>
    <w:rPr>
      <w:color w:val="202020"/>
      <w:lang w:eastAsia="en-US"/>
    </w:rPr>
  </w:style>
  <w:style w:type="character" w:customStyle="1" w:styleId="29">
    <w:name w:val="Знак Знак2"/>
    <w:uiPriority w:val="99"/>
    <w:locked/>
    <w:rsid w:val="00A6084F"/>
  </w:style>
  <w:style w:type="paragraph" w:styleId="HTML">
    <w:name w:val="HTML Preformatted"/>
    <w:basedOn w:val="a"/>
    <w:link w:val="HTML0"/>
    <w:uiPriority w:val="99"/>
    <w:locked/>
    <w:rsid w:val="00A60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olor w:val="202020"/>
      <w:sz w:val="20"/>
      <w:szCs w:val="20"/>
    </w:rPr>
  </w:style>
  <w:style w:type="character" w:customStyle="1" w:styleId="HTMLPreformattedChar">
    <w:name w:val="HTML Preformatted Char"/>
    <w:uiPriority w:val="99"/>
    <w:semiHidden/>
    <w:locked/>
    <w:rsid w:val="00DD3B40"/>
    <w:rPr>
      <w:rFonts w:ascii="Courier New" w:hAnsi="Courier New" w:cs="Courier New"/>
      <w:sz w:val="20"/>
      <w:szCs w:val="20"/>
    </w:rPr>
  </w:style>
  <w:style w:type="character" w:customStyle="1" w:styleId="HTML0">
    <w:name w:val="Стандартный HTML Знак"/>
    <w:link w:val="HTML"/>
    <w:uiPriority w:val="99"/>
    <w:locked/>
    <w:rsid w:val="00A6084F"/>
    <w:rPr>
      <w:rFonts w:ascii="Courier New" w:hAnsi="Courier New"/>
      <w:color w:val="202020"/>
      <w:lang w:val="ru-RU" w:eastAsia="ru-RU"/>
    </w:rPr>
  </w:style>
  <w:style w:type="character" w:customStyle="1" w:styleId="aff7">
    <w:name w:val="Знак Знак"/>
    <w:uiPriority w:val="99"/>
    <w:locked/>
    <w:rsid w:val="00A6084F"/>
  </w:style>
  <w:style w:type="character" w:customStyle="1" w:styleId="100">
    <w:name w:val="Знак Знак10"/>
    <w:uiPriority w:val="99"/>
    <w:rsid w:val="00A6084F"/>
    <w:rPr>
      <w:sz w:val="28"/>
    </w:rPr>
  </w:style>
  <w:style w:type="character" w:customStyle="1" w:styleId="91">
    <w:name w:val="Знак Знак9"/>
    <w:uiPriority w:val="99"/>
    <w:rsid w:val="00A6084F"/>
    <w:rPr>
      <w:rFonts w:ascii="Arial" w:hAnsi="Arial"/>
      <w:b/>
      <w:sz w:val="26"/>
    </w:rPr>
  </w:style>
  <w:style w:type="character" w:customStyle="1" w:styleId="apple-converted-space">
    <w:name w:val="apple-converted-space"/>
    <w:rsid w:val="00A6084F"/>
    <w:rPr>
      <w:rFonts w:cs="Times New Roman"/>
    </w:rPr>
  </w:style>
  <w:style w:type="paragraph" w:styleId="aff8">
    <w:name w:val="List Paragraph"/>
    <w:basedOn w:val="a"/>
    <w:link w:val="aff9"/>
    <w:uiPriority w:val="34"/>
    <w:qFormat/>
    <w:rsid w:val="00A6084F"/>
    <w:pPr>
      <w:spacing w:after="200" w:line="276" w:lineRule="auto"/>
      <w:ind w:left="720"/>
    </w:pPr>
    <w:rPr>
      <w:color w:val="202020"/>
      <w:lang w:eastAsia="en-US"/>
    </w:rPr>
  </w:style>
  <w:style w:type="paragraph" w:styleId="affa">
    <w:name w:val="List Bullet"/>
    <w:basedOn w:val="a"/>
    <w:autoRedefine/>
    <w:uiPriority w:val="99"/>
    <w:locked/>
    <w:rsid w:val="00A6084F"/>
    <w:pPr>
      <w:tabs>
        <w:tab w:val="num" w:pos="798"/>
      </w:tabs>
      <w:ind w:left="228" w:hanging="228"/>
    </w:pPr>
  </w:style>
  <w:style w:type="paragraph" w:customStyle="1" w:styleId="01">
    <w:name w:val="0_Диплом_заголовк"/>
    <w:basedOn w:val="2"/>
    <w:uiPriority w:val="99"/>
    <w:rsid w:val="003048A7"/>
    <w:pPr>
      <w:ind w:left="284" w:firstLine="720"/>
    </w:pPr>
    <w:rPr>
      <w:b w:val="0"/>
      <w:spacing w:val="40"/>
      <w:lang w:val="ru-RU" w:eastAsia="ar-SA"/>
    </w:rPr>
  </w:style>
  <w:style w:type="paragraph" w:customStyle="1" w:styleId="020">
    <w:name w:val="0_Д_Заголовок 2"/>
    <w:basedOn w:val="2"/>
    <w:uiPriority w:val="99"/>
    <w:rsid w:val="003048A7"/>
    <w:pPr>
      <w:ind w:left="284" w:firstLine="720"/>
    </w:pPr>
    <w:rPr>
      <w:b w:val="0"/>
      <w:spacing w:val="40"/>
      <w:lang w:val="ru-RU" w:eastAsia="ar-SA"/>
    </w:rPr>
  </w:style>
  <w:style w:type="paragraph" w:customStyle="1" w:styleId="affb">
    <w:name w:val="Рисунок"/>
    <w:basedOn w:val="0"/>
    <w:link w:val="affc"/>
    <w:uiPriority w:val="99"/>
    <w:rsid w:val="007E327B"/>
    <w:pPr>
      <w:jc w:val="center"/>
    </w:pPr>
    <w:rPr>
      <w:sz w:val="24"/>
      <w:szCs w:val="24"/>
    </w:rPr>
  </w:style>
  <w:style w:type="character" w:customStyle="1" w:styleId="affc">
    <w:name w:val="Рисунок Знак"/>
    <w:link w:val="affb"/>
    <w:uiPriority w:val="99"/>
    <w:locked/>
    <w:rsid w:val="007E327B"/>
    <w:rPr>
      <w:rFonts w:cs="Times New Roman"/>
      <w:sz w:val="24"/>
      <w:szCs w:val="24"/>
      <w:lang w:eastAsia="ar-SA" w:bidi="ar-SA"/>
    </w:rPr>
  </w:style>
  <w:style w:type="character" w:styleId="affd">
    <w:name w:val="Strong"/>
    <w:uiPriority w:val="22"/>
    <w:qFormat/>
    <w:rsid w:val="002126B8"/>
    <w:rPr>
      <w:b/>
      <w:bCs/>
    </w:rPr>
  </w:style>
  <w:style w:type="character" w:customStyle="1" w:styleId="sy1">
    <w:name w:val="sy1"/>
    <w:rsid w:val="00D72B52"/>
  </w:style>
  <w:style w:type="character" w:customStyle="1" w:styleId="me1">
    <w:name w:val="me1"/>
    <w:rsid w:val="00D72B52"/>
  </w:style>
  <w:style w:type="character" w:customStyle="1" w:styleId="sy3">
    <w:name w:val="sy3"/>
    <w:rsid w:val="00D72B52"/>
  </w:style>
  <w:style w:type="character" w:customStyle="1" w:styleId="kw2">
    <w:name w:val="kw2"/>
    <w:rsid w:val="00D72B52"/>
  </w:style>
  <w:style w:type="character" w:styleId="affe">
    <w:name w:val="Emphasis"/>
    <w:uiPriority w:val="20"/>
    <w:qFormat/>
    <w:rsid w:val="00223545"/>
    <w:rPr>
      <w:i/>
      <w:iCs/>
    </w:rPr>
  </w:style>
  <w:style w:type="character" w:customStyle="1" w:styleId="ft27">
    <w:name w:val="ft27"/>
    <w:rsid w:val="009450B0"/>
  </w:style>
  <w:style w:type="character" w:customStyle="1" w:styleId="keyword">
    <w:name w:val="keyword"/>
    <w:rsid w:val="00B22007"/>
  </w:style>
  <w:style w:type="paragraph" w:customStyle="1" w:styleId="Default">
    <w:name w:val="Default"/>
    <w:rsid w:val="00A54775"/>
    <w:pPr>
      <w:autoSpaceDE w:val="0"/>
      <w:autoSpaceDN w:val="0"/>
      <w:adjustRightInd w:val="0"/>
    </w:pPr>
    <w:rPr>
      <w:color w:val="000000"/>
      <w:sz w:val="24"/>
      <w:szCs w:val="24"/>
    </w:rPr>
  </w:style>
  <w:style w:type="table" w:customStyle="1" w:styleId="211">
    <w:name w:val="Таблица простая 21"/>
    <w:basedOn w:val="a1"/>
    <w:uiPriority w:val="42"/>
    <w:rsid w:val="00A54775"/>
    <w:rPr>
      <w:rFonts w:ascii="Calibri" w:eastAsia="Calibri" w:hAnsi="Calibri"/>
      <w:sz w:val="22"/>
      <w:szCs w:val="22"/>
      <w:lang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37">
    <w:name w:val="Сетка таблицы3"/>
    <w:basedOn w:val="a1"/>
    <w:next w:val="aff1"/>
    <w:uiPriority w:val="59"/>
    <w:rsid w:val="00A54775"/>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
    <w:name w:val="No Spacing"/>
    <w:uiPriority w:val="1"/>
    <w:qFormat/>
    <w:rsid w:val="006A74A6"/>
    <w:pPr>
      <w:widowControl w:val="0"/>
    </w:pPr>
    <w:rPr>
      <w:rFonts w:ascii="Courier New" w:eastAsia="Courier New" w:hAnsi="Courier New" w:cs="Courier New"/>
      <w:color w:val="000000"/>
      <w:sz w:val="24"/>
      <w:szCs w:val="24"/>
      <w:lang w:bidi="ru-RU"/>
    </w:rPr>
  </w:style>
  <w:style w:type="table" w:customStyle="1" w:styleId="15">
    <w:name w:val="Сетка таблицы1"/>
    <w:basedOn w:val="a1"/>
    <w:next w:val="aff1"/>
    <w:uiPriority w:val="59"/>
    <w:rsid w:val="00C804A2"/>
    <w:rPr>
      <w:rFonts w:ascii="Calibri" w:eastAsia="Times New Roman" w:hAnsi="Calibri" w:cs="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a">
    <w:name w:val="Сетка таблицы2"/>
    <w:basedOn w:val="a1"/>
    <w:next w:val="aff1"/>
    <w:uiPriority w:val="59"/>
    <w:rsid w:val="00F272F8"/>
    <w:rPr>
      <w:rFonts w:ascii="Calibri" w:eastAsia="Times New Roman" w:hAnsi="Calibri" w:cs="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3">
    <w:name w:val="Сетка таблицы4"/>
    <w:basedOn w:val="a1"/>
    <w:next w:val="aff1"/>
    <w:uiPriority w:val="59"/>
    <w:rsid w:val="00F272F8"/>
    <w:rPr>
      <w:rFonts w:ascii="Calibri" w:eastAsia="Times New Roman" w:hAnsi="Calibri" w:cs="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
    <w:name w:val="Table Paragraph"/>
    <w:basedOn w:val="a"/>
    <w:uiPriority w:val="1"/>
    <w:qFormat/>
    <w:rsid w:val="006541A7"/>
    <w:pPr>
      <w:widowControl w:val="0"/>
      <w:autoSpaceDE w:val="0"/>
      <w:autoSpaceDN w:val="0"/>
      <w:spacing w:line="240" w:lineRule="auto"/>
      <w:ind w:firstLine="0"/>
      <w:jc w:val="left"/>
    </w:pPr>
    <w:rPr>
      <w:rFonts w:eastAsia="Times New Roman"/>
      <w:sz w:val="22"/>
      <w:szCs w:val="22"/>
      <w:lang w:bidi="ru-RU"/>
    </w:rPr>
  </w:style>
  <w:style w:type="character" w:styleId="afff0">
    <w:name w:val="Placeholder Text"/>
    <w:basedOn w:val="a0"/>
    <w:uiPriority w:val="99"/>
    <w:semiHidden/>
    <w:rsid w:val="002A27C0"/>
    <w:rPr>
      <w:color w:val="808080"/>
    </w:rPr>
  </w:style>
  <w:style w:type="character" w:customStyle="1" w:styleId="16">
    <w:name w:val="Неразрешенное упоминание1"/>
    <w:basedOn w:val="a0"/>
    <w:uiPriority w:val="99"/>
    <w:semiHidden/>
    <w:unhideWhenUsed/>
    <w:rsid w:val="00225B4A"/>
    <w:rPr>
      <w:color w:val="605E5C"/>
      <w:shd w:val="clear" w:color="auto" w:fill="E1DFDD"/>
    </w:rPr>
  </w:style>
  <w:style w:type="character" w:customStyle="1" w:styleId="aff9">
    <w:name w:val="Абзац списка Знак"/>
    <w:basedOn w:val="a0"/>
    <w:link w:val="aff8"/>
    <w:rsid w:val="00D60D26"/>
    <w:rPr>
      <w:color w:val="202020"/>
      <w:sz w:val="28"/>
      <w:szCs w:val="28"/>
      <w:lang w:eastAsia="en-US"/>
    </w:rPr>
  </w:style>
  <w:style w:type="table" w:customStyle="1" w:styleId="52">
    <w:name w:val="Сетка таблицы5"/>
    <w:basedOn w:val="a1"/>
    <w:next w:val="aff1"/>
    <w:uiPriority w:val="39"/>
    <w:rsid w:val="00F22ED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72909">
      <w:bodyDiv w:val="1"/>
      <w:marLeft w:val="0"/>
      <w:marRight w:val="0"/>
      <w:marTop w:val="0"/>
      <w:marBottom w:val="0"/>
      <w:divBdr>
        <w:top w:val="none" w:sz="0" w:space="0" w:color="auto"/>
        <w:left w:val="none" w:sz="0" w:space="0" w:color="auto"/>
        <w:bottom w:val="none" w:sz="0" w:space="0" w:color="auto"/>
        <w:right w:val="none" w:sz="0" w:space="0" w:color="auto"/>
      </w:divBdr>
    </w:div>
    <w:div w:id="64228759">
      <w:bodyDiv w:val="1"/>
      <w:marLeft w:val="0"/>
      <w:marRight w:val="0"/>
      <w:marTop w:val="0"/>
      <w:marBottom w:val="0"/>
      <w:divBdr>
        <w:top w:val="none" w:sz="0" w:space="0" w:color="auto"/>
        <w:left w:val="none" w:sz="0" w:space="0" w:color="auto"/>
        <w:bottom w:val="none" w:sz="0" w:space="0" w:color="auto"/>
        <w:right w:val="none" w:sz="0" w:space="0" w:color="auto"/>
      </w:divBdr>
    </w:div>
    <w:div w:id="65151514">
      <w:bodyDiv w:val="1"/>
      <w:marLeft w:val="0"/>
      <w:marRight w:val="0"/>
      <w:marTop w:val="0"/>
      <w:marBottom w:val="0"/>
      <w:divBdr>
        <w:top w:val="none" w:sz="0" w:space="0" w:color="auto"/>
        <w:left w:val="none" w:sz="0" w:space="0" w:color="auto"/>
        <w:bottom w:val="none" w:sz="0" w:space="0" w:color="auto"/>
        <w:right w:val="none" w:sz="0" w:space="0" w:color="auto"/>
      </w:divBdr>
    </w:div>
    <w:div w:id="71584927">
      <w:bodyDiv w:val="1"/>
      <w:marLeft w:val="0"/>
      <w:marRight w:val="0"/>
      <w:marTop w:val="0"/>
      <w:marBottom w:val="0"/>
      <w:divBdr>
        <w:top w:val="none" w:sz="0" w:space="0" w:color="auto"/>
        <w:left w:val="none" w:sz="0" w:space="0" w:color="auto"/>
        <w:bottom w:val="none" w:sz="0" w:space="0" w:color="auto"/>
        <w:right w:val="none" w:sz="0" w:space="0" w:color="auto"/>
      </w:divBdr>
    </w:div>
    <w:div w:id="72633475">
      <w:bodyDiv w:val="1"/>
      <w:marLeft w:val="0"/>
      <w:marRight w:val="0"/>
      <w:marTop w:val="0"/>
      <w:marBottom w:val="0"/>
      <w:divBdr>
        <w:top w:val="none" w:sz="0" w:space="0" w:color="auto"/>
        <w:left w:val="none" w:sz="0" w:space="0" w:color="auto"/>
        <w:bottom w:val="none" w:sz="0" w:space="0" w:color="auto"/>
        <w:right w:val="none" w:sz="0" w:space="0" w:color="auto"/>
      </w:divBdr>
    </w:div>
    <w:div w:id="131022719">
      <w:bodyDiv w:val="1"/>
      <w:marLeft w:val="0"/>
      <w:marRight w:val="0"/>
      <w:marTop w:val="0"/>
      <w:marBottom w:val="0"/>
      <w:divBdr>
        <w:top w:val="none" w:sz="0" w:space="0" w:color="auto"/>
        <w:left w:val="none" w:sz="0" w:space="0" w:color="auto"/>
        <w:bottom w:val="none" w:sz="0" w:space="0" w:color="auto"/>
        <w:right w:val="none" w:sz="0" w:space="0" w:color="auto"/>
      </w:divBdr>
    </w:div>
    <w:div w:id="148636798">
      <w:bodyDiv w:val="1"/>
      <w:marLeft w:val="0"/>
      <w:marRight w:val="0"/>
      <w:marTop w:val="0"/>
      <w:marBottom w:val="0"/>
      <w:divBdr>
        <w:top w:val="none" w:sz="0" w:space="0" w:color="auto"/>
        <w:left w:val="none" w:sz="0" w:space="0" w:color="auto"/>
        <w:bottom w:val="none" w:sz="0" w:space="0" w:color="auto"/>
        <w:right w:val="none" w:sz="0" w:space="0" w:color="auto"/>
      </w:divBdr>
    </w:div>
    <w:div w:id="163127008">
      <w:bodyDiv w:val="1"/>
      <w:marLeft w:val="0"/>
      <w:marRight w:val="0"/>
      <w:marTop w:val="0"/>
      <w:marBottom w:val="0"/>
      <w:divBdr>
        <w:top w:val="none" w:sz="0" w:space="0" w:color="auto"/>
        <w:left w:val="none" w:sz="0" w:space="0" w:color="auto"/>
        <w:bottom w:val="none" w:sz="0" w:space="0" w:color="auto"/>
        <w:right w:val="none" w:sz="0" w:space="0" w:color="auto"/>
      </w:divBdr>
    </w:div>
    <w:div w:id="201023125">
      <w:bodyDiv w:val="1"/>
      <w:marLeft w:val="0"/>
      <w:marRight w:val="0"/>
      <w:marTop w:val="0"/>
      <w:marBottom w:val="0"/>
      <w:divBdr>
        <w:top w:val="none" w:sz="0" w:space="0" w:color="auto"/>
        <w:left w:val="none" w:sz="0" w:space="0" w:color="auto"/>
        <w:bottom w:val="none" w:sz="0" w:space="0" w:color="auto"/>
        <w:right w:val="none" w:sz="0" w:space="0" w:color="auto"/>
      </w:divBdr>
    </w:div>
    <w:div w:id="204564640">
      <w:bodyDiv w:val="1"/>
      <w:marLeft w:val="0"/>
      <w:marRight w:val="0"/>
      <w:marTop w:val="0"/>
      <w:marBottom w:val="0"/>
      <w:divBdr>
        <w:top w:val="none" w:sz="0" w:space="0" w:color="auto"/>
        <w:left w:val="none" w:sz="0" w:space="0" w:color="auto"/>
        <w:bottom w:val="none" w:sz="0" w:space="0" w:color="auto"/>
        <w:right w:val="none" w:sz="0" w:space="0" w:color="auto"/>
      </w:divBdr>
    </w:div>
    <w:div w:id="244195074">
      <w:bodyDiv w:val="1"/>
      <w:marLeft w:val="0"/>
      <w:marRight w:val="0"/>
      <w:marTop w:val="0"/>
      <w:marBottom w:val="0"/>
      <w:divBdr>
        <w:top w:val="none" w:sz="0" w:space="0" w:color="auto"/>
        <w:left w:val="none" w:sz="0" w:space="0" w:color="auto"/>
        <w:bottom w:val="none" w:sz="0" w:space="0" w:color="auto"/>
        <w:right w:val="none" w:sz="0" w:space="0" w:color="auto"/>
      </w:divBdr>
    </w:div>
    <w:div w:id="249629068">
      <w:bodyDiv w:val="1"/>
      <w:marLeft w:val="0"/>
      <w:marRight w:val="0"/>
      <w:marTop w:val="0"/>
      <w:marBottom w:val="0"/>
      <w:divBdr>
        <w:top w:val="none" w:sz="0" w:space="0" w:color="auto"/>
        <w:left w:val="none" w:sz="0" w:space="0" w:color="auto"/>
        <w:bottom w:val="none" w:sz="0" w:space="0" w:color="auto"/>
        <w:right w:val="none" w:sz="0" w:space="0" w:color="auto"/>
      </w:divBdr>
    </w:div>
    <w:div w:id="258487207">
      <w:bodyDiv w:val="1"/>
      <w:marLeft w:val="0"/>
      <w:marRight w:val="0"/>
      <w:marTop w:val="0"/>
      <w:marBottom w:val="0"/>
      <w:divBdr>
        <w:top w:val="none" w:sz="0" w:space="0" w:color="auto"/>
        <w:left w:val="none" w:sz="0" w:space="0" w:color="auto"/>
        <w:bottom w:val="none" w:sz="0" w:space="0" w:color="auto"/>
        <w:right w:val="none" w:sz="0" w:space="0" w:color="auto"/>
      </w:divBdr>
    </w:div>
    <w:div w:id="302077959">
      <w:bodyDiv w:val="1"/>
      <w:marLeft w:val="0"/>
      <w:marRight w:val="0"/>
      <w:marTop w:val="0"/>
      <w:marBottom w:val="0"/>
      <w:divBdr>
        <w:top w:val="none" w:sz="0" w:space="0" w:color="auto"/>
        <w:left w:val="none" w:sz="0" w:space="0" w:color="auto"/>
        <w:bottom w:val="none" w:sz="0" w:space="0" w:color="auto"/>
        <w:right w:val="none" w:sz="0" w:space="0" w:color="auto"/>
      </w:divBdr>
    </w:div>
    <w:div w:id="310604062">
      <w:bodyDiv w:val="1"/>
      <w:marLeft w:val="0"/>
      <w:marRight w:val="0"/>
      <w:marTop w:val="0"/>
      <w:marBottom w:val="0"/>
      <w:divBdr>
        <w:top w:val="none" w:sz="0" w:space="0" w:color="auto"/>
        <w:left w:val="none" w:sz="0" w:space="0" w:color="auto"/>
        <w:bottom w:val="none" w:sz="0" w:space="0" w:color="auto"/>
        <w:right w:val="none" w:sz="0" w:space="0" w:color="auto"/>
      </w:divBdr>
    </w:div>
    <w:div w:id="312679574">
      <w:bodyDiv w:val="1"/>
      <w:marLeft w:val="0"/>
      <w:marRight w:val="0"/>
      <w:marTop w:val="0"/>
      <w:marBottom w:val="0"/>
      <w:divBdr>
        <w:top w:val="none" w:sz="0" w:space="0" w:color="auto"/>
        <w:left w:val="none" w:sz="0" w:space="0" w:color="auto"/>
        <w:bottom w:val="none" w:sz="0" w:space="0" w:color="auto"/>
        <w:right w:val="none" w:sz="0" w:space="0" w:color="auto"/>
      </w:divBdr>
    </w:div>
    <w:div w:id="316884123">
      <w:bodyDiv w:val="1"/>
      <w:marLeft w:val="0"/>
      <w:marRight w:val="0"/>
      <w:marTop w:val="0"/>
      <w:marBottom w:val="0"/>
      <w:divBdr>
        <w:top w:val="none" w:sz="0" w:space="0" w:color="auto"/>
        <w:left w:val="none" w:sz="0" w:space="0" w:color="auto"/>
        <w:bottom w:val="none" w:sz="0" w:space="0" w:color="auto"/>
        <w:right w:val="none" w:sz="0" w:space="0" w:color="auto"/>
      </w:divBdr>
    </w:div>
    <w:div w:id="335310405">
      <w:bodyDiv w:val="1"/>
      <w:marLeft w:val="0"/>
      <w:marRight w:val="0"/>
      <w:marTop w:val="0"/>
      <w:marBottom w:val="0"/>
      <w:divBdr>
        <w:top w:val="none" w:sz="0" w:space="0" w:color="auto"/>
        <w:left w:val="none" w:sz="0" w:space="0" w:color="auto"/>
        <w:bottom w:val="none" w:sz="0" w:space="0" w:color="auto"/>
        <w:right w:val="none" w:sz="0" w:space="0" w:color="auto"/>
      </w:divBdr>
    </w:div>
    <w:div w:id="340666768">
      <w:bodyDiv w:val="1"/>
      <w:marLeft w:val="0"/>
      <w:marRight w:val="0"/>
      <w:marTop w:val="0"/>
      <w:marBottom w:val="0"/>
      <w:divBdr>
        <w:top w:val="none" w:sz="0" w:space="0" w:color="auto"/>
        <w:left w:val="none" w:sz="0" w:space="0" w:color="auto"/>
        <w:bottom w:val="none" w:sz="0" w:space="0" w:color="auto"/>
        <w:right w:val="none" w:sz="0" w:space="0" w:color="auto"/>
      </w:divBdr>
    </w:div>
    <w:div w:id="363213335">
      <w:bodyDiv w:val="1"/>
      <w:marLeft w:val="0"/>
      <w:marRight w:val="0"/>
      <w:marTop w:val="0"/>
      <w:marBottom w:val="0"/>
      <w:divBdr>
        <w:top w:val="none" w:sz="0" w:space="0" w:color="auto"/>
        <w:left w:val="none" w:sz="0" w:space="0" w:color="auto"/>
        <w:bottom w:val="none" w:sz="0" w:space="0" w:color="auto"/>
        <w:right w:val="none" w:sz="0" w:space="0" w:color="auto"/>
      </w:divBdr>
      <w:divsChild>
        <w:div w:id="349767363">
          <w:marLeft w:val="-60"/>
          <w:marRight w:val="0"/>
          <w:marTop w:val="0"/>
          <w:marBottom w:val="0"/>
          <w:divBdr>
            <w:top w:val="none" w:sz="0" w:space="0" w:color="auto"/>
            <w:left w:val="none" w:sz="0" w:space="0" w:color="auto"/>
            <w:bottom w:val="none" w:sz="0" w:space="0" w:color="auto"/>
            <w:right w:val="none" w:sz="0" w:space="0" w:color="auto"/>
          </w:divBdr>
          <w:divsChild>
            <w:div w:id="14769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5518">
      <w:bodyDiv w:val="1"/>
      <w:marLeft w:val="0"/>
      <w:marRight w:val="0"/>
      <w:marTop w:val="0"/>
      <w:marBottom w:val="0"/>
      <w:divBdr>
        <w:top w:val="none" w:sz="0" w:space="0" w:color="auto"/>
        <w:left w:val="none" w:sz="0" w:space="0" w:color="auto"/>
        <w:bottom w:val="none" w:sz="0" w:space="0" w:color="auto"/>
        <w:right w:val="none" w:sz="0" w:space="0" w:color="auto"/>
      </w:divBdr>
    </w:div>
    <w:div w:id="462314563">
      <w:bodyDiv w:val="1"/>
      <w:marLeft w:val="0"/>
      <w:marRight w:val="0"/>
      <w:marTop w:val="0"/>
      <w:marBottom w:val="0"/>
      <w:divBdr>
        <w:top w:val="none" w:sz="0" w:space="0" w:color="auto"/>
        <w:left w:val="none" w:sz="0" w:space="0" w:color="auto"/>
        <w:bottom w:val="none" w:sz="0" w:space="0" w:color="auto"/>
        <w:right w:val="none" w:sz="0" w:space="0" w:color="auto"/>
      </w:divBdr>
    </w:div>
    <w:div w:id="491603279">
      <w:bodyDiv w:val="1"/>
      <w:marLeft w:val="0"/>
      <w:marRight w:val="0"/>
      <w:marTop w:val="0"/>
      <w:marBottom w:val="0"/>
      <w:divBdr>
        <w:top w:val="none" w:sz="0" w:space="0" w:color="auto"/>
        <w:left w:val="none" w:sz="0" w:space="0" w:color="auto"/>
        <w:bottom w:val="none" w:sz="0" w:space="0" w:color="auto"/>
        <w:right w:val="none" w:sz="0" w:space="0" w:color="auto"/>
      </w:divBdr>
    </w:div>
    <w:div w:id="504563785">
      <w:bodyDiv w:val="1"/>
      <w:marLeft w:val="0"/>
      <w:marRight w:val="0"/>
      <w:marTop w:val="0"/>
      <w:marBottom w:val="0"/>
      <w:divBdr>
        <w:top w:val="none" w:sz="0" w:space="0" w:color="auto"/>
        <w:left w:val="none" w:sz="0" w:space="0" w:color="auto"/>
        <w:bottom w:val="none" w:sz="0" w:space="0" w:color="auto"/>
        <w:right w:val="none" w:sz="0" w:space="0" w:color="auto"/>
      </w:divBdr>
    </w:div>
    <w:div w:id="544410271">
      <w:bodyDiv w:val="1"/>
      <w:marLeft w:val="0"/>
      <w:marRight w:val="0"/>
      <w:marTop w:val="0"/>
      <w:marBottom w:val="0"/>
      <w:divBdr>
        <w:top w:val="none" w:sz="0" w:space="0" w:color="auto"/>
        <w:left w:val="none" w:sz="0" w:space="0" w:color="auto"/>
        <w:bottom w:val="none" w:sz="0" w:space="0" w:color="auto"/>
        <w:right w:val="none" w:sz="0" w:space="0" w:color="auto"/>
      </w:divBdr>
    </w:div>
    <w:div w:id="645086556">
      <w:bodyDiv w:val="1"/>
      <w:marLeft w:val="0"/>
      <w:marRight w:val="0"/>
      <w:marTop w:val="0"/>
      <w:marBottom w:val="0"/>
      <w:divBdr>
        <w:top w:val="none" w:sz="0" w:space="0" w:color="auto"/>
        <w:left w:val="none" w:sz="0" w:space="0" w:color="auto"/>
        <w:bottom w:val="none" w:sz="0" w:space="0" w:color="auto"/>
        <w:right w:val="none" w:sz="0" w:space="0" w:color="auto"/>
      </w:divBdr>
    </w:div>
    <w:div w:id="672492023">
      <w:bodyDiv w:val="1"/>
      <w:marLeft w:val="0"/>
      <w:marRight w:val="0"/>
      <w:marTop w:val="0"/>
      <w:marBottom w:val="0"/>
      <w:divBdr>
        <w:top w:val="none" w:sz="0" w:space="0" w:color="auto"/>
        <w:left w:val="none" w:sz="0" w:space="0" w:color="auto"/>
        <w:bottom w:val="none" w:sz="0" w:space="0" w:color="auto"/>
        <w:right w:val="none" w:sz="0" w:space="0" w:color="auto"/>
      </w:divBdr>
    </w:div>
    <w:div w:id="697849176">
      <w:bodyDiv w:val="1"/>
      <w:marLeft w:val="0"/>
      <w:marRight w:val="0"/>
      <w:marTop w:val="0"/>
      <w:marBottom w:val="0"/>
      <w:divBdr>
        <w:top w:val="none" w:sz="0" w:space="0" w:color="auto"/>
        <w:left w:val="none" w:sz="0" w:space="0" w:color="auto"/>
        <w:bottom w:val="none" w:sz="0" w:space="0" w:color="auto"/>
        <w:right w:val="none" w:sz="0" w:space="0" w:color="auto"/>
      </w:divBdr>
    </w:div>
    <w:div w:id="723065425">
      <w:bodyDiv w:val="1"/>
      <w:marLeft w:val="0"/>
      <w:marRight w:val="0"/>
      <w:marTop w:val="0"/>
      <w:marBottom w:val="0"/>
      <w:divBdr>
        <w:top w:val="none" w:sz="0" w:space="0" w:color="auto"/>
        <w:left w:val="none" w:sz="0" w:space="0" w:color="auto"/>
        <w:bottom w:val="none" w:sz="0" w:space="0" w:color="auto"/>
        <w:right w:val="none" w:sz="0" w:space="0" w:color="auto"/>
      </w:divBdr>
    </w:div>
    <w:div w:id="730613239">
      <w:bodyDiv w:val="1"/>
      <w:marLeft w:val="0"/>
      <w:marRight w:val="0"/>
      <w:marTop w:val="0"/>
      <w:marBottom w:val="0"/>
      <w:divBdr>
        <w:top w:val="none" w:sz="0" w:space="0" w:color="auto"/>
        <w:left w:val="none" w:sz="0" w:space="0" w:color="auto"/>
        <w:bottom w:val="none" w:sz="0" w:space="0" w:color="auto"/>
        <w:right w:val="none" w:sz="0" w:space="0" w:color="auto"/>
      </w:divBdr>
    </w:div>
    <w:div w:id="739905432">
      <w:bodyDiv w:val="1"/>
      <w:marLeft w:val="0"/>
      <w:marRight w:val="0"/>
      <w:marTop w:val="0"/>
      <w:marBottom w:val="0"/>
      <w:divBdr>
        <w:top w:val="none" w:sz="0" w:space="0" w:color="auto"/>
        <w:left w:val="none" w:sz="0" w:space="0" w:color="auto"/>
        <w:bottom w:val="none" w:sz="0" w:space="0" w:color="auto"/>
        <w:right w:val="none" w:sz="0" w:space="0" w:color="auto"/>
      </w:divBdr>
    </w:div>
    <w:div w:id="760763241">
      <w:bodyDiv w:val="1"/>
      <w:marLeft w:val="0"/>
      <w:marRight w:val="0"/>
      <w:marTop w:val="0"/>
      <w:marBottom w:val="0"/>
      <w:divBdr>
        <w:top w:val="none" w:sz="0" w:space="0" w:color="auto"/>
        <w:left w:val="none" w:sz="0" w:space="0" w:color="auto"/>
        <w:bottom w:val="none" w:sz="0" w:space="0" w:color="auto"/>
        <w:right w:val="none" w:sz="0" w:space="0" w:color="auto"/>
      </w:divBdr>
    </w:div>
    <w:div w:id="772869498">
      <w:bodyDiv w:val="1"/>
      <w:marLeft w:val="0"/>
      <w:marRight w:val="0"/>
      <w:marTop w:val="0"/>
      <w:marBottom w:val="0"/>
      <w:divBdr>
        <w:top w:val="none" w:sz="0" w:space="0" w:color="auto"/>
        <w:left w:val="none" w:sz="0" w:space="0" w:color="auto"/>
        <w:bottom w:val="none" w:sz="0" w:space="0" w:color="auto"/>
        <w:right w:val="none" w:sz="0" w:space="0" w:color="auto"/>
      </w:divBdr>
    </w:div>
    <w:div w:id="793251842">
      <w:bodyDiv w:val="1"/>
      <w:marLeft w:val="0"/>
      <w:marRight w:val="0"/>
      <w:marTop w:val="0"/>
      <w:marBottom w:val="0"/>
      <w:divBdr>
        <w:top w:val="none" w:sz="0" w:space="0" w:color="auto"/>
        <w:left w:val="none" w:sz="0" w:space="0" w:color="auto"/>
        <w:bottom w:val="none" w:sz="0" w:space="0" w:color="auto"/>
        <w:right w:val="none" w:sz="0" w:space="0" w:color="auto"/>
      </w:divBdr>
    </w:div>
    <w:div w:id="795609097">
      <w:bodyDiv w:val="1"/>
      <w:marLeft w:val="0"/>
      <w:marRight w:val="0"/>
      <w:marTop w:val="0"/>
      <w:marBottom w:val="0"/>
      <w:divBdr>
        <w:top w:val="none" w:sz="0" w:space="0" w:color="auto"/>
        <w:left w:val="none" w:sz="0" w:space="0" w:color="auto"/>
        <w:bottom w:val="none" w:sz="0" w:space="0" w:color="auto"/>
        <w:right w:val="none" w:sz="0" w:space="0" w:color="auto"/>
      </w:divBdr>
    </w:div>
    <w:div w:id="831020083">
      <w:bodyDiv w:val="1"/>
      <w:marLeft w:val="0"/>
      <w:marRight w:val="0"/>
      <w:marTop w:val="0"/>
      <w:marBottom w:val="0"/>
      <w:divBdr>
        <w:top w:val="none" w:sz="0" w:space="0" w:color="auto"/>
        <w:left w:val="none" w:sz="0" w:space="0" w:color="auto"/>
        <w:bottom w:val="none" w:sz="0" w:space="0" w:color="auto"/>
        <w:right w:val="none" w:sz="0" w:space="0" w:color="auto"/>
      </w:divBdr>
    </w:div>
    <w:div w:id="861745121">
      <w:bodyDiv w:val="1"/>
      <w:marLeft w:val="0"/>
      <w:marRight w:val="0"/>
      <w:marTop w:val="0"/>
      <w:marBottom w:val="0"/>
      <w:divBdr>
        <w:top w:val="none" w:sz="0" w:space="0" w:color="auto"/>
        <w:left w:val="none" w:sz="0" w:space="0" w:color="auto"/>
        <w:bottom w:val="none" w:sz="0" w:space="0" w:color="auto"/>
        <w:right w:val="none" w:sz="0" w:space="0" w:color="auto"/>
      </w:divBdr>
    </w:div>
    <w:div w:id="861817760">
      <w:bodyDiv w:val="1"/>
      <w:marLeft w:val="0"/>
      <w:marRight w:val="0"/>
      <w:marTop w:val="0"/>
      <w:marBottom w:val="0"/>
      <w:divBdr>
        <w:top w:val="none" w:sz="0" w:space="0" w:color="auto"/>
        <w:left w:val="none" w:sz="0" w:space="0" w:color="auto"/>
        <w:bottom w:val="none" w:sz="0" w:space="0" w:color="auto"/>
        <w:right w:val="none" w:sz="0" w:space="0" w:color="auto"/>
      </w:divBdr>
    </w:div>
    <w:div w:id="949043189">
      <w:bodyDiv w:val="1"/>
      <w:marLeft w:val="0"/>
      <w:marRight w:val="0"/>
      <w:marTop w:val="0"/>
      <w:marBottom w:val="0"/>
      <w:divBdr>
        <w:top w:val="none" w:sz="0" w:space="0" w:color="auto"/>
        <w:left w:val="none" w:sz="0" w:space="0" w:color="auto"/>
        <w:bottom w:val="none" w:sz="0" w:space="0" w:color="auto"/>
        <w:right w:val="none" w:sz="0" w:space="0" w:color="auto"/>
      </w:divBdr>
    </w:div>
    <w:div w:id="953295529">
      <w:bodyDiv w:val="1"/>
      <w:marLeft w:val="0"/>
      <w:marRight w:val="0"/>
      <w:marTop w:val="0"/>
      <w:marBottom w:val="0"/>
      <w:divBdr>
        <w:top w:val="none" w:sz="0" w:space="0" w:color="auto"/>
        <w:left w:val="none" w:sz="0" w:space="0" w:color="auto"/>
        <w:bottom w:val="none" w:sz="0" w:space="0" w:color="auto"/>
        <w:right w:val="none" w:sz="0" w:space="0" w:color="auto"/>
      </w:divBdr>
    </w:div>
    <w:div w:id="966351040">
      <w:bodyDiv w:val="1"/>
      <w:marLeft w:val="0"/>
      <w:marRight w:val="0"/>
      <w:marTop w:val="0"/>
      <w:marBottom w:val="0"/>
      <w:divBdr>
        <w:top w:val="none" w:sz="0" w:space="0" w:color="auto"/>
        <w:left w:val="none" w:sz="0" w:space="0" w:color="auto"/>
        <w:bottom w:val="none" w:sz="0" w:space="0" w:color="auto"/>
        <w:right w:val="none" w:sz="0" w:space="0" w:color="auto"/>
      </w:divBdr>
    </w:div>
    <w:div w:id="989674813">
      <w:bodyDiv w:val="1"/>
      <w:marLeft w:val="0"/>
      <w:marRight w:val="0"/>
      <w:marTop w:val="0"/>
      <w:marBottom w:val="0"/>
      <w:divBdr>
        <w:top w:val="none" w:sz="0" w:space="0" w:color="auto"/>
        <w:left w:val="none" w:sz="0" w:space="0" w:color="auto"/>
        <w:bottom w:val="none" w:sz="0" w:space="0" w:color="auto"/>
        <w:right w:val="none" w:sz="0" w:space="0" w:color="auto"/>
      </w:divBdr>
    </w:div>
    <w:div w:id="1004628332">
      <w:bodyDiv w:val="1"/>
      <w:marLeft w:val="0"/>
      <w:marRight w:val="0"/>
      <w:marTop w:val="0"/>
      <w:marBottom w:val="0"/>
      <w:divBdr>
        <w:top w:val="none" w:sz="0" w:space="0" w:color="auto"/>
        <w:left w:val="none" w:sz="0" w:space="0" w:color="auto"/>
        <w:bottom w:val="none" w:sz="0" w:space="0" w:color="auto"/>
        <w:right w:val="none" w:sz="0" w:space="0" w:color="auto"/>
      </w:divBdr>
    </w:div>
    <w:div w:id="1043360878">
      <w:bodyDiv w:val="1"/>
      <w:marLeft w:val="0"/>
      <w:marRight w:val="0"/>
      <w:marTop w:val="0"/>
      <w:marBottom w:val="0"/>
      <w:divBdr>
        <w:top w:val="none" w:sz="0" w:space="0" w:color="auto"/>
        <w:left w:val="none" w:sz="0" w:space="0" w:color="auto"/>
        <w:bottom w:val="none" w:sz="0" w:space="0" w:color="auto"/>
        <w:right w:val="none" w:sz="0" w:space="0" w:color="auto"/>
      </w:divBdr>
    </w:div>
    <w:div w:id="1078136568">
      <w:bodyDiv w:val="1"/>
      <w:marLeft w:val="0"/>
      <w:marRight w:val="0"/>
      <w:marTop w:val="0"/>
      <w:marBottom w:val="0"/>
      <w:divBdr>
        <w:top w:val="none" w:sz="0" w:space="0" w:color="auto"/>
        <w:left w:val="none" w:sz="0" w:space="0" w:color="auto"/>
        <w:bottom w:val="none" w:sz="0" w:space="0" w:color="auto"/>
        <w:right w:val="none" w:sz="0" w:space="0" w:color="auto"/>
      </w:divBdr>
    </w:div>
    <w:div w:id="1092169210">
      <w:bodyDiv w:val="1"/>
      <w:marLeft w:val="0"/>
      <w:marRight w:val="0"/>
      <w:marTop w:val="0"/>
      <w:marBottom w:val="0"/>
      <w:divBdr>
        <w:top w:val="none" w:sz="0" w:space="0" w:color="auto"/>
        <w:left w:val="none" w:sz="0" w:space="0" w:color="auto"/>
        <w:bottom w:val="none" w:sz="0" w:space="0" w:color="auto"/>
        <w:right w:val="none" w:sz="0" w:space="0" w:color="auto"/>
      </w:divBdr>
    </w:div>
    <w:div w:id="1096294327">
      <w:bodyDiv w:val="1"/>
      <w:marLeft w:val="0"/>
      <w:marRight w:val="0"/>
      <w:marTop w:val="0"/>
      <w:marBottom w:val="0"/>
      <w:divBdr>
        <w:top w:val="none" w:sz="0" w:space="0" w:color="auto"/>
        <w:left w:val="none" w:sz="0" w:space="0" w:color="auto"/>
        <w:bottom w:val="none" w:sz="0" w:space="0" w:color="auto"/>
        <w:right w:val="none" w:sz="0" w:space="0" w:color="auto"/>
      </w:divBdr>
    </w:div>
    <w:div w:id="1121265918">
      <w:bodyDiv w:val="1"/>
      <w:marLeft w:val="0"/>
      <w:marRight w:val="0"/>
      <w:marTop w:val="0"/>
      <w:marBottom w:val="0"/>
      <w:divBdr>
        <w:top w:val="none" w:sz="0" w:space="0" w:color="auto"/>
        <w:left w:val="none" w:sz="0" w:space="0" w:color="auto"/>
        <w:bottom w:val="none" w:sz="0" w:space="0" w:color="auto"/>
        <w:right w:val="none" w:sz="0" w:space="0" w:color="auto"/>
      </w:divBdr>
    </w:div>
    <w:div w:id="1166363936">
      <w:bodyDiv w:val="1"/>
      <w:marLeft w:val="0"/>
      <w:marRight w:val="0"/>
      <w:marTop w:val="0"/>
      <w:marBottom w:val="0"/>
      <w:divBdr>
        <w:top w:val="none" w:sz="0" w:space="0" w:color="auto"/>
        <w:left w:val="none" w:sz="0" w:space="0" w:color="auto"/>
        <w:bottom w:val="none" w:sz="0" w:space="0" w:color="auto"/>
        <w:right w:val="none" w:sz="0" w:space="0" w:color="auto"/>
      </w:divBdr>
    </w:div>
    <w:div w:id="1174681733">
      <w:bodyDiv w:val="1"/>
      <w:marLeft w:val="0"/>
      <w:marRight w:val="0"/>
      <w:marTop w:val="0"/>
      <w:marBottom w:val="0"/>
      <w:divBdr>
        <w:top w:val="none" w:sz="0" w:space="0" w:color="auto"/>
        <w:left w:val="none" w:sz="0" w:space="0" w:color="auto"/>
        <w:bottom w:val="none" w:sz="0" w:space="0" w:color="auto"/>
        <w:right w:val="none" w:sz="0" w:space="0" w:color="auto"/>
      </w:divBdr>
    </w:div>
    <w:div w:id="1199275634">
      <w:bodyDiv w:val="1"/>
      <w:marLeft w:val="0"/>
      <w:marRight w:val="0"/>
      <w:marTop w:val="0"/>
      <w:marBottom w:val="0"/>
      <w:divBdr>
        <w:top w:val="none" w:sz="0" w:space="0" w:color="auto"/>
        <w:left w:val="none" w:sz="0" w:space="0" w:color="auto"/>
        <w:bottom w:val="none" w:sz="0" w:space="0" w:color="auto"/>
        <w:right w:val="none" w:sz="0" w:space="0" w:color="auto"/>
      </w:divBdr>
    </w:div>
    <w:div w:id="1226641487">
      <w:bodyDiv w:val="1"/>
      <w:marLeft w:val="0"/>
      <w:marRight w:val="0"/>
      <w:marTop w:val="0"/>
      <w:marBottom w:val="0"/>
      <w:divBdr>
        <w:top w:val="none" w:sz="0" w:space="0" w:color="auto"/>
        <w:left w:val="none" w:sz="0" w:space="0" w:color="auto"/>
        <w:bottom w:val="none" w:sz="0" w:space="0" w:color="auto"/>
        <w:right w:val="none" w:sz="0" w:space="0" w:color="auto"/>
      </w:divBdr>
    </w:div>
    <w:div w:id="1230119650">
      <w:bodyDiv w:val="1"/>
      <w:marLeft w:val="0"/>
      <w:marRight w:val="0"/>
      <w:marTop w:val="0"/>
      <w:marBottom w:val="0"/>
      <w:divBdr>
        <w:top w:val="none" w:sz="0" w:space="0" w:color="auto"/>
        <w:left w:val="none" w:sz="0" w:space="0" w:color="auto"/>
        <w:bottom w:val="none" w:sz="0" w:space="0" w:color="auto"/>
        <w:right w:val="none" w:sz="0" w:space="0" w:color="auto"/>
      </w:divBdr>
    </w:div>
    <w:div w:id="1242107871">
      <w:bodyDiv w:val="1"/>
      <w:marLeft w:val="0"/>
      <w:marRight w:val="0"/>
      <w:marTop w:val="0"/>
      <w:marBottom w:val="0"/>
      <w:divBdr>
        <w:top w:val="none" w:sz="0" w:space="0" w:color="auto"/>
        <w:left w:val="none" w:sz="0" w:space="0" w:color="auto"/>
        <w:bottom w:val="none" w:sz="0" w:space="0" w:color="auto"/>
        <w:right w:val="none" w:sz="0" w:space="0" w:color="auto"/>
      </w:divBdr>
    </w:div>
    <w:div w:id="1242714882">
      <w:bodyDiv w:val="1"/>
      <w:marLeft w:val="0"/>
      <w:marRight w:val="0"/>
      <w:marTop w:val="0"/>
      <w:marBottom w:val="0"/>
      <w:divBdr>
        <w:top w:val="none" w:sz="0" w:space="0" w:color="auto"/>
        <w:left w:val="none" w:sz="0" w:space="0" w:color="auto"/>
        <w:bottom w:val="none" w:sz="0" w:space="0" w:color="auto"/>
        <w:right w:val="none" w:sz="0" w:space="0" w:color="auto"/>
      </w:divBdr>
    </w:div>
    <w:div w:id="1248231019">
      <w:bodyDiv w:val="1"/>
      <w:marLeft w:val="0"/>
      <w:marRight w:val="0"/>
      <w:marTop w:val="0"/>
      <w:marBottom w:val="0"/>
      <w:divBdr>
        <w:top w:val="none" w:sz="0" w:space="0" w:color="auto"/>
        <w:left w:val="none" w:sz="0" w:space="0" w:color="auto"/>
        <w:bottom w:val="none" w:sz="0" w:space="0" w:color="auto"/>
        <w:right w:val="none" w:sz="0" w:space="0" w:color="auto"/>
      </w:divBdr>
    </w:div>
    <w:div w:id="1297024689">
      <w:bodyDiv w:val="1"/>
      <w:marLeft w:val="0"/>
      <w:marRight w:val="0"/>
      <w:marTop w:val="0"/>
      <w:marBottom w:val="0"/>
      <w:divBdr>
        <w:top w:val="none" w:sz="0" w:space="0" w:color="auto"/>
        <w:left w:val="none" w:sz="0" w:space="0" w:color="auto"/>
        <w:bottom w:val="none" w:sz="0" w:space="0" w:color="auto"/>
        <w:right w:val="none" w:sz="0" w:space="0" w:color="auto"/>
      </w:divBdr>
    </w:div>
    <w:div w:id="1332492151">
      <w:bodyDiv w:val="1"/>
      <w:marLeft w:val="0"/>
      <w:marRight w:val="0"/>
      <w:marTop w:val="0"/>
      <w:marBottom w:val="0"/>
      <w:divBdr>
        <w:top w:val="none" w:sz="0" w:space="0" w:color="auto"/>
        <w:left w:val="none" w:sz="0" w:space="0" w:color="auto"/>
        <w:bottom w:val="none" w:sz="0" w:space="0" w:color="auto"/>
        <w:right w:val="none" w:sz="0" w:space="0" w:color="auto"/>
      </w:divBdr>
    </w:div>
    <w:div w:id="1338580708">
      <w:bodyDiv w:val="1"/>
      <w:marLeft w:val="0"/>
      <w:marRight w:val="0"/>
      <w:marTop w:val="0"/>
      <w:marBottom w:val="0"/>
      <w:divBdr>
        <w:top w:val="none" w:sz="0" w:space="0" w:color="auto"/>
        <w:left w:val="none" w:sz="0" w:space="0" w:color="auto"/>
        <w:bottom w:val="none" w:sz="0" w:space="0" w:color="auto"/>
        <w:right w:val="none" w:sz="0" w:space="0" w:color="auto"/>
      </w:divBdr>
    </w:div>
    <w:div w:id="1341540053">
      <w:bodyDiv w:val="1"/>
      <w:marLeft w:val="0"/>
      <w:marRight w:val="0"/>
      <w:marTop w:val="0"/>
      <w:marBottom w:val="0"/>
      <w:divBdr>
        <w:top w:val="none" w:sz="0" w:space="0" w:color="auto"/>
        <w:left w:val="none" w:sz="0" w:space="0" w:color="auto"/>
        <w:bottom w:val="none" w:sz="0" w:space="0" w:color="auto"/>
        <w:right w:val="none" w:sz="0" w:space="0" w:color="auto"/>
      </w:divBdr>
    </w:div>
    <w:div w:id="1345551017">
      <w:bodyDiv w:val="1"/>
      <w:marLeft w:val="0"/>
      <w:marRight w:val="0"/>
      <w:marTop w:val="0"/>
      <w:marBottom w:val="0"/>
      <w:divBdr>
        <w:top w:val="none" w:sz="0" w:space="0" w:color="auto"/>
        <w:left w:val="none" w:sz="0" w:space="0" w:color="auto"/>
        <w:bottom w:val="none" w:sz="0" w:space="0" w:color="auto"/>
        <w:right w:val="none" w:sz="0" w:space="0" w:color="auto"/>
      </w:divBdr>
    </w:div>
    <w:div w:id="1372152968">
      <w:bodyDiv w:val="1"/>
      <w:marLeft w:val="0"/>
      <w:marRight w:val="0"/>
      <w:marTop w:val="0"/>
      <w:marBottom w:val="0"/>
      <w:divBdr>
        <w:top w:val="none" w:sz="0" w:space="0" w:color="auto"/>
        <w:left w:val="none" w:sz="0" w:space="0" w:color="auto"/>
        <w:bottom w:val="none" w:sz="0" w:space="0" w:color="auto"/>
        <w:right w:val="none" w:sz="0" w:space="0" w:color="auto"/>
      </w:divBdr>
    </w:div>
    <w:div w:id="1376852385">
      <w:bodyDiv w:val="1"/>
      <w:marLeft w:val="0"/>
      <w:marRight w:val="0"/>
      <w:marTop w:val="0"/>
      <w:marBottom w:val="0"/>
      <w:divBdr>
        <w:top w:val="none" w:sz="0" w:space="0" w:color="auto"/>
        <w:left w:val="none" w:sz="0" w:space="0" w:color="auto"/>
        <w:bottom w:val="none" w:sz="0" w:space="0" w:color="auto"/>
        <w:right w:val="none" w:sz="0" w:space="0" w:color="auto"/>
      </w:divBdr>
    </w:div>
    <w:div w:id="1382903297">
      <w:bodyDiv w:val="1"/>
      <w:marLeft w:val="0"/>
      <w:marRight w:val="0"/>
      <w:marTop w:val="0"/>
      <w:marBottom w:val="0"/>
      <w:divBdr>
        <w:top w:val="none" w:sz="0" w:space="0" w:color="auto"/>
        <w:left w:val="none" w:sz="0" w:space="0" w:color="auto"/>
        <w:bottom w:val="none" w:sz="0" w:space="0" w:color="auto"/>
        <w:right w:val="none" w:sz="0" w:space="0" w:color="auto"/>
      </w:divBdr>
    </w:div>
    <w:div w:id="1426072495">
      <w:bodyDiv w:val="1"/>
      <w:marLeft w:val="0"/>
      <w:marRight w:val="0"/>
      <w:marTop w:val="0"/>
      <w:marBottom w:val="0"/>
      <w:divBdr>
        <w:top w:val="none" w:sz="0" w:space="0" w:color="auto"/>
        <w:left w:val="none" w:sz="0" w:space="0" w:color="auto"/>
        <w:bottom w:val="none" w:sz="0" w:space="0" w:color="auto"/>
        <w:right w:val="none" w:sz="0" w:space="0" w:color="auto"/>
      </w:divBdr>
    </w:div>
    <w:div w:id="1431121684">
      <w:bodyDiv w:val="1"/>
      <w:marLeft w:val="0"/>
      <w:marRight w:val="0"/>
      <w:marTop w:val="0"/>
      <w:marBottom w:val="0"/>
      <w:divBdr>
        <w:top w:val="none" w:sz="0" w:space="0" w:color="auto"/>
        <w:left w:val="none" w:sz="0" w:space="0" w:color="auto"/>
        <w:bottom w:val="none" w:sz="0" w:space="0" w:color="auto"/>
        <w:right w:val="none" w:sz="0" w:space="0" w:color="auto"/>
      </w:divBdr>
    </w:div>
    <w:div w:id="1440569251">
      <w:bodyDiv w:val="1"/>
      <w:marLeft w:val="0"/>
      <w:marRight w:val="0"/>
      <w:marTop w:val="0"/>
      <w:marBottom w:val="0"/>
      <w:divBdr>
        <w:top w:val="none" w:sz="0" w:space="0" w:color="auto"/>
        <w:left w:val="none" w:sz="0" w:space="0" w:color="auto"/>
        <w:bottom w:val="none" w:sz="0" w:space="0" w:color="auto"/>
        <w:right w:val="none" w:sz="0" w:space="0" w:color="auto"/>
      </w:divBdr>
    </w:div>
    <w:div w:id="1454792040">
      <w:bodyDiv w:val="1"/>
      <w:marLeft w:val="0"/>
      <w:marRight w:val="0"/>
      <w:marTop w:val="0"/>
      <w:marBottom w:val="0"/>
      <w:divBdr>
        <w:top w:val="none" w:sz="0" w:space="0" w:color="auto"/>
        <w:left w:val="none" w:sz="0" w:space="0" w:color="auto"/>
        <w:bottom w:val="none" w:sz="0" w:space="0" w:color="auto"/>
        <w:right w:val="none" w:sz="0" w:space="0" w:color="auto"/>
      </w:divBdr>
    </w:div>
    <w:div w:id="1461530684">
      <w:bodyDiv w:val="1"/>
      <w:marLeft w:val="0"/>
      <w:marRight w:val="0"/>
      <w:marTop w:val="0"/>
      <w:marBottom w:val="0"/>
      <w:divBdr>
        <w:top w:val="none" w:sz="0" w:space="0" w:color="auto"/>
        <w:left w:val="none" w:sz="0" w:space="0" w:color="auto"/>
        <w:bottom w:val="none" w:sz="0" w:space="0" w:color="auto"/>
        <w:right w:val="none" w:sz="0" w:space="0" w:color="auto"/>
      </w:divBdr>
    </w:div>
    <w:div w:id="1463419586">
      <w:bodyDiv w:val="1"/>
      <w:marLeft w:val="0"/>
      <w:marRight w:val="0"/>
      <w:marTop w:val="0"/>
      <w:marBottom w:val="0"/>
      <w:divBdr>
        <w:top w:val="none" w:sz="0" w:space="0" w:color="auto"/>
        <w:left w:val="none" w:sz="0" w:space="0" w:color="auto"/>
        <w:bottom w:val="none" w:sz="0" w:space="0" w:color="auto"/>
        <w:right w:val="none" w:sz="0" w:space="0" w:color="auto"/>
      </w:divBdr>
    </w:div>
    <w:div w:id="1468550091">
      <w:bodyDiv w:val="1"/>
      <w:marLeft w:val="0"/>
      <w:marRight w:val="0"/>
      <w:marTop w:val="0"/>
      <w:marBottom w:val="0"/>
      <w:divBdr>
        <w:top w:val="none" w:sz="0" w:space="0" w:color="auto"/>
        <w:left w:val="none" w:sz="0" w:space="0" w:color="auto"/>
        <w:bottom w:val="none" w:sz="0" w:space="0" w:color="auto"/>
        <w:right w:val="none" w:sz="0" w:space="0" w:color="auto"/>
      </w:divBdr>
    </w:div>
    <w:div w:id="1623072308">
      <w:bodyDiv w:val="1"/>
      <w:marLeft w:val="0"/>
      <w:marRight w:val="0"/>
      <w:marTop w:val="0"/>
      <w:marBottom w:val="0"/>
      <w:divBdr>
        <w:top w:val="none" w:sz="0" w:space="0" w:color="auto"/>
        <w:left w:val="none" w:sz="0" w:space="0" w:color="auto"/>
        <w:bottom w:val="none" w:sz="0" w:space="0" w:color="auto"/>
        <w:right w:val="none" w:sz="0" w:space="0" w:color="auto"/>
      </w:divBdr>
    </w:div>
    <w:div w:id="1635136886">
      <w:bodyDiv w:val="1"/>
      <w:marLeft w:val="0"/>
      <w:marRight w:val="0"/>
      <w:marTop w:val="0"/>
      <w:marBottom w:val="0"/>
      <w:divBdr>
        <w:top w:val="none" w:sz="0" w:space="0" w:color="auto"/>
        <w:left w:val="none" w:sz="0" w:space="0" w:color="auto"/>
        <w:bottom w:val="none" w:sz="0" w:space="0" w:color="auto"/>
        <w:right w:val="none" w:sz="0" w:space="0" w:color="auto"/>
      </w:divBdr>
    </w:div>
    <w:div w:id="1681544021">
      <w:bodyDiv w:val="1"/>
      <w:marLeft w:val="0"/>
      <w:marRight w:val="0"/>
      <w:marTop w:val="0"/>
      <w:marBottom w:val="0"/>
      <w:divBdr>
        <w:top w:val="none" w:sz="0" w:space="0" w:color="auto"/>
        <w:left w:val="none" w:sz="0" w:space="0" w:color="auto"/>
        <w:bottom w:val="none" w:sz="0" w:space="0" w:color="auto"/>
        <w:right w:val="none" w:sz="0" w:space="0" w:color="auto"/>
      </w:divBdr>
    </w:div>
    <w:div w:id="1691223458">
      <w:bodyDiv w:val="1"/>
      <w:marLeft w:val="0"/>
      <w:marRight w:val="0"/>
      <w:marTop w:val="0"/>
      <w:marBottom w:val="0"/>
      <w:divBdr>
        <w:top w:val="none" w:sz="0" w:space="0" w:color="auto"/>
        <w:left w:val="none" w:sz="0" w:space="0" w:color="auto"/>
        <w:bottom w:val="none" w:sz="0" w:space="0" w:color="auto"/>
        <w:right w:val="none" w:sz="0" w:space="0" w:color="auto"/>
      </w:divBdr>
    </w:div>
    <w:div w:id="1740904889">
      <w:bodyDiv w:val="1"/>
      <w:marLeft w:val="0"/>
      <w:marRight w:val="0"/>
      <w:marTop w:val="0"/>
      <w:marBottom w:val="0"/>
      <w:divBdr>
        <w:top w:val="none" w:sz="0" w:space="0" w:color="auto"/>
        <w:left w:val="none" w:sz="0" w:space="0" w:color="auto"/>
        <w:bottom w:val="none" w:sz="0" w:space="0" w:color="auto"/>
        <w:right w:val="none" w:sz="0" w:space="0" w:color="auto"/>
      </w:divBdr>
    </w:div>
    <w:div w:id="1863741237">
      <w:bodyDiv w:val="1"/>
      <w:marLeft w:val="0"/>
      <w:marRight w:val="0"/>
      <w:marTop w:val="0"/>
      <w:marBottom w:val="0"/>
      <w:divBdr>
        <w:top w:val="none" w:sz="0" w:space="0" w:color="auto"/>
        <w:left w:val="none" w:sz="0" w:space="0" w:color="auto"/>
        <w:bottom w:val="none" w:sz="0" w:space="0" w:color="auto"/>
        <w:right w:val="none" w:sz="0" w:space="0" w:color="auto"/>
      </w:divBdr>
    </w:div>
    <w:div w:id="1875733043">
      <w:bodyDiv w:val="1"/>
      <w:marLeft w:val="0"/>
      <w:marRight w:val="0"/>
      <w:marTop w:val="0"/>
      <w:marBottom w:val="0"/>
      <w:divBdr>
        <w:top w:val="none" w:sz="0" w:space="0" w:color="auto"/>
        <w:left w:val="none" w:sz="0" w:space="0" w:color="auto"/>
        <w:bottom w:val="none" w:sz="0" w:space="0" w:color="auto"/>
        <w:right w:val="none" w:sz="0" w:space="0" w:color="auto"/>
      </w:divBdr>
    </w:div>
    <w:div w:id="1878810589">
      <w:bodyDiv w:val="1"/>
      <w:marLeft w:val="0"/>
      <w:marRight w:val="0"/>
      <w:marTop w:val="0"/>
      <w:marBottom w:val="0"/>
      <w:divBdr>
        <w:top w:val="none" w:sz="0" w:space="0" w:color="auto"/>
        <w:left w:val="none" w:sz="0" w:space="0" w:color="auto"/>
        <w:bottom w:val="none" w:sz="0" w:space="0" w:color="auto"/>
        <w:right w:val="none" w:sz="0" w:space="0" w:color="auto"/>
      </w:divBdr>
    </w:div>
    <w:div w:id="1905488406">
      <w:bodyDiv w:val="1"/>
      <w:marLeft w:val="0"/>
      <w:marRight w:val="0"/>
      <w:marTop w:val="0"/>
      <w:marBottom w:val="0"/>
      <w:divBdr>
        <w:top w:val="none" w:sz="0" w:space="0" w:color="auto"/>
        <w:left w:val="none" w:sz="0" w:space="0" w:color="auto"/>
        <w:bottom w:val="none" w:sz="0" w:space="0" w:color="auto"/>
        <w:right w:val="none" w:sz="0" w:space="0" w:color="auto"/>
      </w:divBdr>
    </w:div>
    <w:div w:id="1930044321">
      <w:bodyDiv w:val="1"/>
      <w:marLeft w:val="0"/>
      <w:marRight w:val="0"/>
      <w:marTop w:val="0"/>
      <w:marBottom w:val="0"/>
      <w:divBdr>
        <w:top w:val="none" w:sz="0" w:space="0" w:color="auto"/>
        <w:left w:val="none" w:sz="0" w:space="0" w:color="auto"/>
        <w:bottom w:val="none" w:sz="0" w:space="0" w:color="auto"/>
        <w:right w:val="none" w:sz="0" w:space="0" w:color="auto"/>
      </w:divBdr>
    </w:div>
    <w:div w:id="1940795194">
      <w:bodyDiv w:val="1"/>
      <w:marLeft w:val="0"/>
      <w:marRight w:val="0"/>
      <w:marTop w:val="0"/>
      <w:marBottom w:val="0"/>
      <w:divBdr>
        <w:top w:val="none" w:sz="0" w:space="0" w:color="auto"/>
        <w:left w:val="none" w:sz="0" w:space="0" w:color="auto"/>
        <w:bottom w:val="none" w:sz="0" w:space="0" w:color="auto"/>
        <w:right w:val="none" w:sz="0" w:space="0" w:color="auto"/>
      </w:divBdr>
    </w:div>
    <w:div w:id="1943564577">
      <w:bodyDiv w:val="1"/>
      <w:marLeft w:val="0"/>
      <w:marRight w:val="0"/>
      <w:marTop w:val="0"/>
      <w:marBottom w:val="0"/>
      <w:divBdr>
        <w:top w:val="none" w:sz="0" w:space="0" w:color="auto"/>
        <w:left w:val="none" w:sz="0" w:space="0" w:color="auto"/>
        <w:bottom w:val="none" w:sz="0" w:space="0" w:color="auto"/>
        <w:right w:val="none" w:sz="0" w:space="0" w:color="auto"/>
      </w:divBdr>
    </w:div>
    <w:div w:id="1955475252">
      <w:bodyDiv w:val="1"/>
      <w:marLeft w:val="0"/>
      <w:marRight w:val="0"/>
      <w:marTop w:val="0"/>
      <w:marBottom w:val="0"/>
      <w:divBdr>
        <w:top w:val="none" w:sz="0" w:space="0" w:color="auto"/>
        <w:left w:val="none" w:sz="0" w:space="0" w:color="auto"/>
        <w:bottom w:val="none" w:sz="0" w:space="0" w:color="auto"/>
        <w:right w:val="none" w:sz="0" w:space="0" w:color="auto"/>
      </w:divBdr>
    </w:div>
    <w:div w:id="1976525289">
      <w:bodyDiv w:val="1"/>
      <w:marLeft w:val="0"/>
      <w:marRight w:val="0"/>
      <w:marTop w:val="0"/>
      <w:marBottom w:val="0"/>
      <w:divBdr>
        <w:top w:val="none" w:sz="0" w:space="0" w:color="auto"/>
        <w:left w:val="none" w:sz="0" w:space="0" w:color="auto"/>
        <w:bottom w:val="none" w:sz="0" w:space="0" w:color="auto"/>
        <w:right w:val="none" w:sz="0" w:space="0" w:color="auto"/>
      </w:divBdr>
    </w:div>
    <w:div w:id="2008240118">
      <w:bodyDiv w:val="1"/>
      <w:marLeft w:val="0"/>
      <w:marRight w:val="0"/>
      <w:marTop w:val="0"/>
      <w:marBottom w:val="0"/>
      <w:divBdr>
        <w:top w:val="none" w:sz="0" w:space="0" w:color="auto"/>
        <w:left w:val="none" w:sz="0" w:space="0" w:color="auto"/>
        <w:bottom w:val="none" w:sz="0" w:space="0" w:color="auto"/>
        <w:right w:val="none" w:sz="0" w:space="0" w:color="auto"/>
      </w:divBdr>
    </w:div>
    <w:div w:id="204413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70;\Desktop\ramk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61971-46F3-4B70-ADE6-D5EFE28D2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ramki.dot</Template>
  <TotalTime>16133</TotalTime>
  <Pages>51</Pages>
  <Words>9220</Words>
  <Characters>52558</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1 Наименование раздела</vt:lpstr>
    </vt:vector>
  </TitlesOfParts>
  <Company>Home office</Company>
  <LinksUpToDate>false</LinksUpToDate>
  <CharactersWithSpaces>61655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Наименование раздела</dc:title>
  <dc:subject/>
  <dc:creator>Ю</dc:creator>
  <cp:keywords/>
  <dc:description/>
  <cp:lastModifiedBy>Vyacheslav</cp:lastModifiedBy>
  <cp:revision>178</cp:revision>
  <cp:lastPrinted>2022-01-29T08:23:00Z</cp:lastPrinted>
  <dcterms:created xsi:type="dcterms:W3CDTF">2019-01-16T20:48:00Z</dcterms:created>
  <dcterms:modified xsi:type="dcterms:W3CDTF">2022-01-31T11:33:00Z</dcterms:modified>
</cp:coreProperties>
</file>